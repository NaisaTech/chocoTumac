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7E9" w:rsidRDefault="00D40B0F" w:rsidP="00D70D02">
      <w:pPr>
        <w:rPr>
          <w:noProof/>
        </w:rPr>
      </w:pPr>
      <w:r>
        <w:rPr>
          <w:noProof/>
          <w:lang w:bidi="es-ES"/>
        </w:rPr>
        <w:pict>
          <v:rect id="Rectángulo 3" o:spid="_x0000_s1030" alt="rectángulo blanco para texto en portada" style="position:absolute;margin-left:-15.95pt;margin-top:73.85pt;width:310.15pt;height:681.65pt;z-index:-251656192;visibility:visibl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<w10:wrap anchory="page"/>
          </v:rect>
        </w:pict>
      </w:r>
      <w:r w:rsidR="00D077E9"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40B0F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</w:r>
            <w:r>
              <w:rPr>
                <w:noProof/>
                <w:lang w:bidi="es-ES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8" o:spid="_x0000_s1033" type="#_x0000_t202" style="width:277.85pt;height:155pt;visibility:visible;mso-left-percent:-10001;mso-top-percent:-10001;mso-position-horizontal:absolute;mso-position-horizontal-relative:char;mso-position-vertical:absolute;mso-position-vertical-relative:line;mso-left-percent:-10001;mso-top-percent:-10001" filled="f" stroked="f" strokeweight=".5pt">
                  <v:textbox>
                    <w:txbxContent>
                      <w:p w:rsidR="00D40B0F" w:rsidRPr="001C7CC7" w:rsidRDefault="00D40B0F" w:rsidP="00D077E9">
                        <w:pPr>
                          <w:pStyle w:val="Ttulo"/>
                          <w:spacing w:after="0"/>
                          <w:rPr>
                            <w:sz w:val="36"/>
                            <w:szCs w:val="36"/>
                            <w:lang w:bidi="es-ES"/>
                          </w:rPr>
                        </w:pPr>
                        <w:r w:rsidRPr="001C7CC7">
                          <w:rPr>
                            <w:sz w:val="36"/>
                            <w:szCs w:val="36"/>
                            <w:lang w:bidi="es-ES"/>
                          </w:rPr>
                          <w:t>Choco-</w:t>
                        </w:r>
                        <w:proofErr w:type="spellStart"/>
                        <w:r w:rsidRPr="001C7CC7">
                          <w:rPr>
                            <w:sz w:val="36"/>
                            <w:szCs w:val="36"/>
                            <w:lang w:bidi="es-ES"/>
                          </w:rPr>
                          <w:t>Tumac</w:t>
                        </w:r>
                        <w:proofErr w:type="spellEnd"/>
                        <w:r w:rsidRPr="001C7CC7">
                          <w:rPr>
                            <w:sz w:val="36"/>
                            <w:szCs w:val="36"/>
                            <w:lang w:bidi="es-ES"/>
                          </w:rPr>
                          <w:t>-</w:t>
                        </w:r>
                        <w:proofErr w:type="spellStart"/>
                        <w:r w:rsidRPr="001C7CC7">
                          <w:rPr>
                            <w:sz w:val="36"/>
                            <w:szCs w:val="36"/>
                            <w:lang w:bidi="es-ES"/>
                          </w:rPr>
                          <w:t>Naisa-Tech</w:t>
                        </w:r>
                        <w:proofErr w:type="spellEnd"/>
                      </w:p>
                      <w:p w:rsidR="00D40B0F" w:rsidRPr="001C7CC7" w:rsidRDefault="00D40B0F" w:rsidP="00D077E9">
                        <w:pPr>
                          <w:pStyle w:val="Ttulo"/>
                          <w:spacing w:after="0"/>
                          <w:rPr>
                            <w:sz w:val="36"/>
                            <w:szCs w:val="36"/>
                            <w:lang w:bidi="es-ES"/>
                          </w:rPr>
                        </w:pPr>
                        <w:r w:rsidRPr="001C7CC7">
                          <w:rPr>
                            <w:sz w:val="36"/>
                            <w:szCs w:val="36"/>
                            <w:lang w:bidi="es-ES"/>
                          </w:rPr>
                          <w:t xml:space="preserve">Sistema de gestión de compras, ventas e inventario de cacao para la empresa chocolate </w:t>
                        </w:r>
                        <w:proofErr w:type="spellStart"/>
                        <w:r w:rsidRPr="001C7CC7">
                          <w:rPr>
                            <w:sz w:val="36"/>
                            <w:szCs w:val="36"/>
                            <w:lang w:bidi="es-ES"/>
                          </w:rPr>
                          <w:t>tumaco</w:t>
                        </w:r>
                        <w:proofErr w:type="spellEnd"/>
                      </w:p>
                      <w:p w:rsidR="00D40B0F" w:rsidRPr="00D86945" w:rsidRDefault="00D40B0F" w:rsidP="00D077E9">
                        <w:pPr>
                          <w:pStyle w:val="Ttulo"/>
                          <w:spacing w:after="0"/>
                        </w:pPr>
                        <w:r>
                          <w:rPr>
                            <w:lang w:bidi="es-ES"/>
                          </w:rPr>
                          <w:t>Sprint 0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:rsidR="00D077E9" w:rsidRDefault="00D40B0F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</w:r>
            <w:r>
              <w:rPr>
                <w:noProof/>
                <w:lang w:bidi="es-ES"/>
              </w:rPr>
              <w:pict>
                <v:line id="Conector recto 5" o:spid="_x0000_s1032" alt="divisor de texto" style="visibility:visible;mso-left-percent:-10001;mso-top-percent:-10001;mso-position-horizontal:absolute;mso-position-horizontal-relative:char;mso-position-vertical:absolute;mso-position-vertical-relative:line;mso-left-percent:-10001;mso-top-percent:-10001" from="0,0" to="109.5pt,0" strokecolor="#082a75 [3215]" strokeweight="3pt">
                  <w10:wrap type="none"/>
                  <w10:anchorlock/>
                </v:line>
              </w:pict>
            </w:r>
          </w:p>
        </w:tc>
      </w:tr>
      <w:tr w:rsidR="00D077E9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AB02A7">
            <w:pPr>
              <w:rPr>
                <w:noProof/>
              </w:rPr>
            </w:pPr>
          </w:p>
        </w:tc>
      </w:tr>
      <w:tr w:rsidR="00D077E9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</w:sdtPr>
            <w:sdtContent>
              <w:p w:rsidR="00D077E9" w:rsidRDefault="00B33A1E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 w:rsidR="000747A0"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D40B0F">
                  <w:rPr>
                    <w:rStyle w:val="SubttuloCar"/>
                    <w:b w:val="0"/>
                    <w:noProof/>
                    <w:lang w:bidi="es-ES"/>
                  </w:rPr>
                  <w:t>28 abril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:rsidR="00D077E9" w:rsidRDefault="00D40B0F" w:rsidP="00AB02A7">
            <w:pPr>
              <w:rPr>
                <w:noProof/>
                <w:sz w:val="10"/>
                <w:szCs w:val="10"/>
              </w:rPr>
            </w:pPr>
            <w:r>
              <w:rPr>
                <w:noProof/>
                <w:sz w:val="10"/>
                <w:szCs w:val="10"/>
                <w:lang w:bidi="es-ES"/>
              </w:rPr>
            </w:r>
            <w:r>
              <w:rPr>
                <w:noProof/>
                <w:sz w:val="10"/>
                <w:szCs w:val="10"/>
                <w:lang w:bidi="es-ES"/>
              </w:rPr>
              <w:pict>
                <v:line id="Conector recto 6" o:spid="_x0000_s1031" alt="divisor de texto" style="visibility:visible;mso-left-percent:-10001;mso-top-percent:-10001;mso-position-horizontal:absolute;mso-position-horizontal-relative:char;mso-position-vertical:absolute;mso-position-vertical-relative:line;mso-left-percent:-10001;mso-top-percent:-10001" from="0,0" to="117.65pt,0" strokecolor="#082a75 [3215]" strokeweight="3pt">
                  <w10:wrap type="none"/>
                  <w10:anchorlock/>
                </v:line>
              </w:pict>
            </w:r>
          </w:p>
          <w:p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:rsidR="00D077E9" w:rsidRDefault="00D40B0F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CEC514602C9C41ABB2694092C63DBD58"/>
                </w:placeholder>
                <w:showingPlcHdr/>
              </w:sdtPr>
              <w:sdtContent>
                <w:r w:rsidR="00D077E9">
                  <w:rPr>
                    <w:noProof/>
                    <w:lang w:bidi="es-ES"/>
                  </w:rPr>
                  <w:t>NOMBRE DE LA COMPAÑÍA</w:t>
                </w:r>
              </w:sdtContent>
            </w:sdt>
          </w:p>
          <w:p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BD9461F4A18B4E2F958D8FD57C3BFE0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 w:multiLine="1"/>
              </w:sdtPr>
              <w:sdtContent>
                <w:r w:rsidR="001C7CC7">
                  <w:rPr>
                    <w:noProof/>
                  </w:rPr>
                  <w:t xml:space="preserve">Isaura Alexandra Banguera Ruiz </w:t>
                </w:r>
                <w:r w:rsidR="001C7CC7">
                  <w:rPr>
                    <w:noProof/>
                  </w:rPr>
                  <w:br/>
                  <w:t>Nathalia Mejia Buitrago</w:t>
                </w:r>
              </w:sdtContent>
            </w:sdt>
          </w:p>
          <w:p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:rsidR="00D077E9" w:rsidRDefault="00C93543">
      <w:pPr>
        <w:spacing w:after="200"/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4870450</wp:posOffset>
            </wp:positionH>
            <wp:positionV relativeFrom="paragraph">
              <wp:posOffset>6816725</wp:posOffset>
            </wp:positionV>
            <wp:extent cx="1574165" cy="1574165"/>
            <wp:effectExtent l="19050" t="0" r="6985" b="0"/>
            <wp:wrapTight wrapText="bothSides">
              <wp:wrapPolygon edited="0">
                <wp:start x="8103" y="0"/>
                <wp:lineTo x="6535" y="261"/>
                <wp:lineTo x="1568" y="3660"/>
                <wp:lineTo x="-261" y="8103"/>
                <wp:lineTo x="-261" y="12547"/>
                <wp:lineTo x="1046" y="16729"/>
                <wp:lineTo x="1046" y="17252"/>
                <wp:lineTo x="5751" y="20912"/>
                <wp:lineTo x="6273" y="20912"/>
                <wp:lineTo x="7580" y="21434"/>
                <wp:lineTo x="7842" y="21434"/>
                <wp:lineTo x="13593" y="21434"/>
                <wp:lineTo x="13854" y="21434"/>
                <wp:lineTo x="15161" y="20912"/>
                <wp:lineTo x="15945" y="20912"/>
                <wp:lineTo x="20389" y="17252"/>
                <wp:lineTo x="20650" y="16729"/>
                <wp:lineTo x="21696" y="13070"/>
                <wp:lineTo x="21696" y="8103"/>
                <wp:lineTo x="21173" y="6796"/>
                <wp:lineTo x="20127" y="3398"/>
                <wp:lineTo x="15161" y="523"/>
                <wp:lineTo x="13331" y="0"/>
                <wp:lineTo x="8103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7" r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574165" cy="157416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</wp:anchor>
        </w:drawing>
      </w:r>
      <w:r w:rsidR="00AB02A7" w:rsidRPr="00D967AC"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4949190</wp:posOffset>
            </wp:positionH>
            <wp:positionV relativeFrom="paragraph">
              <wp:posOffset>7833359</wp:posOffset>
            </wp:positionV>
            <wp:extent cx="1786904" cy="561975"/>
            <wp:effectExtent l="0" t="0" r="0" b="0"/>
            <wp:wrapNone/>
            <wp:docPr id="12" name="Gráfico 201" descr="marcador-de-posición-de-logotipo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 descr="marcador-de-posición-de-logotipo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303" cy="567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B0F">
        <w:rPr>
          <w:noProof/>
          <w:lang w:bidi="es-ES"/>
        </w:rPr>
        <w:pict>
          <v:rect id="Rectángulo 2" o:spid="_x0000_s1026" alt="rectángulo de color" style="position:absolute;margin-left:-58.7pt;margin-top:525pt;width:611.1pt;height:316.5pt;z-index:-251657216;visibility:visible;mso-position-horizontal-relative:text;mso-position-vertical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<w10:wrap anchory="page"/>
          </v:rect>
        </w:pict>
      </w:r>
      <w:r w:rsidR="00D077E9">
        <w:rPr>
          <w:noProof/>
          <w:lang w:bidi="es-ES"/>
        </w:rPr>
        <w:br w:type="page"/>
      </w:r>
    </w:p>
    <w:p w:rsidR="00D077E9" w:rsidRDefault="00CD528B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>Objetivo</w:t>
      </w:r>
    </w:p>
    <w:p w:rsidR="00C93543" w:rsidRPr="000963A6" w:rsidRDefault="00C93543" w:rsidP="00C93543">
      <w:pPr>
        <w:pStyle w:val="Contenido"/>
        <w:rPr>
          <w:noProof/>
          <w:lang w:val="es-CO" w:bidi="es-ES"/>
        </w:rPr>
      </w:pPr>
      <w:r w:rsidRPr="00B405D3">
        <w:rPr>
          <w:noProof/>
          <w:lang w:val="es-CO" w:bidi="es-ES"/>
        </w:rPr>
        <w:t>Desarrollar un sistema web que permita automatizar la gestión de compras, ventas e inventario de cacao en la empresa Chocolate Tumaco, mejorando el control de la información comercial y facilitando la toma de decisiones mediante reportes del sistema, garantizando seguridad y control de acceso basado en roles</w:t>
      </w:r>
      <w:r w:rsidRPr="000963A6">
        <w:rPr>
          <w:noProof/>
          <w:lang w:val="es-CO" w:bidi="es-ES"/>
        </w:rPr>
        <w:t>.</w:t>
      </w:r>
    </w:p>
    <w:p w:rsidR="00CD528B" w:rsidRDefault="00CD528B" w:rsidP="00D077E9">
      <w:pPr>
        <w:pStyle w:val="Ttulo1"/>
      </w:pPr>
      <w:r>
        <w:rPr>
          <w:noProof/>
          <w:lang w:bidi="es-ES"/>
        </w:rPr>
        <w:t xml:space="preserve">Listado de </w:t>
      </w:r>
      <w:r>
        <w:t>Funcionalidades</w:t>
      </w:r>
    </w:p>
    <w:p w:rsidR="00C93543" w:rsidRPr="004E0C79" w:rsidRDefault="00C93543" w:rsidP="00C93543">
      <w:pPr>
        <w:pStyle w:val="Contenido"/>
        <w:numPr>
          <w:ilvl w:val="0"/>
          <w:numId w:val="5"/>
        </w:numPr>
      </w:pPr>
      <w:r w:rsidRPr="00A83B79">
        <w:rPr>
          <w:b/>
          <w:bCs/>
        </w:rPr>
        <w:t>Gestión de Usuarios y Seguridad</w:t>
      </w:r>
      <w:r>
        <w:rPr>
          <w:b/>
          <w:bCs/>
        </w:rPr>
        <w:t>.</w:t>
      </w:r>
    </w:p>
    <w:p w:rsidR="00C93543" w:rsidRDefault="00C93543" w:rsidP="00C93543">
      <w:pPr>
        <w:pStyle w:val="Contenido"/>
        <w:numPr>
          <w:ilvl w:val="0"/>
          <w:numId w:val="6"/>
        </w:numPr>
      </w:pPr>
      <w:r>
        <w:t>Registro de usuarios en el sistema.</w:t>
      </w:r>
    </w:p>
    <w:p w:rsidR="00C93543" w:rsidRDefault="00C93543" w:rsidP="00C93543">
      <w:pPr>
        <w:pStyle w:val="Contenido"/>
        <w:numPr>
          <w:ilvl w:val="0"/>
          <w:numId w:val="6"/>
        </w:numPr>
      </w:pPr>
      <w:r>
        <w:t>Autenticación e inicio de sesión.</w:t>
      </w:r>
    </w:p>
    <w:p w:rsidR="00C93543" w:rsidRDefault="00C93543" w:rsidP="00C93543">
      <w:pPr>
        <w:pStyle w:val="Contenido"/>
        <w:numPr>
          <w:ilvl w:val="0"/>
          <w:numId w:val="6"/>
        </w:numPr>
      </w:pPr>
      <w:r>
        <w:t>Gestión de roles de usuario.</w:t>
      </w:r>
    </w:p>
    <w:p w:rsidR="00C93543" w:rsidRPr="00A83B79" w:rsidRDefault="00C93543" w:rsidP="00C93543">
      <w:pPr>
        <w:pStyle w:val="Contenido"/>
        <w:numPr>
          <w:ilvl w:val="0"/>
          <w:numId w:val="6"/>
        </w:numPr>
      </w:pPr>
      <w:r>
        <w:t>Cierre de sesión.</w:t>
      </w:r>
    </w:p>
    <w:p w:rsidR="00C93543" w:rsidRPr="004E0C79" w:rsidRDefault="00C93543" w:rsidP="00C93543">
      <w:pPr>
        <w:pStyle w:val="Contenido"/>
        <w:numPr>
          <w:ilvl w:val="0"/>
          <w:numId w:val="5"/>
        </w:numPr>
      </w:pPr>
      <w:r w:rsidRPr="00A83B79">
        <w:rPr>
          <w:b/>
          <w:bCs/>
        </w:rPr>
        <w:t>Gestión de Proveedores</w:t>
      </w:r>
      <w:r>
        <w:rPr>
          <w:b/>
          <w:bCs/>
        </w:rPr>
        <w:t>.</w:t>
      </w:r>
    </w:p>
    <w:p w:rsidR="00C93543" w:rsidRDefault="00C93543" w:rsidP="00C93543">
      <w:pPr>
        <w:pStyle w:val="Contenido"/>
        <w:numPr>
          <w:ilvl w:val="0"/>
          <w:numId w:val="7"/>
        </w:numPr>
      </w:pPr>
      <w:r>
        <w:t>Registro de proveedores.</w:t>
      </w:r>
    </w:p>
    <w:p w:rsidR="00C93543" w:rsidRDefault="00C93543" w:rsidP="00C93543">
      <w:pPr>
        <w:pStyle w:val="Contenido"/>
        <w:numPr>
          <w:ilvl w:val="0"/>
          <w:numId w:val="7"/>
        </w:numPr>
      </w:pPr>
      <w:r>
        <w:t>Actualización de información de proveedores.</w:t>
      </w:r>
    </w:p>
    <w:p w:rsidR="00C93543" w:rsidRPr="00DC06BF" w:rsidRDefault="00C93543" w:rsidP="00C93543">
      <w:pPr>
        <w:pStyle w:val="Contenido"/>
        <w:numPr>
          <w:ilvl w:val="0"/>
          <w:numId w:val="7"/>
        </w:numPr>
      </w:pPr>
      <w:r>
        <w:t>Consulta de proveedores registrados</w:t>
      </w:r>
    </w:p>
    <w:p w:rsidR="00C93543" w:rsidRDefault="00C93543" w:rsidP="00C93543">
      <w:pPr>
        <w:pStyle w:val="Contenido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Gestión de clientes.</w:t>
      </w:r>
    </w:p>
    <w:p w:rsidR="00C93543" w:rsidRPr="004E0C79" w:rsidRDefault="00C93543" w:rsidP="00C93543">
      <w:pPr>
        <w:pStyle w:val="Contenido"/>
        <w:numPr>
          <w:ilvl w:val="0"/>
          <w:numId w:val="8"/>
        </w:numPr>
      </w:pPr>
      <w:r w:rsidRPr="004E0C79">
        <w:t>Registro de clientes.</w:t>
      </w:r>
    </w:p>
    <w:p w:rsidR="00C93543" w:rsidRPr="004E0C79" w:rsidRDefault="00C93543" w:rsidP="00C93543">
      <w:pPr>
        <w:pStyle w:val="Contenido"/>
        <w:numPr>
          <w:ilvl w:val="0"/>
          <w:numId w:val="8"/>
        </w:numPr>
      </w:pPr>
      <w:r w:rsidRPr="004E0C79">
        <w:t>Actualización de información de clientes.</w:t>
      </w:r>
    </w:p>
    <w:p w:rsidR="00C93543" w:rsidRPr="004E0C79" w:rsidRDefault="00C93543" w:rsidP="00C93543">
      <w:pPr>
        <w:pStyle w:val="Contenido"/>
        <w:numPr>
          <w:ilvl w:val="0"/>
          <w:numId w:val="8"/>
        </w:numPr>
      </w:pPr>
      <w:r w:rsidRPr="004E0C79">
        <w:t>Consulta de clientes registrados.</w:t>
      </w:r>
    </w:p>
    <w:p w:rsidR="00C93543" w:rsidRPr="004E0C79" w:rsidRDefault="00C93543" w:rsidP="00C93543">
      <w:pPr>
        <w:pStyle w:val="Contenido"/>
        <w:numPr>
          <w:ilvl w:val="0"/>
          <w:numId w:val="5"/>
        </w:numPr>
      </w:pPr>
      <w:r>
        <w:rPr>
          <w:b/>
          <w:bCs/>
        </w:rPr>
        <w:t>Gestión de compras.</w:t>
      </w:r>
    </w:p>
    <w:p w:rsidR="00C93543" w:rsidRDefault="00C93543" w:rsidP="00C93543">
      <w:pPr>
        <w:pStyle w:val="Contenido"/>
        <w:numPr>
          <w:ilvl w:val="0"/>
          <w:numId w:val="9"/>
        </w:numPr>
      </w:pPr>
      <w:r>
        <w:t>Registro de compras de cacao.</w:t>
      </w:r>
    </w:p>
    <w:p w:rsidR="00C93543" w:rsidRDefault="00C93543" w:rsidP="00C93543">
      <w:pPr>
        <w:pStyle w:val="Contenido"/>
        <w:numPr>
          <w:ilvl w:val="0"/>
          <w:numId w:val="9"/>
        </w:numPr>
      </w:pPr>
      <w:r>
        <w:t>Asociación de proveedor.</w:t>
      </w:r>
    </w:p>
    <w:p w:rsidR="00C93543" w:rsidRDefault="00C93543" w:rsidP="00C93543">
      <w:pPr>
        <w:pStyle w:val="Contenido"/>
        <w:numPr>
          <w:ilvl w:val="0"/>
          <w:numId w:val="9"/>
        </w:numPr>
      </w:pPr>
      <w:r>
        <w:t>Registro de cantidad y precio.</w:t>
      </w:r>
    </w:p>
    <w:p w:rsidR="00C93543" w:rsidRPr="00EC2A6E" w:rsidRDefault="00C93543" w:rsidP="00C93543">
      <w:pPr>
        <w:pStyle w:val="Contenido"/>
        <w:numPr>
          <w:ilvl w:val="0"/>
          <w:numId w:val="9"/>
        </w:numPr>
      </w:pPr>
      <w:r>
        <w:t>Actualización automática del inventario.</w:t>
      </w:r>
    </w:p>
    <w:p w:rsidR="00C93543" w:rsidRPr="007C5FD0" w:rsidRDefault="00C93543" w:rsidP="00C93543">
      <w:pPr>
        <w:pStyle w:val="Contenido"/>
        <w:numPr>
          <w:ilvl w:val="0"/>
          <w:numId w:val="5"/>
        </w:numPr>
      </w:pPr>
      <w:r>
        <w:rPr>
          <w:b/>
          <w:bCs/>
        </w:rPr>
        <w:t>Gestión de ventas.</w:t>
      </w:r>
    </w:p>
    <w:p w:rsidR="00C93543" w:rsidRDefault="00C93543" w:rsidP="00C93543">
      <w:pPr>
        <w:pStyle w:val="Contenido"/>
        <w:numPr>
          <w:ilvl w:val="0"/>
          <w:numId w:val="10"/>
        </w:numPr>
      </w:pPr>
      <w:r>
        <w:t>Registro de ventas de cacao.</w:t>
      </w:r>
    </w:p>
    <w:p w:rsidR="00C93543" w:rsidRDefault="00C93543" w:rsidP="00C93543">
      <w:pPr>
        <w:pStyle w:val="Contenido"/>
        <w:numPr>
          <w:ilvl w:val="0"/>
          <w:numId w:val="10"/>
        </w:numPr>
      </w:pPr>
      <w:r>
        <w:t>Asociación de cliente.</w:t>
      </w:r>
    </w:p>
    <w:p w:rsidR="00C93543" w:rsidRDefault="00C93543" w:rsidP="00C93543">
      <w:pPr>
        <w:pStyle w:val="Contenido"/>
        <w:numPr>
          <w:ilvl w:val="0"/>
          <w:numId w:val="10"/>
        </w:numPr>
      </w:pPr>
      <w:r>
        <w:t>Aplicación de descuentos.</w:t>
      </w:r>
    </w:p>
    <w:p w:rsidR="00C93543" w:rsidRPr="00EC2A6E" w:rsidRDefault="00C93543" w:rsidP="00C93543">
      <w:pPr>
        <w:pStyle w:val="Contenido"/>
        <w:numPr>
          <w:ilvl w:val="0"/>
          <w:numId w:val="10"/>
        </w:numPr>
      </w:pPr>
      <w:r>
        <w:t>Actualización automática del inventario.</w:t>
      </w:r>
    </w:p>
    <w:p w:rsidR="00C93543" w:rsidRPr="007C5FD0" w:rsidRDefault="00C93543" w:rsidP="00C93543">
      <w:pPr>
        <w:pStyle w:val="Contenido"/>
        <w:numPr>
          <w:ilvl w:val="0"/>
          <w:numId w:val="5"/>
        </w:numPr>
      </w:pPr>
      <w:r>
        <w:rPr>
          <w:b/>
          <w:bCs/>
        </w:rPr>
        <w:t>Gestión de inventario.</w:t>
      </w:r>
    </w:p>
    <w:p w:rsidR="00C93543" w:rsidRDefault="00C93543" w:rsidP="00C93543">
      <w:pPr>
        <w:pStyle w:val="Contenido"/>
        <w:numPr>
          <w:ilvl w:val="0"/>
          <w:numId w:val="11"/>
        </w:numPr>
      </w:pPr>
      <w:r>
        <w:t>Registro de productos.</w:t>
      </w:r>
    </w:p>
    <w:p w:rsidR="00C93543" w:rsidRDefault="00C93543" w:rsidP="00C93543">
      <w:pPr>
        <w:pStyle w:val="Contenido"/>
        <w:numPr>
          <w:ilvl w:val="0"/>
          <w:numId w:val="11"/>
        </w:numPr>
      </w:pPr>
      <w:r>
        <w:t>Control de entradas y salidas de inventario.</w:t>
      </w:r>
    </w:p>
    <w:p w:rsidR="00C93543" w:rsidRDefault="00C93543" w:rsidP="00C93543">
      <w:pPr>
        <w:pStyle w:val="Contenido"/>
        <w:numPr>
          <w:ilvl w:val="0"/>
          <w:numId w:val="11"/>
        </w:numPr>
      </w:pPr>
      <w:r>
        <w:t>Visualización del stock disponible</w:t>
      </w:r>
    </w:p>
    <w:p w:rsidR="00C93543" w:rsidRPr="007C5FD0" w:rsidRDefault="00C93543" w:rsidP="00C93543">
      <w:pPr>
        <w:pStyle w:val="Contenido"/>
        <w:numPr>
          <w:ilvl w:val="0"/>
          <w:numId w:val="5"/>
        </w:numPr>
      </w:pPr>
      <w:r>
        <w:rPr>
          <w:b/>
          <w:bCs/>
        </w:rPr>
        <w:lastRenderedPageBreak/>
        <w:t>Reportes.</w:t>
      </w:r>
    </w:p>
    <w:p w:rsidR="00C93543" w:rsidRDefault="00C93543" w:rsidP="00C93543">
      <w:pPr>
        <w:pStyle w:val="Contenido"/>
        <w:numPr>
          <w:ilvl w:val="0"/>
          <w:numId w:val="12"/>
        </w:numPr>
      </w:pPr>
      <w:r>
        <w:t>Reporte de compras.</w:t>
      </w:r>
    </w:p>
    <w:p w:rsidR="00C93543" w:rsidRDefault="00C93543" w:rsidP="00C93543">
      <w:pPr>
        <w:pStyle w:val="Contenido"/>
        <w:numPr>
          <w:ilvl w:val="0"/>
          <w:numId w:val="12"/>
        </w:numPr>
      </w:pPr>
      <w:r>
        <w:t>Reporte de ventas.</w:t>
      </w:r>
    </w:p>
    <w:p w:rsidR="00C93543" w:rsidRDefault="00C93543" w:rsidP="00C93543">
      <w:pPr>
        <w:pStyle w:val="Contenido"/>
        <w:numPr>
          <w:ilvl w:val="0"/>
          <w:numId w:val="12"/>
        </w:numPr>
      </w:pPr>
      <w:r>
        <w:t>Reporte de inventario.</w:t>
      </w:r>
    </w:p>
    <w:p w:rsidR="00CD528B" w:rsidRDefault="00CD528B" w:rsidP="00D077E9">
      <w:pPr>
        <w:pStyle w:val="Ttulo1"/>
      </w:pPr>
      <w:r>
        <w:t>Listado de Requisitos Funcionales</w:t>
      </w:r>
    </w:p>
    <w:p w:rsidR="00C93543" w:rsidRPr="007C5FD0" w:rsidRDefault="00C93543" w:rsidP="00C93543">
      <w:pPr>
        <w:pStyle w:val="Contenido"/>
        <w:numPr>
          <w:ilvl w:val="0"/>
          <w:numId w:val="13"/>
        </w:numPr>
        <w:rPr>
          <w:lang w:val="es-CO"/>
        </w:rPr>
      </w:pPr>
      <w:r w:rsidRPr="007C5FD0">
        <w:rPr>
          <w:lang w:val="es-CO"/>
        </w:rPr>
        <w:t>El sistema debe permitir el registro y autenticación de usuarios.</w:t>
      </w:r>
    </w:p>
    <w:p w:rsidR="00C93543" w:rsidRPr="007C5FD0" w:rsidRDefault="00C93543" w:rsidP="00C93543">
      <w:pPr>
        <w:pStyle w:val="Contenido"/>
        <w:numPr>
          <w:ilvl w:val="0"/>
          <w:numId w:val="13"/>
        </w:numPr>
        <w:rPr>
          <w:lang w:val="es-CO"/>
        </w:rPr>
      </w:pPr>
      <w:r w:rsidRPr="007C5FD0">
        <w:rPr>
          <w:lang w:val="es-CO"/>
        </w:rPr>
        <w:t>El sistema debe permitir gestionar roles de usuario para controlar el acceso al sistema.</w:t>
      </w:r>
    </w:p>
    <w:p w:rsidR="00C93543" w:rsidRPr="007C5FD0" w:rsidRDefault="00C93543" w:rsidP="00C93543">
      <w:pPr>
        <w:pStyle w:val="Contenido"/>
        <w:numPr>
          <w:ilvl w:val="0"/>
          <w:numId w:val="13"/>
        </w:numPr>
        <w:rPr>
          <w:lang w:val="es-CO"/>
        </w:rPr>
      </w:pPr>
      <w:r w:rsidRPr="007C5FD0">
        <w:rPr>
          <w:lang w:val="es-CO"/>
        </w:rPr>
        <w:t>El sistema debe permitir registrar y actualizar clientes.</w:t>
      </w:r>
    </w:p>
    <w:p w:rsidR="00C93543" w:rsidRPr="007C5FD0" w:rsidRDefault="00C93543" w:rsidP="00C93543">
      <w:pPr>
        <w:pStyle w:val="Contenido"/>
        <w:numPr>
          <w:ilvl w:val="0"/>
          <w:numId w:val="13"/>
        </w:numPr>
        <w:rPr>
          <w:lang w:val="es-CO"/>
        </w:rPr>
      </w:pPr>
      <w:r w:rsidRPr="007C5FD0">
        <w:rPr>
          <w:lang w:val="es-CO"/>
        </w:rPr>
        <w:t>El sistema debe permitir registrar y actualizar proveedores.</w:t>
      </w:r>
    </w:p>
    <w:p w:rsidR="00C93543" w:rsidRPr="007C5FD0" w:rsidRDefault="00C93543" w:rsidP="00C93543">
      <w:pPr>
        <w:pStyle w:val="Contenido"/>
        <w:numPr>
          <w:ilvl w:val="0"/>
          <w:numId w:val="13"/>
        </w:numPr>
        <w:rPr>
          <w:lang w:val="es-CO"/>
        </w:rPr>
      </w:pPr>
      <w:r w:rsidRPr="007C5FD0">
        <w:rPr>
          <w:lang w:val="es-CO"/>
        </w:rPr>
        <w:t>El sistema debe permitir registrar compras de cacao.</w:t>
      </w:r>
    </w:p>
    <w:p w:rsidR="00C93543" w:rsidRPr="007C5FD0" w:rsidRDefault="00C93543" w:rsidP="00C93543">
      <w:pPr>
        <w:pStyle w:val="Contenido"/>
        <w:numPr>
          <w:ilvl w:val="0"/>
          <w:numId w:val="13"/>
        </w:numPr>
        <w:rPr>
          <w:lang w:val="es-CO"/>
        </w:rPr>
      </w:pPr>
      <w:r w:rsidRPr="007C5FD0">
        <w:rPr>
          <w:lang w:val="es-CO"/>
        </w:rPr>
        <w:t>El sistema debe permitir registrar ventas de cacao.</w:t>
      </w:r>
    </w:p>
    <w:p w:rsidR="00C93543" w:rsidRPr="007C5FD0" w:rsidRDefault="00C93543" w:rsidP="00C93543">
      <w:pPr>
        <w:pStyle w:val="Contenido"/>
        <w:numPr>
          <w:ilvl w:val="0"/>
          <w:numId w:val="13"/>
        </w:numPr>
        <w:rPr>
          <w:lang w:val="es-CO"/>
        </w:rPr>
      </w:pPr>
      <w:r w:rsidRPr="007C5FD0">
        <w:rPr>
          <w:lang w:val="es-CO"/>
        </w:rPr>
        <w:t>El sistema debe actualizar automáticamente el inventario al registrar compras o ventas.</w:t>
      </w:r>
    </w:p>
    <w:p w:rsidR="00C93543" w:rsidRPr="007C5FD0" w:rsidRDefault="00C93543" w:rsidP="00C93543">
      <w:pPr>
        <w:pStyle w:val="Contenido"/>
        <w:numPr>
          <w:ilvl w:val="0"/>
          <w:numId w:val="13"/>
        </w:numPr>
        <w:rPr>
          <w:lang w:val="es-CO"/>
        </w:rPr>
      </w:pPr>
      <w:r w:rsidRPr="007C5FD0">
        <w:rPr>
          <w:lang w:val="es-CO"/>
        </w:rPr>
        <w:t>El sistema debe generar reportes de compras, ventas e inventario.</w:t>
      </w:r>
    </w:p>
    <w:p w:rsidR="00C93543" w:rsidRDefault="00C93543" w:rsidP="00C93543">
      <w:pPr>
        <w:pStyle w:val="Contenido"/>
        <w:numPr>
          <w:ilvl w:val="0"/>
          <w:numId w:val="13"/>
        </w:numPr>
      </w:pPr>
      <w:r w:rsidRPr="007C5FD0">
        <w:rPr>
          <w:lang w:val="es-CO"/>
        </w:rPr>
        <w:t>El sistema debe permitir búsquedas de información mediante filtros.</w:t>
      </w:r>
    </w:p>
    <w:p w:rsidR="00CD528B" w:rsidRDefault="00CD528B" w:rsidP="00D077E9">
      <w:pPr>
        <w:pStyle w:val="Ttulo1"/>
      </w:pPr>
      <w:r>
        <w:lastRenderedPageBreak/>
        <w:t>Diagrama de Módulos</w:t>
      </w:r>
    </w:p>
    <w:p w:rsidR="00873DAC" w:rsidRDefault="00873DAC" w:rsidP="00D077E9">
      <w:pPr>
        <w:pStyle w:val="Ttulo1"/>
      </w:pPr>
      <w:r w:rsidRPr="00873DAC">
        <w:rPr>
          <w:rFonts w:asciiTheme="minorHAnsi" w:eastAsiaTheme="minorEastAsia" w:hAnsiTheme="minorHAnsi" w:cstheme="minorBidi"/>
          <w:b w:val="0"/>
          <w:noProof/>
          <w:color w:val="082A75" w:themeColor="text2"/>
          <w:kern w:val="0"/>
          <w:sz w:val="28"/>
          <w:szCs w:val="22"/>
        </w:rPr>
        <w:drawing>
          <wp:inline distT="0" distB="0" distL="0" distR="0">
            <wp:extent cx="4467225" cy="4318523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857" cy="43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28B" w:rsidRDefault="00CD528B" w:rsidP="00D077E9">
      <w:pPr>
        <w:pStyle w:val="Ttulo1"/>
      </w:pPr>
      <w:r>
        <w:t>Definición de Roles</w:t>
      </w:r>
    </w:p>
    <w:p w:rsidR="00873DAC" w:rsidRDefault="00873DAC" w:rsidP="00873DAC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Producto </w:t>
      </w:r>
      <w:proofErr w:type="spellStart"/>
      <w:proofErr w:type="gramStart"/>
      <w:r w:rsidRPr="00CD528B">
        <w:rPr>
          <w:b/>
          <w:bCs/>
        </w:rPr>
        <w:t>Owner:</w:t>
      </w:r>
      <w:r>
        <w:t>Isaura</w:t>
      </w:r>
      <w:proofErr w:type="spellEnd"/>
      <w:proofErr w:type="gramEnd"/>
      <w:r>
        <w:t xml:space="preserve"> Alexandra Banguera Ruiz.</w:t>
      </w:r>
    </w:p>
    <w:p w:rsidR="00873DAC" w:rsidRDefault="00873DAC" w:rsidP="00873DAC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Scrum </w:t>
      </w:r>
      <w:proofErr w:type="spellStart"/>
      <w:proofErr w:type="gramStart"/>
      <w:r w:rsidRPr="00CD528B">
        <w:rPr>
          <w:b/>
          <w:bCs/>
        </w:rPr>
        <w:t>Master:</w:t>
      </w:r>
      <w:r>
        <w:t>Nathalia</w:t>
      </w:r>
      <w:proofErr w:type="spellEnd"/>
      <w:proofErr w:type="gramEnd"/>
      <w:r>
        <w:t xml:space="preserve"> </w:t>
      </w:r>
      <w:proofErr w:type="spellStart"/>
      <w:r>
        <w:t>Mejia</w:t>
      </w:r>
      <w:proofErr w:type="spellEnd"/>
      <w:r>
        <w:t xml:space="preserve"> Buitrago.</w:t>
      </w:r>
    </w:p>
    <w:p w:rsidR="00873DAC" w:rsidRPr="00AD1BC9" w:rsidRDefault="00873DAC" w:rsidP="00873DAC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 xml:space="preserve">Scrum </w:t>
      </w:r>
      <w:proofErr w:type="spellStart"/>
      <w:proofErr w:type="gramStart"/>
      <w:r w:rsidRPr="00AD1BC9">
        <w:rPr>
          <w:b/>
          <w:bCs/>
        </w:rPr>
        <w:t>Team:</w:t>
      </w:r>
      <w:r>
        <w:t>Isaura</w:t>
      </w:r>
      <w:proofErr w:type="spellEnd"/>
      <w:proofErr w:type="gramEnd"/>
      <w:r>
        <w:t xml:space="preserve"> Alexandra Banguera Ruiz - </w:t>
      </w:r>
      <w:proofErr w:type="spellStart"/>
      <w:r>
        <w:t>Nathalia</w:t>
      </w:r>
      <w:proofErr w:type="spellEnd"/>
      <w:r>
        <w:t xml:space="preserve"> </w:t>
      </w:r>
      <w:proofErr w:type="spellStart"/>
      <w:r>
        <w:t>Mejia</w:t>
      </w:r>
      <w:proofErr w:type="spellEnd"/>
      <w:r>
        <w:t xml:space="preserve"> Buitrago.</w:t>
      </w:r>
    </w:p>
    <w:p w:rsidR="00873DAC" w:rsidRDefault="00873DAC" w:rsidP="00873DAC">
      <w:pPr>
        <w:pStyle w:val="Contenido"/>
        <w:ind w:left="360"/>
      </w:pPr>
    </w:p>
    <w:p w:rsidR="00873DAC" w:rsidRDefault="00873DAC" w:rsidP="00873DAC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Diseño </w:t>
      </w:r>
      <w:proofErr w:type="spellStart"/>
      <w:proofErr w:type="gramStart"/>
      <w:r w:rsidRPr="00CD528B">
        <w:rPr>
          <w:b/>
          <w:bCs/>
        </w:rPr>
        <w:t>GUI:</w:t>
      </w:r>
      <w:r>
        <w:t>Isaura</w:t>
      </w:r>
      <w:proofErr w:type="spellEnd"/>
      <w:proofErr w:type="gramEnd"/>
      <w:r>
        <w:t xml:space="preserve"> Alexandra Banguera Ruiz.</w:t>
      </w:r>
    </w:p>
    <w:p w:rsidR="00873DAC" w:rsidRDefault="00873DAC" w:rsidP="00873DAC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Analista de </w:t>
      </w:r>
      <w:proofErr w:type="spellStart"/>
      <w:proofErr w:type="gramStart"/>
      <w:r w:rsidRPr="00CD528B">
        <w:rPr>
          <w:b/>
          <w:bCs/>
        </w:rPr>
        <w:t>software:</w:t>
      </w:r>
      <w:r>
        <w:t>Nathalia</w:t>
      </w:r>
      <w:proofErr w:type="spellEnd"/>
      <w:proofErr w:type="gramEnd"/>
      <w:r>
        <w:t xml:space="preserve"> </w:t>
      </w:r>
      <w:proofErr w:type="spellStart"/>
      <w:r>
        <w:t>Mejia</w:t>
      </w:r>
      <w:proofErr w:type="spellEnd"/>
      <w:r>
        <w:t xml:space="preserve"> Buitrago.</w:t>
      </w:r>
    </w:p>
    <w:p w:rsidR="00873DAC" w:rsidRDefault="00873DAC" w:rsidP="00873DAC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 xml:space="preserve">Analista </w:t>
      </w:r>
      <w:proofErr w:type="spellStart"/>
      <w:proofErr w:type="gramStart"/>
      <w:r w:rsidRPr="00AD1BC9">
        <w:rPr>
          <w:b/>
          <w:bCs/>
        </w:rPr>
        <w:t>comercial:</w:t>
      </w:r>
      <w:r>
        <w:t>Isaura</w:t>
      </w:r>
      <w:proofErr w:type="spellEnd"/>
      <w:proofErr w:type="gramEnd"/>
      <w:r>
        <w:t xml:space="preserve"> Alexandra Banguera Ruiz.</w:t>
      </w:r>
    </w:p>
    <w:p w:rsidR="00873DAC" w:rsidRDefault="00873DAC" w:rsidP="00873DAC">
      <w:pPr>
        <w:pStyle w:val="Contenido"/>
        <w:numPr>
          <w:ilvl w:val="0"/>
          <w:numId w:val="1"/>
        </w:numPr>
      </w:pPr>
      <w:proofErr w:type="spellStart"/>
      <w:proofErr w:type="gramStart"/>
      <w:r w:rsidRPr="00AD1BC9">
        <w:rPr>
          <w:b/>
          <w:bCs/>
        </w:rPr>
        <w:t>Tester:</w:t>
      </w:r>
      <w:r>
        <w:t>Nathalia</w:t>
      </w:r>
      <w:proofErr w:type="spellEnd"/>
      <w:proofErr w:type="gramEnd"/>
      <w:r>
        <w:t xml:space="preserve"> </w:t>
      </w:r>
      <w:proofErr w:type="spellStart"/>
      <w:r>
        <w:t>Mejia</w:t>
      </w:r>
      <w:proofErr w:type="spellEnd"/>
      <w:r>
        <w:t xml:space="preserve"> Buitrago.</w:t>
      </w:r>
    </w:p>
    <w:p w:rsidR="00873DAC" w:rsidRDefault="00873DAC" w:rsidP="00873DAC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Arquitecto de </w:t>
      </w:r>
      <w:proofErr w:type="spellStart"/>
      <w:proofErr w:type="gramStart"/>
      <w:r w:rsidRPr="00CD528B">
        <w:rPr>
          <w:b/>
          <w:bCs/>
        </w:rPr>
        <w:t>software:</w:t>
      </w:r>
      <w:r>
        <w:t>Isaura</w:t>
      </w:r>
      <w:proofErr w:type="spellEnd"/>
      <w:proofErr w:type="gramEnd"/>
      <w:r>
        <w:t xml:space="preserve"> Alexandra Banguera Ruiz.</w:t>
      </w:r>
    </w:p>
    <w:p w:rsidR="00873DAC" w:rsidRDefault="00873DAC" w:rsidP="00873DAC">
      <w:pPr>
        <w:pStyle w:val="Contenido"/>
        <w:numPr>
          <w:ilvl w:val="0"/>
          <w:numId w:val="1"/>
        </w:numPr>
      </w:pPr>
      <w:proofErr w:type="spellStart"/>
      <w:r w:rsidRPr="00CD528B">
        <w:rPr>
          <w:b/>
          <w:bCs/>
        </w:rPr>
        <w:t>Team</w:t>
      </w:r>
      <w:proofErr w:type="spellEnd"/>
      <w:r w:rsidRPr="00CD528B">
        <w:rPr>
          <w:b/>
          <w:bCs/>
        </w:rPr>
        <w:t xml:space="preserve"> </w:t>
      </w:r>
      <w:proofErr w:type="spellStart"/>
      <w:proofErr w:type="gramStart"/>
      <w:r w:rsidRPr="00CD528B">
        <w:rPr>
          <w:b/>
          <w:bCs/>
        </w:rPr>
        <w:t>lead:</w:t>
      </w:r>
      <w:r>
        <w:t>Nathalia</w:t>
      </w:r>
      <w:proofErr w:type="spellEnd"/>
      <w:proofErr w:type="gramEnd"/>
      <w:r>
        <w:t xml:space="preserve"> </w:t>
      </w:r>
      <w:proofErr w:type="spellStart"/>
      <w:r>
        <w:t>Mejia</w:t>
      </w:r>
      <w:proofErr w:type="spellEnd"/>
      <w:r>
        <w:t xml:space="preserve"> Buitrago.</w:t>
      </w:r>
    </w:p>
    <w:p w:rsidR="00873DAC" w:rsidRDefault="00873DAC" w:rsidP="00873DAC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Desarrolladores back </w:t>
      </w:r>
      <w:proofErr w:type="spellStart"/>
      <w:proofErr w:type="gramStart"/>
      <w:r w:rsidRPr="00CD528B">
        <w:rPr>
          <w:b/>
          <w:bCs/>
        </w:rPr>
        <w:t>end:</w:t>
      </w:r>
      <w:r>
        <w:t>Nathalia</w:t>
      </w:r>
      <w:proofErr w:type="spellEnd"/>
      <w:proofErr w:type="gramEnd"/>
      <w:r>
        <w:t xml:space="preserve"> </w:t>
      </w:r>
      <w:proofErr w:type="spellStart"/>
      <w:r>
        <w:t>Mejia</w:t>
      </w:r>
      <w:proofErr w:type="spellEnd"/>
      <w:r>
        <w:t xml:space="preserve"> Buitrago - Isaura Alexandra Banguera Ruiz.</w:t>
      </w:r>
    </w:p>
    <w:p w:rsidR="00873DAC" w:rsidRDefault="00873DAC" w:rsidP="00873DAC">
      <w:pPr>
        <w:pStyle w:val="Contenido"/>
        <w:numPr>
          <w:ilvl w:val="0"/>
          <w:numId w:val="1"/>
        </w:numPr>
        <w:sectPr w:rsidR="00873DAC" w:rsidSect="00EB49A4">
          <w:headerReference w:type="default" r:id="rId12"/>
          <w:footerReference w:type="default" r:id="rId13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1C714F">
        <w:rPr>
          <w:b/>
          <w:bCs/>
        </w:rPr>
        <w:t xml:space="preserve">Desarrolladores Front </w:t>
      </w:r>
      <w:proofErr w:type="spellStart"/>
      <w:proofErr w:type="gramStart"/>
      <w:r w:rsidRPr="001C714F">
        <w:rPr>
          <w:b/>
          <w:bCs/>
        </w:rPr>
        <w:t>End:</w:t>
      </w:r>
      <w:r>
        <w:t>Nathalia</w:t>
      </w:r>
      <w:proofErr w:type="spellEnd"/>
      <w:proofErr w:type="gramEnd"/>
      <w:r>
        <w:t xml:space="preserve"> </w:t>
      </w:r>
      <w:proofErr w:type="spellStart"/>
      <w:r>
        <w:t>Mejia</w:t>
      </w:r>
      <w:proofErr w:type="spellEnd"/>
      <w:r>
        <w:t xml:space="preserve"> Buitrago  - Isaura Alexandra Banguera Ruiz</w:t>
      </w:r>
    </w:p>
    <w:p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1"/>
        <w:tblW w:w="15735" w:type="dxa"/>
        <w:tblLook w:val="04A0" w:firstRow="1" w:lastRow="0" w:firstColumn="1" w:lastColumn="0" w:noHBand="0" w:noVBand="1"/>
      </w:tblPr>
      <w:tblGrid>
        <w:gridCol w:w="714"/>
        <w:gridCol w:w="2004"/>
        <w:gridCol w:w="3283"/>
        <w:gridCol w:w="4373"/>
        <w:gridCol w:w="5361"/>
      </w:tblGrid>
      <w:tr w:rsidR="00CD528B" w:rsidTr="00873D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:rsidR="00CD528B" w:rsidRDefault="00CD528B" w:rsidP="00CD528B">
            <w:pPr>
              <w:pStyle w:val="Contenido"/>
            </w:pPr>
            <w:r>
              <w:t>ID</w:t>
            </w:r>
          </w:p>
        </w:tc>
        <w:tc>
          <w:tcPr>
            <w:tcW w:w="2004" w:type="dxa"/>
          </w:tcPr>
          <w:p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83" w:type="dxa"/>
          </w:tcPr>
          <w:p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73" w:type="dxa"/>
          </w:tcPr>
          <w:p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61" w:type="dxa"/>
          </w:tcPr>
          <w:p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873DAC" w:rsidTr="00873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CD528B">
            <w:pPr>
              <w:pStyle w:val="Contenido"/>
            </w:pPr>
            <w:r>
              <w:t>HU-1</w:t>
            </w:r>
          </w:p>
        </w:tc>
        <w:tc>
          <w:tcPr>
            <w:tcW w:w="2004" w:type="dxa"/>
          </w:tcPr>
          <w:p w:rsidR="00873DAC" w:rsidRDefault="00873DAC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</w:t>
            </w:r>
          </w:p>
          <w:p w:rsidR="00873DAC" w:rsidRPr="00A93BCC" w:rsidRDefault="00873DAC" w:rsidP="00EB49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73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Garantizar seguridad y control de acceso al sistema.</w:t>
            </w:r>
          </w:p>
        </w:tc>
        <w:tc>
          <w:tcPr>
            <w:tcW w:w="5361" w:type="dxa"/>
          </w:tcPr>
          <w:p w:rsidR="00873DAC" w:rsidRDefault="00873DAC" w:rsidP="00873DAC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Crear, editar y eliminar usuarios.</w:t>
            </w:r>
          </w:p>
          <w:p w:rsidR="00873DAC" w:rsidRDefault="00873DAC" w:rsidP="00873DAC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Asignar roles con permisos específicos.</w:t>
            </w:r>
          </w:p>
          <w:p w:rsidR="00873DAC" w:rsidRDefault="00873DAC" w:rsidP="00873DAC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permitir accesos sin autentificación.</w:t>
            </w:r>
          </w:p>
        </w:tc>
      </w:tr>
      <w:tr w:rsidR="00873DAC" w:rsidTr="00873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CD528B">
            <w:pPr>
              <w:pStyle w:val="Contenido"/>
            </w:pPr>
            <w:r>
              <w:t>HU-2</w:t>
            </w:r>
          </w:p>
        </w:tc>
        <w:tc>
          <w:tcPr>
            <w:tcW w:w="2004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proveedores</w:t>
            </w:r>
          </w:p>
        </w:tc>
        <w:tc>
          <w:tcPr>
            <w:tcW w:w="4373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Gestionar correctamente las compras de cacao</w:t>
            </w:r>
          </w:p>
        </w:tc>
        <w:tc>
          <w:tcPr>
            <w:tcW w:w="5361" w:type="dxa"/>
          </w:tcPr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Registrar nombre, contacto y dirección del proveedor.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Editar información de proveedores.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Eliminar proveedores.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Evitar registros duplicados.</w:t>
            </w:r>
          </w:p>
        </w:tc>
      </w:tr>
      <w:tr w:rsidR="00873DAC" w:rsidTr="00873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CD528B">
            <w:pPr>
              <w:pStyle w:val="Contenido"/>
            </w:pPr>
            <w:r>
              <w:t>HU-3</w:t>
            </w:r>
          </w:p>
        </w:tc>
        <w:tc>
          <w:tcPr>
            <w:tcW w:w="2004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Administrador </w:t>
            </w:r>
          </w:p>
        </w:tc>
        <w:tc>
          <w:tcPr>
            <w:tcW w:w="3283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clientes.</w:t>
            </w:r>
          </w:p>
        </w:tc>
        <w:tc>
          <w:tcPr>
            <w:tcW w:w="4373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Gestionar adecuadamente las ventas</w:t>
            </w:r>
          </w:p>
        </w:tc>
        <w:tc>
          <w:tcPr>
            <w:tcW w:w="5361" w:type="dxa"/>
          </w:tcPr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Registrar nombre, contacto y dirección del cliente.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Editar información de clientes.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Eliminar clientes.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Evitar registros duplicados</w:t>
            </w:r>
          </w:p>
        </w:tc>
      </w:tr>
      <w:tr w:rsidR="00873DAC" w:rsidTr="00873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HU-2</w:t>
            </w:r>
          </w:p>
        </w:tc>
        <w:tc>
          <w:tcPr>
            <w:tcW w:w="2004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proveedores</w:t>
            </w:r>
          </w:p>
        </w:tc>
        <w:tc>
          <w:tcPr>
            <w:tcW w:w="4373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Gestionar correctamente las compras de cacao</w:t>
            </w:r>
          </w:p>
        </w:tc>
        <w:tc>
          <w:tcPr>
            <w:tcW w:w="5361" w:type="dxa"/>
          </w:tcPr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Registrar nombre, contacto y dirección del proveedor.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Editar información de proveedores.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Eliminar proveedores.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Evitar registros duplicados.</w:t>
            </w:r>
          </w:p>
        </w:tc>
      </w:tr>
      <w:tr w:rsidR="00873DAC" w:rsidTr="00873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HU-3</w:t>
            </w:r>
          </w:p>
        </w:tc>
        <w:tc>
          <w:tcPr>
            <w:tcW w:w="2004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Administrador </w:t>
            </w:r>
          </w:p>
        </w:tc>
        <w:tc>
          <w:tcPr>
            <w:tcW w:w="3283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clientes.</w:t>
            </w:r>
          </w:p>
        </w:tc>
        <w:tc>
          <w:tcPr>
            <w:tcW w:w="4373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Gestionar adecuadamente las ventas</w:t>
            </w:r>
          </w:p>
        </w:tc>
        <w:tc>
          <w:tcPr>
            <w:tcW w:w="5361" w:type="dxa"/>
          </w:tcPr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Registrar nombre, contacto y dirección del cliente.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Editar información de clientes.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Eliminar clientes.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• Evitar registros duplicados</w:t>
            </w:r>
          </w:p>
        </w:tc>
      </w:tr>
      <w:tr w:rsidR="00873DAC" w:rsidTr="00873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lastRenderedPageBreak/>
              <w:t>HU-4</w:t>
            </w:r>
          </w:p>
        </w:tc>
        <w:tc>
          <w:tcPr>
            <w:tcW w:w="2004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3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compras de cacao</w:t>
            </w:r>
          </w:p>
        </w:tc>
        <w:tc>
          <w:tcPr>
            <w:tcW w:w="4373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Mantener actualizado el inventario</w:t>
            </w:r>
          </w:p>
        </w:tc>
        <w:tc>
          <w:tcPr>
            <w:tcW w:w="5361" w:type="dxa"/>
          </w:tcPr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Generar código de compra.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Registrar proveedor, producto, cantidad y precio.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Actualizar inventario automáticamente.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Guardar registro de compra</w:t>
            </w:r>
          </w:p>
        </w:tc>
      </w:tr>
      <w:tr w:rsidR="00873DAC" w:rsidTr="00873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HU-5</w:t>
            </w:r>
          </w:p>
        </w:tc>
        <w:tc>
          <w:tcPr>
            <w:tcW w:w="2004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3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Registrar ventas de cacao</w:t>
            </w:r>
          </w:p>
        </w:tc>
        <w:tc>
          <w:tcPr>
            <w:tcW w:w="4373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Controlar ingresos y existencias</w:t>
            </w:r>
          </w:p>
        </w:tc>
        <w:tc>
          <w:tcPr>
            <w:tcW w:w="5361" w:type="dxa"/>
          </w:tcPr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Validar stock disponible.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Registrar cliente, producto y cantidad.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Aplicar descuentos.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Descontar inventario automáticamente.</w:t>
            </w:r>
          </w:p>
        </w:tc>
      </w:tr>
      <w:tr w:rsidR="00873DAC" w:rsidTr="00873DAC">
        <w:trPr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HU-6</w:t>
            </w:r>
          </w:p>
        </w:tc>
        <w:tc>
          <w:tcPr>
            <w:tcW w:w="2004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3283" w:type="dxa"/>
          </w:tcPr>
          <w:p w:rsidR="00873DAC" w:rsidRPr="003B5176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73" w:type="dxa"/>
          </w:tcPr>
          <w:p w:rsidR="00873DAC" w:rsidRPr="003B5176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la consistencia del stock.</w:t>
            </w:r>
          </w:p>
        </w:tc>
        <w:tc>
          <w:tcPr>
            <w:tcW w:w="5361" w:type="dxa"/>
          </w:tcPr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Aumentar inventario al registrar compras.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Disminuir inventario al registrar ventas.</w:t>
            </w:r>
          </w:p>
          <w:p w:rsidR="00873DAC" w:rsidRDefault="00873DAC" w:rsidP="00EB49A4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Mostrar stock disponible actualizado</w:t>
            </w:r>
          </w:p>
        </w:tc>
      </w:tr>
      <w:tr w:rsidR="00873DAC" w:rsidTr="00873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HU-7</w:t>
            </w:r>
          </w:p>
        </w:tc>
        <w:tc>
          <w:tcPr>
            <w:tcW w:w="2004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3283" w:type="dxa"/>
          </w:tcPr>
          <w:p w:rsidR="00873DAC" w:rsidRPr="003B5176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73" w:type="dxa"/>
          </w:tcPr>
          <w:p w:rsidR="00873DAC" w:rsidRPr="003B5176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</w:t>
            </w:r>
          </w:p>
        </w:tc>
        <w:tc>
          <w:tcPr>
            <w:tcW w:w="5361" w:type="dxa"/>
          </w:tcPr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Mostrar reporte de ventas.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Mostrar reporte de compras.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Mostrar reporte de inventario.</w:t>
            </w:r>
          </w:p>
          <w:p w:rsidR="00873DAC" w:rsidRDefault="00873DAC" w:rsidP="00EB49A4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Filtrar información por fechas.</w:t>
            </w:r>
          </w:p>
        </w:tc>
      </w:tr>
    </w:tbl>
    <w:p w:rsidR="00873DAC" w:rsidRDefault="00873DAC" w:rsidP="00CD528B">
      <w:pPr>
        <w:pStyle w:val="Contenido"/>
        <w:sectPr w:rsidR="00873DAC" w:rsidSect="000C2408">
          <w:headerReference w:type="default" r:id="rId14"/>
          <w:footerReference w:type="default" r:id="rId15"/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CD528B" w:rsidRDefault="00CD528B" w:rsidP="00D077E9">
      <w:pPr>
        <w:pStyle w:val="Ttulo1"/>
      </w:pPr>
      <w:proofErr w:type="spellStart"/>
      <w:r>
        <w:lastRenderedPageBreak/>
        <w:t>Product</w:t>
      </w:r>
      <w:proofErr w:type="spellEnd"/>
      <w:r>
        <w:t xml:space="preserve"> Backlog</w:t>
      </w:r>
    </w:p>
    <w:tbl>
      <w:tblPr>
        <w:tblStyle w:val="Tablanormal51"/>
        <w:tblW w:w="15433" w:type="dxa"/>
        <w:tblLook w:val="04A0" w:firstRow="1" w:lastRow="0" w:firstColumn="1" w:lastColumn="0" w:noHBand="0" w:noVBand="1"/>
      </w:tblPr>
      <w:tblGrid>
        <w:gridCol w:w="714"/>
        <w:gridCol w:w="2501"/>
        <w:gridCol w:w="2814"/>
        <w:gridCol w:w="4351"/>
        <w:gridCol w:w="1555"/>
        <w:gridCol w:w="1409"/>
        <w:gridCol w:w="2089"/>
      </w:tblGrid>
      <w:tr w:rsidR="00873DAC" w:rsidTr="00873D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Id</w:t>
            </w:r>
          </w:p>
        </w:tc>
        <w:tc>
          <w:tcPr>
            <w:tcW w:w="2501" w:type="dxa"/>
          </w:tcPr>
          <w:p w:rsidR="00873DAC" w:rsidRDefault="00873DAC" w:rsidP="00EB49A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14" w:type="dxa"/>
          </w:tcPr>
          <w:p w:rsidR="00873DAC" w:rsidRDefault="00873DAC" w:rsidP="00EB49A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51" w:type="dxa"/>
          </w:tcPr>
          <w:p w:rsidR="00873DAC" w:rsidRDefault="00873DAC" w:rsidP="00EB49A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5" w:type="dxa"/>
          </w:tcPr>
          <w:p w:rsidR="00873DAC" w:rsidRDefault="00873DAC" w:rsidP="00EB49A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9" w:type="dxa"/>
          </w:tcPr>
          <w:p w:rsidR="00873DAC" w:rsidRDefault="00873DAC" w:rsidP="00EB49A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89" w:type="dxa"/>
          </w:tcPr>
          <w:p w:rsidR="00873DAC" w:rsidRDefault="00873DAC" w:rsidP="00EB49A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873DAC" w:rsidTr="00873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HU-1</w:t>
            </w:r>
          </w:p>
        </w:tc>
        <w:tc>
          <w:tcPr>
            <w:tcW w:w="2501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14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51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5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9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873DAC" w:rsidTr="00873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HU-2</w:t>
            </w:r>
          </w:p>
        </w:tc>
        <w:tc>
          <w:tcPr>
            <w:tcW w:w="2501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14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actualizar proveedores.</w:t>
            </w:r>
          </w:p>
        </w:tc>
        <w:tc>
          <w:tcPr>
            <w:tcW w:w="4351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Gestionar correctamente las compras de cacao.</w:t>
            </w:r>
          </w:p>
        </w:tc>
        <w:tc>
          <w:tcPr>
            <w:tcW w:w="1555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9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873DAC" w:rsidTr="00873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HU-3</w:t>
            </w:r>
          </w:p>
        </w:tc>
        <w:tc>
          <w:tcPr>
            <w:tcW w:w="2501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14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actualizar clientes.</w:t>
            </w:r>
          </w:p>
        </w:tc>
        <w:tc>
          <w:tcPr>
            <w:tcW w:w="4351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adecuadamente las ventas.</w:t>
            </w:r>
          </w:p>
        </w:tc>
        <w:tc>
          <w:tcPr>
            <w:tcW w:w="1555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9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873DAC" w:rsidTr="00873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HU-4</w:t>
            </w:r>
          </w:p>
        </w:tc>
        <w:tc>
          <w:tcPr>
            <w:tcW w:w="2501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2814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51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5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9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873DAC" w:rsidRPr="006823F2" w:rsidTr="00873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HU-5</w:t>
            </w:r>
          </w:p>
        </w:tc>
        <w:tc>
          <w:tcPr>
            <w:tcW w:w="2501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2814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51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Llevar el control de ingresos y existencias.</w:t>
            </w:r>
          </w:p>
        </w:tc>
        <w:tc>
          <w:tcPr>
            <w:tcW w:w="1555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9" w:type="dxa"/>
          </w:tcPr>
          <w:p w:rsidR="00873DAC" w:rsidRPr="006823F2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873DAC" w:rsidRPr="006823F2" w:rsidTr="00873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HU-6</w:t>
            </w:r>
          </w:p>
        </w:tc>
        <w:tc>
          <w:tcPr>
            <w:tcW w:w="2501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14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51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inconsistencias en el stock.</w:t>
            </w:r>
          </w:p>
        </w:tc>
        <w:tc>
          <w:tcPr>
            <w:tcW w:w="1555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873DAC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9" w:type="dxa"/>
          </w:tcPr>
          <w:p w:rsidR="00873DAC" w:rsidRPr="006823F2" w:rsidRDefault="00873DAC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873DAC" w:rsidRPr="006823F2" w:rsidTr="00873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73DAC" w:rsidRDefault="00873DAC" w:rsidP="00EB49A4">
            <w:pPr>
              <w:pStyle w:val="Contenido"/>
            </w:pPr>
            <w:r>
              <w:t>HU-7</w:t>
            </w:r>
          </w:p>
        </w:tc>
        <w:tc>
          <w:tcPr>
            <w:tcW w:w="2501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14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51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ventas.</w:t>
            </w:r>
          </w:p>
        </w:tc>
        <w:tc>
          <w:tcPr>
            <w:tcW w:w="1555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873DAC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9" w:type="dxa"/>
          </w:tcPr>
          <w:p w:rsidR="00873DAC" w:rsidRPr="006823F2" w:rsidRDefault="00873DAC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</w:tbl>
    <w:p w:rsidR="009254C8" w:rsidRDefault="009254C8" w:rsidP="00CD528B">
      <w:pPr>
        <w:pStyle w:val="Contenido"/>
        <w:sectPr w:rsidR="009254C8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1"/>
        <w:tblW w:w="15829" w:type="dxa"/>
        <w:tblLook w:val="04A0" w:firstRow="1" w:lastRow="0" w:firstColumn="1" w:lastColumn="0" w:noHBand="0" w:noVBand="1"/>
      </w:tblPr>
      <w:tblGrid>
        <w:gridCol w:w="4253"/>
        <w:gridCol w:w="3354"/>
        <w:gridCol w:w="3828"/>
        <w:gridCol w:w="4394"/>
      </w:tblGrid>
      <w:tr w:rsidR="006823F2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:rsidR="006823F2" w:rsidRDefault="006823F2" w:rsidP="006823F2">
            <w:pPr>
              <w:pStyle w:val="Contenido"/>
            </w:pPr>
            <w:r>
              <w:t>Sprint 1</w:t>
            </w:r>
          </w:p>
        </w:tc>
        <w:tc>
          <w:tcPr>
            <w:tcW w:w="3354" w:type="dxa"/>
          </w:tcPr>
          <w:p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3828" w:type="dxa"/>
          </w:tcPr>
          <w:p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  <w:tc>
          <w:tcPr>
            <w:tcW w:w="4394" w:type="dxa"/>
          </w:tcPr>
          <w:p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4</w:t>
            </w:r>
          </w:p>
        </w:tc>
      </w:tr>
      <w:tr w:rsidR="006823F2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:rsidR="006823F2" w:rsidRPr="006823F2" w:rsidRDefault="006823F2" w:rsidP="006823F2">
            <w:pPr>
              <w:pStyle w:val="Contenido"/>
              <w:rPr>
                <w:bCs w:val="0"/>
              </w:rPr>
            </w:pPr>
            <w:r w:rsidRPr="006823F2">
              <w:rPr>
                <w:bCs w:val="0"/>
              </w:rPr>
              <w:t>Fecha inicio y Fecha fin</w:t>
            </w:r>
          </w:p>
        </w:tc>
        <w:tc>
          <w:tcPr>
            <w:tcW w:w="3354" w:type="dxa"/>
          </w:tcPr>
          <w:p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3828" w:type="dxa"/>
          </w:tcPr>
          <w:p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4394" w:type="dxa"/>
          </w:tcPr>
          <w:p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</w:tr>
    </w:tbl>
    <w:p w:rsidR="009254C8" w:rsidRDefault="009254C8" w:rsidP="006823F2">
      <w:pPr>
        <w:pStyle w:val="Contenido"/>
      </w:pPr>
    </w:p>
    <w:p w:rsidR="00873DAC" w:rsidRDefault="00873DAC" w:rsidP="006823F2">
      <w:pPr>
        <w:pStyle w:val="Contenido"/>
      </w:pPr>
    </w:p>
    <w:p w:rsidR="00873DAC" w:rsidRDefault="00873DAC" w:rsidP="006823F2">
      <w:pPr>
        <w:pStyle w:val="Contenido"/>
      </w:pPr>
    </w:p>
    <w:p w:rsidR="00873DAC" w:rsidRDefault="00873DAC" w:rsidP="006823F2">
      <w:pPr>
        <w:pStyle w:val="Contenido"/>
      </w:pPr>
    </w:p>
    <w:p w:rsidR="00873DAC" w:rsidRDefault="00873DAC" w:rsidP="006823F2">
      <w:pPr>
        <w:pStyle w:val="Contenido"/>
      </w:pPr>
    </w:p>
    <w:p w:rsidR="00873DAC" w:rsidRDefault="00873DAC" w:rsidP="006823F2">
      <w:pPr>
        <w:pStyle w:val="Contenido"/>
      </w:pPr>
    </w:p>
    <w:p w:rsidR="00873DAC" w:rsidRDefault="00873DAC" w:rsidP="006823F2">
      <w:pPr>
        <w:pStyle w:val="Contenido"/>
      </w:pPr>
    </w:p>
    <w:p w:rsidR="00873DAC" w:rsidRDefault="00873DAC" w:rsidP="00873DAC">
      <w:pPr>
        <w:pStyle w:val="Ttulo1"/>
      </w:pPr>
      <w:r>
        <w:t>Referencias</w:t>
      </w:r>
    </w:p>
    <w:p w:rsidR="00873DAC" w:rsidRPr="00266CE9" w:rsidRDefault="00873DAC" w:rsidP="00873DAC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proofErr w:type="spellStart"/>
      <w:r w:rsidRPr="00266CE9">
        <w:rPr>
          <w:rFonts w:asciiTheme="minorHAnsi" w:hAnsiTheme="minorHAnsi" w:cstheme="minorHAnsi"/>
        </w:rPr>
        <w:t>Schwaber</w:t>
      </w:r>
      <w:proofErr w:type="spellEnd"/>
      <w:r w:rsidRPr="00266CE9">
        <w:rPr>
          <w:rFonts w:asciiTheme="minorHAnsi" w:hAnsiTheme="minorHAnsi" w:cstheme="minorHAnsi"/>
        </w:rPr>
        <w:t xml:space="preserve">, K., &amp; Sutherland, J. (2020). </w:t>
      </w:r>
      <w:proofErr w:type="spellStart"/>
      <w:r w:rsidRPr="00266CE9">
        <w:rPr>
          <w:rStyle w:val="nfasis"/>
          <w:rFonts w:asciiTheme="minorHAnsi" w:hAnsiTheme="minorHAnsi" w:cstheme="minorHAnsi"/>
        </w:rPr>
        <w:t>The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Scrum </w:t>
      </w:r>
      <w:proofErr w:type="spellStart"/>
      <w:r w:rsidRPr="00266CE9">
        <w:rPr>
          <w:rStyle w:val="nfasis"/>
          <w:rFonts w:asciiTheme="minorHAnsi" w:hAnsiTheme="minorHAnsi" w:cstheme="minorHAnsi"/>
        </w:rPr>
        <w:t>Guide</w:t>
      </w:r>
      <w:proofErr w:type="spellEnd"/>
      <w:r w:rsidRPr="00266CE9">
        <w:rPr>
          <w:rFonts w:asciiTheme="minorHAnsi" w:hAnsiTheme="minorHAnsi" w:cstheme="minorHAnsi"/>
        </w:rPr>
        <w:t xml:space="preserve">. Scrum.org. </w:t>
      </w:r>
      <w:hyperlink r:id="rId16" w:tgtFrame="_new" w:history="1">
        <w:r w:rsidRPr="00266CE9">
          <w:rPr>
            <w:rStyle w:val="Hipervnculo"/>
            <w:rFonts w:asciiTheme="minorHAnsi" w:eastAsiaTheme="majorEastAsia" w:hAnsiTheme="minorHAnsi" w:cstheme="minorHAnsi"/>
          </w:rPr>
          <w:t>https://scrumguides.org</w:t>
        </w:r>
      </w:hyperlink>
    </w:p>
    <w:p w:rsidR="00873DAC" w:rsidRPr="00266CE9" w:rsidRDefault="00873DAC" w:rsidP="00873DAC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proofErr w:type="spellStart"/>
      <w:r w:rsidRPr="00266CE9">
        <w:rPr>
          <w:rFonts w:asciiTheme="minorHAnsi" w:hAnsiTheme="minorHAnsi" w:cstheme="minorHAnsi"/>
        </w:rPr>
        <w:t>Rubin</w:t>
      </w:r>
      <w:proofErr w:type="spellEnd"/>
      <w:r w:rsidRPr="00266CE9">
        <w:rPr>
          <w:rFonts w:asciiTheme="minorHAnsi" w:hAnsiTheme="minorHAnsi" w:cstheme="minorHAnsi"/>
        </w:rPr>
        <w:t xml:space="preserve">, K. S. (2012). </w:t>
      </w:r>
      <w:proofErr w:type="spellStart"/>
      <w:r w:rsidRPr="00266CE9">
        <w:rPr>
          <w:rStyle w:val="nfasis"/>
          <w:rFonts w:asciiTheme="minorHAnsi" w:hAnsiTheme="minorHAnsi" w:cstheme="minorHAnsi"/>
        </w:rPr>
        <w:t>Essential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Scrum: A </w:t>
      </w:r>
      <w:proofErr w:type="spellStart"/>
      <w:r w:rsidRPr="00266CE9">
        <w:rPr>
          <w:rStyle w:val="nfasis"/>
          <w:rFonts w:asciiTheme="minorHAnsi" w:hAnsiTheme="minorHAnsi" w:cstheme="minorHAnsi"/>
        </w:rPr>
        <w:t>Practical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Guide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to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the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Most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Popular Agile </w:t>
      </w:r>
      <w:proofErr w:type="spellStart"/>
      <w:r w:rsidRPr="00266CE9">
        <w:rPr>
          <w:rStyle w:val="nfasis"/>
          <w:rFonts w:asciiTheme="minorHAnsi" w:hAnsiTheme="minorHAnsi" w:cstheme="minorHAnsi"/>
        </w:rPr>
        <w:t>Process</w:t>
      </w:r>
      <w:proofErr w:type="spellEnd"/>
      <w:r w:rsidRPr="00266CE9">
        <w:rPr>
          <w:rFonts w:asciiTheme="minorHAnsi" w:hAnsiTheme="minorHAnsi" w:cstheme="minorHAnsi"/>
        </w:rPr>
        <w:t>. Addison-Wesley.</w:t>
      </w:r>
    </w:p>
    <w:p w:rsidR="00873DAC" w:rsidRPr="00266CE9" w:rsidRDefault="00873DAC" w:rsidP="00873DAC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266CE9">
        <w:rPr>
          <w:rFonts w:asciiTheme="minorHAnsi" w:hAnsiTheme="minorHAnsi" w:cstheme="minorHAnsi"/>
        </w:rPr>
        <w:t xml:space="preserve">Pressman, R. S., &amp; </w:t>
      </w:r>
      <w:proofErr w:type="spellStart"/>
      <w:r w:rsidRPr="00266CE9">
        <w:rPr>
          <w:rFonts w:asciiTheme="minorHAnsi" w:hAnsiTheme="minorHAnsi" w:cstheme="minorHAnsi"/>
        </w:rPr>
        <w:t>Maxim</w:t>
      </w:r>
      <w:proofErr w:type="spellEnd"/>
      <w:r w:rsidRPr="00266CE9">
        <w:rPr>
          <w:rFonts w:asciiTheme="minorHAnsi" w:hAnsiTheme="minorHAnsi" w:cstheme="minorHAnsi"/>
        </w:rPr>
        <w:t xml:space="preserve">, B. R. (2019). </w:t>
      </w:r>
      <w:r w:rsidRPr="00266CE9">
        <w:rPr>
          <w:rStyle w:val="nfasis"/>
          <w:rFonts w:asciiTheme="minorHAnsi" w:hAnsiTheme="minorHAnsi" w:cstheme="minorHAnsi"/>
        </w:rPr>
        <w:t xml:space="preserve">Software </w:t>
      </w:r>
      <w:proofErr w:type="spellStart"/>
      <w:r w:rsidRPr="00266CE9">
        <w:rPr>
          <w:rStyle w:val="nfasis"/>
          <w:rFonts w:asciiTheme="minorHAnsi" w:hAnsiTheme="minorHAnsi" w:cstheme="minorHAnsi"/>
        </w:rPr>
        <w:t>Engineering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: A </w:t>
      </w:r>
      <w:proofErr w:type="spellStart"/>
      <w:r w:rsidRPr="00266CE9">
        <w:rPr>
          <w:rStyle w:val="nfasis"/>
          <w:rFonts w:asciiTheme="minorHAnsi" w:hAnsiTheme="minorHAnsi" w:cstheme="minorHAnsi"/>
        </w:rPr>
        <w:t>Practitioner’s</w:t>
      </w:r>
      <w:proofErr w:type="spellEnd"/>
      <w:r w:rsidRPr="00266CE9">
        <w:rPr>
          <w:rStyle w:val="nfasis"/>
          <w:rFonts w:asciiTheme="minorHAnsi" w:hAnsiTheme="minorHAnsi" w:cstheme="minorHAnsi"/>
        </w:rPr>
        <w:t xml:space="preserve"> </w:t>
      </w:r>
      <w:proofErr w:type="spellStart"/>
      <w:r w:rsidRPr="00266CE9">
        <w:rPr>
          <w:rStyle w:val="nfasis"/>
          <w:rFonts w:asciiTheme="minorHAnsi" w:hAnsiTheme="minorHAnsi" w:cstheme="minorHAnsi"/>
        </w:rPr>
        <w:t>Approach</w:t>
      </w:r>
      <w:proofErr w:type="spellEnd"/>
      <w:r w:rsidRPr="00266CE9">
        <w:rPr>
          <w:rFonts w:asciiTheme="minorHAnsi" w:hAnsiTheme="minorHAnsi" w:cstheme="minorHAnsi"/>
        </w:rPr>
        <w:t xml:space="preserve"> (9th ed.). McGraw-Hill </w:t>
      </w:r>
      <w:proofErr w:type="spellStart"/>
      <w:r w:rsidRPr="00266CE9">
        <w:rPr>
          <w:rFonts w:asciiTheme="minorHAnsi" w:hAnsiTheme="minorHAnsi" w:cstheme="minorHAnsi"/>
        </w:rPr>
        <w:t>Education</w:t>
      </w:r>
      <w:proofErr w:type="spellEnd"/>
      <w:r w:rsidRPr="00266CE9">
        <w:rPr>
          <w:rFonts w:asciiTheme="minorHAnsi" w:hAnsiTheme="minorHAnsi" w:cstheme="minorHAnsi"/>
        </w:rPr>
        <w:t>.</w:t>
      </w:r>
    </w:p>
    <w:p w:rsidR="00873DAC" w:rsidRPr="00266CE9" w:rsidRDefault="00873DAC" w:rsidP="00873DAC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266CE9">
        <w:rPr>
          <w:rFonts w:asciiTheme="minorHAnsi" w:hAnsiTheme="minorHAnsi" w:cstheme="minorHAnsi"/>
        </w:rPr>
        <w:t xml:space="preserve">Sommerville, I. (2016). </w:t>
      </w:r>
      <w:r w:rsidRPr="00266CE9">
        <w:rPr>
          <w:rStyle w:val="nfasis"/>
          <w:rFonts w:asciiTheme="minorHAnsi" w:hAnsiTheme="minorHAnsi" w:cstheme="minorHAnsi"/>
        </w:rPr>
        <w:t xml:space="preserve">Software </w:t>
      </w:r>
      <w:proofErr w:type="spellStart"/>
      <w:r w:rsidRPr="00266CE9">
        <w:rPr>
          <w:rStyle w:val="nfasis"/>
          <w:rFonts w:asciiTheme="minorHAnsi" w:hAnsiTheme="minorHAnsi" w:cstheme="minorHAnsi"/>
        </w:rPr>
        <w:t>Engineering</w:t>
      </w:r>
      <w:proofErr w:type="spellEnd"/>
      <w:r w:rsidRPr="00266CE9">
        <w:rPr>
          <w:rFonts w:asciiTheme="minorHAnsi" w:hAnsiTheme="minorHAnsi" w:cstheme="minorHAnsi"/>
        </w:rPr>
        <w:t xml:space="preserve"> (10th ed.). Pearson.</w:t>
      </w:r>
    </w:p>
    <w:p w:rsidR="00873DAC" w:rsidRDefault="00873DAC" w:rsidP="006823F2">
      <w:pPr>
        <w:pStyle w:val="Contenido"/>
        <w:sectPr w:rsidR="00873DAC" w:rsidSect="009254C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7F624A" w:rsidRDefault="007F624A" w:rsidP="00D077E9">
      <w:pPr>
        <w:pStyle w:val="Ttulo1"/>
      </w:pPr>
      <w:r>
        <w:lastRenderedPageBreak/>
        <w:t>Sprint 1</w:t>
      </w:r>
    </w:p>
    <w:p w:rsidR="007F624A" w:rsidRDefault="007F624A" w:rsidP="007F624A">
      <w:pPr>
        <w:pStyle w:val="Ttulo2"/>
      </w:pPr>
      <w:r>
        <w:t>Sprint Backlog</w:t>
      </w:r>
    </w:p>
    <w:p w:rsidR="007F624A" w:rsidRPr="007F624A" w:rsidRDefault="007F624A" w:rsidP="007F624A">
      <w:pPr>
        <w:pStyle w:val="Contenido"/>
      </w:pPr>
      <w:r>
        <w:t>En la siguiente tabla se deben relacionar únicamente las HU de este sprint</w:t>
      </w:r>
    </w:p>
    <w:tbl>
      <w:tblPr>
        <w:tblStyle w:val="Tablanormal51"/>
        <w:tblW w:w="15433" w:type="dxa"/>
        <w:tblLook w:val="04A0" w:firstRow="1" w:lastRow="0" w:firstColumn="1" w:lastColumn="0" w:noHBand="0" w:noVBand="1"/>
      </w:tblPr>
      <w:tblGrid>
        <w:gridCol w:w="606"/>
        <w:gridCol w:w="108"/>
        <w:gridCol w:w="2405"/>
        <w:gridCol w:w="93"/>
        <w:gridCol w:w="2742"/>
        <w:gridCol w:w="80"/>
        <w:gridCol w:w="4314"/>
        <w:gridCol w:w="37"/>
        <w:gridCol w:w="1522"/>
        <w:gridCol w:w="32"/>
        <w:gridCol w:w="1386"/>
        <w:gridCol w:w="22"/>
        <w:gridCol w:w="2086"/>
      </w:tblGrid>
      <w:tr w:rsidR="007F624A" w:rsidTr="001C7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:rsidR="007F624A" w:rsidRDefault="007F624A" w:rsidP="001C7CC7">
            <w:pPr>
              <w:pStyle w:val="Contenido"/>
            </w:pPr>
            <w:r>
              <w:t>Id</w:t>
            </w:r>
          </w:p>
        </w:tc>
        <w:tc>
          <w:tcPr>
            <w:tcW w:w="2513" w:type="dxa"/>
            <w:gridSpan w:val="2"/>
          </w:tcPr>
          <w:p w:rsidR="007F624A" w:rsidRDefault="007F624A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  <w:gridSpan w:val="2"/>
          </w:tcPr>
          <w:p w:rsidR="007F624A" w:rsidRDefault="007F624A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  <w:gridSpan w:val="2"/>
          </w:tcPr>
          <w:p w:rsidR="007F624A" w:rsidRDefault="007F624A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  <w:gridSpan w:val="2"/>
          </w:tcPr>
          <w:p w:rsidR="007F624A" w:rsidRDefault="007F624A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  <w:gridSpan w:val="2"/>
          </w:tcPr>
          <w:p w:rsidR="007F624A" w:rsidRDefault="007F624A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  <w:gridSpan w:val="2"/>
          </w:tcPr>
          <w:p w:rsidR="007F624A" w:rsidRDefault="007F624A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244BBF" w:rsidTr="00EB49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gridSpan w:val="2"/>
          </w:tcPr>
          <w:p w:rsidR="00244BBF" w:rsidRDefault="00244BBF" w:rsidP="00EB49A4">
            <w:pPr>
              <w:pStyle w:val="Contenido"/>
            </w:pPr>
            <w:r>
              <w:t>HU-1</w:t>
            </w:r>
          </w:p>
        </w:tc>
        <w:tc>
          <w:tcPr>
            <w:tcW w:w="2498" w:type="dxa"/>
            <w:gridSpan w:val="2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22" w:type="dxa"/>
            <w:gridSpan w:val="2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51" w:type="dxa"/>
            <w:gridSpan w:val="2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4" w:type="dxa"/>
            <w:gridSpan w:val="2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  <w:gridSpan w:val="2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6" w:type="dxa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244BBF" w:rsidTr="00EB49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gridSpan w:val="2"/>
          </w:tcPr>
          <w:p w:rsidR="00244BBF" w:rsidRDefault="00244BBF" w:rsidP="00EB49A4">
            <w:pPr>
              <w:pStyle w:val="Contenido"/>
            </w:pPr>
            <w:r>
              <w:t>HU-2</w:t>
            </w:r>
          </w:p>
        </w:tc>
        <w:tc>
          <w:tcPr>
            <w:tcW w:w="2498" w:type="dxa"/>
            <w:gridSpan w:val="2"/>
          </w:tcPr>
          <w:p w:rsidR="00244BBF" w:rsidRDefault="00244BBF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2" w:type="dxa"/>
            <w:gridSpan w:val="2"/>
          </w:tcPr>
          <w:p w:rsidR="00244BBF" w:rsidRDefault="00244BBF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actualizar proveedores.</w:t>
            </w:r>
          </w:p>
        </w:tc>
        <w:tc>
          <w:tcPr>
            <w:tcW w:w="4351" w:type="dxa"/>
            <w:gridSpan w:val="2"/>
          </w:tcPr>
          <w:p w:rsidR="00244BBF" w:rsidRDefault="00244BBF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Gestionar correctamente las compras de cacao.</w:t>
            </w:r>
          </w:p>
        </w:tc>
        <w:tc>
          <w:tcPr>
            <w:tcW w:w="1554" w:type="dxa"/>
            <w:gridSpan w:val="2"/>
          </w:tcPr>
          <w:p w:rsidR="00244BBF" w:rsidRDefault="00244BBF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  <w:gridSpan w:val="2"/>
          </w:tcPr>
          <w:p w:rsidR="00244BBF" w:rsidRDefault="00244BBF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6" w:type="dxa"/>
          </w:tcPr>
          <w:p w:rsidR="00244BBF" w:rsidRDefault="00244BBF" w:rsidP="00EB49A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244BBF" w:rsidTr="00EB49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gridSpan w:val="2"/>
          </w:tcPr>
          <w:p w:rsidR="00244BBF" w:rsidRDefault="00244BBF" w:rsidP="00EB49A4">
            <w:pPr>
              <w:pStyle w:val="Contenido"/>
            </w:pPr>
            <w:r>
              <w:t>HU-3</w:t>
            </w:r>
          </w:p>
        </w:tc>
        <w:tc>
          <w:tcPr>
            <w:tcW w:w="2498" w:type="dxa"/>
            <w:gridSpan w:val="2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2" w:type="dxa"/>
            <w:gridSpan w:val="2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actualizar clientes.</w:t>
            </w:r>
          </w:p>
        </w:tc>
        <w:tc>
          <w:tcPr>
            <w:tcW w:w="4351" w:type="dxa"/>
            <w:gridSpan w:val="2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adecuadamente las ventas.</w:t>
            </w:r>
          </w:p>
        </w:tc>
        <w:tc>
          <w:tcPr>
            <w:tcW w:w="1554" w:type="dxa"/>
            <w:gridSpan w:val="2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  <w:gridSpan w:val="2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6" w:type="dxa"/>
          </w:tcPr>
          <w:p w:rsidR="00244BBF" w:rsidRDefault="00244BBF" w:rsidP="00EB49A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7F624A" w:rsidTr="001C7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7F624A" w:rsidRDefault="007F624A" w:rsidP="001C7CC7">
            <w:pPr>
              <w:pStyle w:val="Contenido"/>
            </w:pPr>
          </w:p>
        </w:tc>
        <w:tc>
          <w:tcPr>
            <w:tcW w:w="2513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24A" w:rsidTr="001C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7F624A" w:rsidRDefault="007F624A" w:rsidP="001C7CC7">
            <w:pPr>
              <w:pStyle w:val="Contenido"/>
            </w:pPr>
          </w:p>
        </w:tc>
        <w:tc>
          <w:tcPr>
            <w:tcW w:w="2513" w:type="dxa"/>
            <w:gridSpan w:val="2"/>
          </w:tcPr>
          <w:p w:rsidR="007F624A" w:rsidRDefault="007F624A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  <w:gridSpan w:val="2"/>
          </w:tcPr>
          <w:p w:rsidR="007F624A" w:rsidRDefault="007F624A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  <w:gridSpan w:val="2"/>
          </w:tcPr>
          <w:p w:rsidR="007F624A" w:rsidRDefault="007F624A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  <w:gridSpan w:val="2"/>
          </w:tcPr>
          <w:p w:rsidR="007F624A" w:rsidRDefault="007F624A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gridSpan w:val="2"/>
          </w:tcPr>
          <w:p w:rsidR="007F624A" w:rsidRDefault="007F624A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  <w:gridSpan w:val="2"/>
          </w:tcPr>
          <w:p w:rsidR="007F624A" w:rsidRDefault="007F624A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624A" w:rsidTr="001C7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7F624A" w:rsidRDefault="007F624A" w:rsidP="001C7CC7">
            <w:pPr>
              <w:pStyle w:val="Contenido"/>
            </w:pPr>
          </w:p>
        </w:tc>
        <w:tc>
          <w:tcPr>
            <w:tcW w:w="2513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gridSpan w:val="2"/>
          </w:tcPr>
          <w:p w:rsidR="007F624A" w:rsidRDefault="007F624A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F624A" w:rsidRDefault="007F624A" w:rsidP="007F624A">
      <w:pPr>
        <w:sectPr w:rsidR="007F624A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7F624A" w:rsidRDefault="007F624A" w:rsidP="007F624A">
      <w:pPr>
        <w:pStyle w:val="Ttulo2"/>
      </w:pPr>
      <w:r>
        <w:lastRenderedPageBreak/>
        <w:t>Historias de Usuario</w:t>
      </w:r>
    </w:p>
    <w:p w:rsidR="007029B1" w:rsidRDefault="007029B1" w:rsidP="007029B1">
      <w:pPr>
        <w:pStyle w:val="Contenido"/>
      </w:pPr>
      <w:r>
        <w:t>La siguiente tabla debe construirse para cada historia de usuario</w:t>
      </w:r>
    </w:p>
    <w:p w:rsidR="00EB49A4" w:rsidRPr="007029B1" w:rsidRDefault="00EB49A4" w:rsidP="007029B1">
      <w:pPr>
        <w:pStyle w:val="Contenido"/>
      </w:pPr>
      <w:r>
        <w:t>HU-1: Gestión de usuarios y roles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7F624A" w:rsidRPr="007F624A" w:rsidTr="007F624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DE2562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</w:t>
            </w:r>
            <w:r w:rsidR="00244BB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-1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BB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BB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</w:t>
            </w:r>
            <w:proofErr w:type="spellStart"/>
            <w:r w:rsidR="00244BB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Dias</w:t>
            </w:r>
            <w:proofErr w:type="spellEnd"/>
          </w:p>
        </w:tc>
      </w:tr>
      <w:tr w:rsidR="007F624A" w:rsidRPr="007F624A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DE256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BB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Gestión de usuarios</w:t>
            </w:r>
            <w:r w:rsidR="00EB49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roles</w:t>
            </w:r>
          </w:p>
        </w:tc>
      </w:tr>
      <w:tr w:rsidR="007F624A" w:rsidRPr="007F624A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7F624A" w:rsidRPr="007F624A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BB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Administrador</w:t>
            </w:r>
          </w:p>
        </w:tc>
      </w:tr>
      <w:tr w:rsidR="00DE2562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562" w:rsidRPr="007F624A" w:rsidRDefault="00DE2562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562" w:rsidRPr="007F624A" w:rsidRDefault="00EB49A4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Gestionar usuarios y roles del sistema</w:t>
            </w:r>
          </w:p>
        </w:tc>
      </w:tr>
      <w:tr w:rsidR="007F624A" w:rsidRPr="007F624A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EB49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Garantizar seguridad y control de acceso al sistema</w:t>
            </w:r>
          </w:p>
        </w:tc>
      </w:tr>
      <w:tr w:rsidR="007F624A" w:rsidRPr="007F624A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7F624A" w:rsidRPr="007F624A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EB49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El administrador </w:t>
            </w:r>
            <w:proofErr w:type="spellStart"/>
            <w:r w:rsidR="00EB49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esta</w:t>
            </w:r>
            <w:proofErr w:type="spellEnd"/>
            <w:r w:rsidR="00EB49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autenticando el sistema</w:t>
            </w:r>
          </w:p>
        </w:tc>
      </w:tr>
      <w:tr w:rsidR="007F624A" w:rsidRPr="007F624A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EB49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Crea, edita o elimina usuarios y asigna roles con permisos </w:t>
            </w:r>
            <w:proofErr w:type="spellStart"/>
            <w:r w:rsidR="00EB49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especificos</w:t>
            </w:r>
            <w:proofErr w:type="spellEnd"/>
          </w:p>
        </w:tc>
      </w:tr>
      <w:tr w:rsidR="007F624A" w:rsidRPr="007F624A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EB49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El sistema registra los cambios, aplica los permisos y no permite accesos sin </w:t>
            </w:r>
            <w:proofErr w:type="spellStart"/>
            <w:r w:rsidR="00EB49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autenticacion</w:t>
            </w:r>
            <w:proofErr w:type="spellEnd"/>
          </w:p>
        </w:tc>
      </w:tr>
      <w:tr w:rsidR="007F624A" w:rsidRPr="007F624A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7F624A" w:rsidRPr="007F624A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:rsidR="00EB49A4" w:rsidRDefault="00EB49A4" w:rsidP="00EB49A4">
      <w:pPr>
        <w:pStyle w:val="Contenido"/>
        <w:rPr>
          <w:b/>
        </w:rPr>
      </w:pPr>
    </w:p>
    <w:p w:rsidR="00EB49A4" w:rsidRPr="007029B1" w:rsidRDefault="00EB49A4" w:rsidP="00EB49A4">
      <w:pPr>
        <w:pStyle w:val="Contenido"/>
      </w:pPr>
      <w:r>
        <w:t>HU-</w:t>
      </w:r>
      <w:proofErr w:type="gramStart"/>
      <w:r>
        <w:t>2:Registro</w:t>
      </w:r>
      <w:proofErr w:type="gramEnd"/>
      <w:r>
        <w:t xml:space="preserve"> y actualización  de proveedores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EB49A4" w:rsidRPr="007F624A" w:rsidTr="00EB49A4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HU-2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</w:t>
            </w:r>
            <w:proofErr w:type="spellStart"/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Dias</w:t>
            </w:r>
            <w:proofErr w:type="spellEnd"/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y actualización de proveedores</w:t>
            </w:r>
          </w:p>
        </w:tc>
      </w:tr>
      <w:tr w:rsidR="00EB49A4" w:rsidRPr="007F624A" w:rsidTr="00EB49A4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Administrador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Registra y actualiza proveedores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Gestiona correctamente la compra de cacao</w:t>
            </w:r>
          </w:p>
        </w:tc>
      </w:tr>
      <w:tr w:rsidR="00EB49A4" w:rsidRPr="007F624A" w:rsidTr="00EB49A4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El administrador accede al </w:t>
            </w:r>
            <w:proofErr w:type="spellStart"/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modulo</w:t>
            </w:r>
            <w:proofErr w:type="spellEnd"/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de proveedores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Ingresa o edita el nombre</w:t>
            </w:r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, contacto y dirección del proveedor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lastRenderedPageBreak/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3D02E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El sistema </w:t>
            </w:r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guarda información sin duplicados y permite su consulta posterior</w:t>
            </w:r>
          </w:p>
        </w:tc>
      </w:tr>
      <w:tr w:rsidR="00EB49A4" w:rsidRPr="007F624A" w:rsidTr="00EB49A4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EB49A4" w:rsidRPr="007F624A" w:rsidTr="00EB49A4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:rsidR="00EB49A4" w:rsidRDefault="00EB49A4" w:rsidP="007F624A"/>
    <w:p w:rsidR="00EB49A4" w:rsidRPr="007029B1" w:rsidRDefault="00EB49A4" w:rsidP="00EB49A4">
      <w:pPr>
        <w:pStyle w:val="Contenido"/>
      </w:pPr>
      <w:r>
        <w:t>HU-</w:t>
      </w:r>
      <w:proofErr w:type="gramStart"/>
      <w:r>
        <w:t>3:Registro</w:t>
      </w:r>
      <w:proofErr w:type="gramEnd"/>
      <w:r>
        <w:t xml:space="preserve"> y actualización de clientes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EB49A4" w:rsidRPr="007F624A" w:rsidTr="00EB49A4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HU-</w:t>
            </w:r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</w:t>
            </w:r>
            <w:proofErr w:type="spellStart"/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Dias</w:t>
            </w:r>
            <w:proofErr w:type="spellEnd"/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3D02E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y actualización de clientes</w:t>
            </w:r>
          </w:p>
        </w:tc>
      </w:tr>
      <w:tr w:rsidR="00EB49A4" w:rsidRPr="007F624A" w:rsidTr="00EB49A4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Administrador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3D02EF" w:rsidP="00EB49A4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Registra y actualiza clientes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3D02E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Gestiona adecuadamente las ventas</w:t>
            </w:r>
          </w:p>
        </w:tc>
      </w:tr>
      <w:tr w:rsidR="00EB49A4" w:rsidRPr="007F624A" w:rsidTr="00EB49A4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El administrador accede al </w:t>
            </w:r>
            <w:proofErr w:type="spellStart"/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modulo</w:t>
            </w:r>
            <w:proofErr w:type="spellEnd"/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de clientes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3D02E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Ingresa edita el nombre, contacto y dirección del cliente</w:t>
            </w:r>
          </w:p>
        </w:tc>
      </w:tr>
      <w:tr w:rsidR="00EB49A4" w:rsidRPr="007F624A" w:rsidTr="00EB49A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guarda información sin duplicados y permite su consulta posterior</w:t>
            </w:r>
          </w:p>
        </w:tc>
      </w:tr>
      <w:tr w:rsidR="00EB49A4" w:rsidRPr="007F624A" w:rsidTr="00EB49A4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EB49A4" w:rsidRPr="007F624A" w:rsidTr="00EB49A4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49A4" w:rsidRPr="007F624A" w:rsidRDefault="00EB49A4" w:rsidP="00EB49A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:rsidR="00EB49A4" w:rsidRDefault="00EB49A4" w:rsidP="007F624A"/>
    <w:p w:rsidR="004A0B35" w:rsidRDefault="004A0B35" w:rsidP="004A0B35">
      <w:pPr>
        <w:pStyle w:val="Ttulo2"/>
      </w:pPr>
      <w:r>
        <w:lastRenderedPageBreak/>
        <w:t>Diagrama de clases</w:t>
      </w:r>
    </w:p>
    <w:p w:rsidR="004A0B35" w:rsidRDefault="00B37C57" w:rsidP="004A0B35">
      <w:r w:rsidRPr="00B37C57">
        <w:drawing>
          <wp:inline distT="0" distB="0" distL="0" distR="0" wp14:anchorId="2C47CAB4" wp14:editId="4C2DB402">
            <wp:extent cx="8086725" cy="44291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867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B35" w:rsidRPr="004A0B35" w:rsidRDefault="004A0B35" w:rsidP="004A0B35">
      <w:pPr>
        <w:pStyle w:val="Ttulo2"/>
      </w:pPr>
      <w:r>
        <w:t>Diagrama de procesos</w:t>
      </w:r>
    </w:p>
    <w:p w:rsidR="004A0B35" w:rsidRDefault="004A0B35" w:rsidP="004A0B35">
      <w:pPr>
        <w:pStyle w:val="Contenido"/>
      </w:pPr>
      <w:r>
        <w:t>Incluir los diagramas de procesos que describen las historias de usuario registradas</w:t>
      </w:r>
    </w:p>
    <w:p w:rsidR="004A0B35" w:rsidRDefault="004A0B35" w:rsidP="004A0B35"/>
    <w:p w:rsidR="007F624A" w:rsidRPr="007F624A" w:rsidRDefault="007029B1" w:rsidP="007F624A">
      <w:pPr>
        <w:pStyle w:val="Ttulo2"/>
      </w:pPr>
      <w:r>
        <w:lastRenderedPageBreak/>
        <w:t xml:space="preserve">Incremento - </w:t>
      </w:r>
      <w:r w:rsidR="007F624A">
        <w:t>Implementación de Historias de Usuario</w:t>
      </w:r>
    </w:p>
    <w:p w:rsidR="007F624A" w:rsidRDefault="007F624A" w:rsidP="00DE2562">
      <w:pPr>
        <w:pStyle w:val="Contenido"/>
      </w:pPr>
      <w:r>
        <w:t>Capturas de pantalla del software con las funcionalidades desarrolladas</w:t>
      </w:r>
    </w:p>
    <w:p w:rsidR="007029B1" w:rsidRDefault="007029B1" w:rsidP="00DE2562">
      <w:pPr>
        <w:pStyle w:val="Contenido"/>
      </w:pPr>
    </w:p>
    <w:p w:rsidR="007029B1" w:rsidRDefault="007029B1" w:rsidP="007029B1">
      <w:pPr>
        <w:pStyle w:val="Ttulo2"/>
      </w:pPr>
      <w:r>
        <w:t xml:space="preserve">Sprint </w:t>
      </w:r>
      <w:proofErr w:type="spellStart"/>
      <w:r>
        <w:t>Review</w:t>
      </w:r>
      <w:proofErr w:type="spellEnd"/>
    </w:p>
    <w:p w:rsidR="007029B1" w:rsidRDefault="007029B1" w:rsidP="007029B1">
      <w:pPr>
        <w:pStyle w:val="Ttulo3"/>
      </w:pPr>
      <w:r>
        <w:t>Debilidades</w:t>
      </w:r>
    </w:p>
    <w:p w:rsidR="00262463" w:rsidRPr="00234BE6" w:rsidRDefault="00262463" w:rsidP="00234BE6">
      <w:pPr>
        <w:pStyle w:val="Prrafodelista"/>
        <w:numPr>
          <w:ilvl w:val="0"/>
          <w:numId w:val="26"/>
        </w:numPr>
        <w:rPr>
          <w:rFonts w:eastAsia="Times New Roman"/>
          <w:b w:val="0"/>
          <w:color w:val="auto"/>
          <w:sz w:val="24"/>
          <w:szCs w:val="24"/>
        </w:rPr>
      </w:pPr>
      <w:r w:rsidRPr="00234BE6">
        <w:rPr>
          <w:b w:val="0"/>
        </w:rPr>
        <w:t xml:space="preserve">Dificultades iniciales en la gestión de usuarios y roles </w:t>
      </w:r>
    </w:p>
    <w:p w:rsidR="00262463" w:rsidRPr="00234BE6" w:rsidRDefault="00262463" w:rsidP="00234BE6">
      <w:pPr>
        <w:pStyle w:val="Prrafodelista"/>
        <w:numPr>
          <w:ilvl w:val="0"/>
          <w:numId w:val="26"/>
        </w:numPr>
        <w:rPr>
          <w:b w:val="0"/>
        </w:rPr>
      </w:pPr>
      <w:r w:rsidRPr="00234BE6">
        <w:rPr>
          <w:b w:val="0"/>
        </w:rPr>
        <w:t xml:space="preserve">Problemas al implementar validaciones para evitar duplicados </w:t>
      </w:r>
    </w:p>
    <w:p w:rsidR="00262463" w:rsidRPr="00234BE6" w:rsidRDefault="00262463" w:rsidP="00234BE6">
      <w:pPr>
        <w:pStyle w:val="Prrafodelista"/>
        <w:numPr>
          <w:ilvl w:val="0"/>
          <w:numId w:val="24"/>
        </w:numPr>
        <w:rPr>
          <w:b w:val="0"/>
        </w:rPr>
      </w:pPr>
      <w:r w:rsidRPr="00234BE6">
        <w:rPr>
          <w:b w:val="0"/>
        </w:rPr>
        <w:t xml:space="preserve">Retrasos en el desarrollo de algunos módulos </w:t>
      </w:r>
    </w:p>
    <w:p w:rsidR="00262463" w:rsidRDefault="00262463" w:rsidP="00234BE6">
      <w:pPr>
        <w:pStyle w:val="Prrafodelista"/>
        <w:numPr>
          <w:ilvl w:val="0"/>
          <w:numId w:val="24"/>
        </w:numPr>
      </w:pPr>
      <w:r w:rsidRPr="00234BE6">
        <w:rPr>
          <w:b w:val="0"/>
        </w:rPr>
        <w:t>Falta de experiencia en diseño de bases de datos</w:t>
      </w:r>
      <w:r>
        <w:t xml:space="preserve"> </w:t>
      </w:r>
    </w:p>
    <w:p w:rsidR="007029B1" w:rsidRDefault="00262463" w:rsidP="00234BE6">
      <w:pPr>
        <w:pStyle w:val="Ttulo3"/>
        <w:numPr>
          <w:ilvl w:val="0"/>
          <w:numId w:val="24"/>
        </w:numPr>
        <w:rPr>
          <w:b w:val="0"/>
        </w:rPr>
      </w:pPr>
      <w:r w:rsidRPr="00A704F7">
        <w:rPr>
          <w:b w:val="0"/>
        </w:rPr>
        <w:t>Comunicación limitada en algunos momentos del equipo</w:t>
      </w:r>
    </w:p>
    <w:p w:rsidR="00A704F7" w:rsidRDefault="00A704F7" w:rsidP="00A704F7">
      <w:pPr>
        <w:rPr>
          <w:color w:val="04143A" w:themeColor="text2" w:themeShade="80"/>
        </w:rPr>
      </w:pPr>
      <w:r w:rsidRPr="00A704F7">
        <w:rPr>
          <w:color w:val="04143A" w:themeColor="text2" w:themeShade="80"/>
        </w:rPr>
        <w:t xml:space="preserve">Fortalezas </w:t>
      </w:r>
    </w:p>
    <w:p w:rsidR="00C9625C" w:rsidRPr="00EE4490" w:rsidRDefault="00C9625C" w:rsidP="00C9625C">
      <w:pPr>
        <w:pStyle w:val="Prrafodelista"/>
        <w:numPr>
          <w:ilvl w:val="0"/>
          <w:numId w:val="27"/>
        </w:numPr>
        <w:spacing w:line="240" w:lineRule="auto"/>
        <w:rPr>
          <w:rFonts w:eastAsia="Times New Roman" w:cstheme="minorHAnsi"/>
          <w:b w:val="0"/>
          <w:szCs w:val="28"/>
          <w:lang w:val="es-CO" w:eastAsia="es-CO"/>
        </w:rPr>
      </w:pPr>
      <w:r w:rsidRPr="00EE4490">
        <w:rPr>
          <w:rFonts w:eastAsia="Times New Roman" w:cstheme="minorHAnsi"/>
          <w:b w:val="0"/>
          <w:szCs w:val="28"/>
          <w:lang w:val="es-CO" w:eastAsia="es-CO"/>
        </w:rPr>
        <w:t xml:space="preserve">Buena organización de las historias de usuario </w:t>
      </w:r>
    </w:p>
    <w:p w:rsidR="00C9625C" w:rsidRPr="00EE4490" w:rsidRDefault="00C9625C" w:rsidP="00C9625C">
      <w:pPr>
        <w:pStyle w:val="Prrafodelista"/>
        <w:numPr>
          <w:ilvl w:val="0"/>
          <w:numId w:val="27"/>
        </w:numPr>
        <w:spacing w:line="240" w:lineRule="auto"/>
        <w:rPr>
          <w:rFonts w:eastAsia="Times New Roman" w:cstheme="minorHAnsi"/>
          <w:b w:val="0"/>
          <w:szCs w:val="28"/>
          <w:lang w:val="es-CO" w:eastAsia="es-CO"/>
        </w:rPr>
      </w:pPr>
      <w:r w:rsidRPr="00EE4490">
        <w:rPr>
          <w:rFonts w:eastAsia="Times New Roman" w:cstheme="minorHAnsi"/>
          <w:b w:val="0"/>
          <w:szCs w:val="28"/>
          <w:lang w:val="es-CO" w:eastAsia="es-CO"/>
        </w:rPr>
        <w:t xml:space="preserve">Implementación correcta de los módulos principales (usuarios, proveedores y clientes) </w:t>
      </w:r>
    </w:p>
    <w:p w:rsidR="00C9625C" w:rsidRPr="00EE4490" w:rsidRDefault="00C9625C" w:rsidP="00C9625C">
      <w:pPr>
        <w:pStyle w:val="Prrafodelista"/>
        <w:numPr>
          <w:ilvl w:val="0"/>
          <w:numId w:val="27"/>
        </w:numPr>
        <w:spacing w:line="240" w:lineRule="auto"/>
        <w:rPr>
          <w:rFonts w:eastAsia="Times New Roman" w:cstheme="minorHAnsi"/>
          <w:b w:val="0"/>
          <w:szCs w:val="28"/>
          <w:lang w:val="es-CO" w:eastAsia="es-CO"/>
        </w:rPr>
      </w:pPr>
      <w:r w:rsidRPr="00EE4490">
        <w:rPr>
          <w:rFonts w:eastAsia="Times New Roman" w:cstheme="minorHAnsi"/>
          <w:b w:val="0"/>
          <w:szCs w:val="28"/>
          <w:lang w:val="es-CO" w:eastAsia="es-CO"/>
        </w:rPr>
        <w:t xml:space="preserve">Trabajo colaborativo entre los integrantes del equipo </w:t>
      </w:r>
    </w:p>
    <w:p w:rsidR="00C9625C" w:rsidRPr="00EE4490" w:rsidRDefault="00C9625C" w:rsidP="00C9625C">
      <w:pPr>
        <w:pStyle w:val="Prrafodelista"/>
        <w:numPr>
          <w:ilvl w:val="0"/>
          <w:numId w:val="27"/>
        </w:numPr>
        <w:spacing w:line="240" w:lineRule="auto"/>
        <w:rPr>
          <w:rFonts w:eastAsia="Times New Roman" w:cstheme="minorHAnsi"/>
          <w:b w:val="0"/>
          <w:szCs w:val="28"/>
          <w:lang w:val="es-CO" w:eastAsia="es-CO"/>
        </w:rPr>
      </w:pPr>
      <w:r w:rsidRPr="00EE4490">
        <w:rPr>
          <w:rFonts w:eastAsia="Times New Roman" w:cstheme="minorHAnsi"/>
          <w:b w:val="0"/>
          <w:szCs w:val="28"/>
          <w:lang w:val="es-CO" w:eastAsia="es-CO"/>
        </w:rPr>
        <w:t xml:space="preserve">Capacidad para resolver errores durante el desarrollo </w:t>
      </w:r>
    </w:p>
    <w:p w:rsidR="00C9625C" w:rsidRPr="00EE4490" w:rsidRDefault="00C9625C" w:rsidP="00C9625C">
      <w:pPr>
        <w:pStyle w:val="Prrafodelista"/>
        <w:numPr>
          <w:ilvl w:val="0"/>
          <w:numId w:val="27"/>
        </w:numPr>
        <w:rPr>
          <w:rFonts w:cstheme="minorHAnsi"/>
          <w:szCs w:val="28"/>
        </w:rPr>
      </w:pPr>
      <w:r w:rsidRPr="00EE4490">
        <w:rPr>
          <w:rFonts w:eastAsia="Times New Roman" w:cstheme="minorHAnsi"/>
          <w:b w:val="0"/>
          <w:szCs w:val="28"/>
          <w:lang w:val="es-CO" w:eastAsia="es-CO"/>
        </w:rPr>
        <w:t>Cumplimiento de los objetivos principales del sprint</w:t>
      </w:r>
    </w:p>
    <w:p w:rsidR="007029B1" w:rsidRDefault="007029B1" w:rsidP="007029B1">
      <w:pPr>
        <w:pStyle w:val="Ttulo3"/>
      </w:pPr>
      <w:r>
        <w:t>Oportunidades de mejora</w:t>
      </w:r>
    </w:p>
    <w:p w:rsidR="00EE4490" w:rsidRPr="00EE4490" w:rsidRDefault="00EE4490" w:rsidP="00EE44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 w:val="0"/>
          <w:szCs w:val="28"/>
          <w:lang w:val="es-CO" w:eastAsia="es-CO"/>
        </w:rPr>
      </w:pPr>
      <w:r w:rsidRPr="00EE4490">
        <w:rPr>
          <w:rFonts w:eastAsia="Times New Roman" w:cstheme="minorHAnsi"/>
          <w:b w:val="0"/>
          <w:szCs w:val="28"/>
          <w:lang w:val="es-CO" w:eastAsia="es-CO"/>
        </w:rPr>
        <w:t xml:space="preserve">Mejorar la planificación del tiempo para evitar retrasos </w:t>
      </w:r>
    </w:p>
    <w:p w:rsidR="00EE4490" w:rsidRPr="00EE4490" w:rsidRDefault="00EE4490" w:rsidP="00EE44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 w:val="0"/>
          <w:szCs w:val="28"/>
          <w:lang w:val="es-CO" w:eastAsia="es-CO"/>
        </w:rPr>
      </w:pPr>
      <w:r w:rsidRPr="00EE4490">
        <w:rPr>
          <w:rFonts w:eastAsia="Times New Roman" w:cstheme="minorHAnsi"/>
          <w:b w:val="0"/>
          <w:szCs w:val="28"/>
          <w:lang w:val="es-CO" w:eastAsia="es-CO"/>
        </w:rPr>
        <w:t xml:space="preserve">Implementar más pruebas antes de finalizar cada funcionalidad </w:t>
      </w:r>
    </w:p>
    <w:p w:rsidR="00EE4490" w:rsidRPr="00EE4490" w:rsidRDefault="00EE4490" w:rsidP="00EE44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 w:val="0"/>
          <w:szCs w:val="28"/>
          <w:lang w:val="es-CO" w:eastAsia="es-CO"/>
        </w:rPr>
      </w:pPr>
      <w:r w:rsidRPr="00EE4490">
        <w:rPr>
          <w:rFonts w:eastAsia="Times New Roman" w:cstheme="minorHAnsi"/>
          <w:b w:val="0"/>
          <w:szCs w:val="28"/>
          <w:lang w:val="es-CO" w:eastAsia="es-CO"/>
        </w:rPr>
        <w:t>Fortalecer conocimientos técnicos (</w:t>
      </w:r>
      <w:proofErr w:type="spellStart"/>
      <w:r w:rsidRPr="00EE4490">
        <w:rPr>
          <w:rFonts w:eastAsia="Times New Roman" w:cstheme="minorHAnsi"/>
          <w:b w:val="0"/>
          <w:szCs w:val="28"/>
          <w:lang w:val="es-CO" w:eastAsia="es-CO"/>
        </w:rPr>
        <w:t>backend</w:t>
      </w:r>
      <w:proofErr w:type="spellEnd"/>
      <w:r w:rsidRPr="00EE4490">
        <w:rPr>
          <w:rFonts w:eastAsia="Times New Roman" w:cstheme="minorHAnsi"/>
          <w:b w:val="0"/>
          <w:szCs w:val="28"/>
          <w:lang w:val="es-CO" w:eastAsia="es-CO"/>
        </w:rPr>
        <w:t xml:space="preserve"> y base de datos) </w:t>
      </w:r>
    </w:p>
    <w:p w:rsidR="00EE4490" w:rsidRPr="00EE4490" w:rsidRDefault="00EE4490" w:rsidP="00EE44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 w:val="0"/>
          <w:szCs w:val="28"/>
          <w:lang w:val="es-CO" w:eastAsia="es-CO"/>
        </w:rPr>
      </w:pPr>
      <w:r w:rsidRPr="00EE4490">
        <w:rPr>
          <w:rFonts w:eastAsia="Times New Roman" w:cstheme="minorHAnsi"/>
          <w:b w:val="0"/>
          <w:szCs w:val="28"/>
          <w:lang w:val="es-CO" w:eastAsia="es-CO"/>
        </w:rPr>
        <w:t xml:space="preserve">Mejorar la validación de datos en el sistema </w:t>
      </w:r>
    </w:p>
    <w:p w:rsidR="00EE4490" w:rsidRPr="00EE4490" w:rsidRDefault="00EE4490" w:rsidP="00EE44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 w:val="0"/>
          <w:szCs w:val="28"/>
          <w:lang w:val="es-CO" w:eastAsia="es-CO"/>
        </w:rPr>
      </w:pPr>
      <w:r w:rsidRPr="00EE4490">
        <w:rPr>
          <w:rFonts w:eastAsia="Times New Roman" w:cstheme="minorHAnsi"/>
          <w:b w:val="0"/>
          <w:szCs w:val="28"/>
          <w:lang w:val="es-CO" w:eastAsia="es-CO"/>
        </w:rPr>
        <w:t xml:space="preserve">Documentar mejor cada módulo desarrollado </w:t>
      </w:r>
    </w:p>
    <w:p w:rsidR="00C9625C" w:rsidRPr="00EE4490" w:rsidRDefault="00C9625C" w:rsidP="00C9625C">
      <w:pPr>
        <w:pStyle w:val="Prrafodelista"/>
        <w:numPr>
          <w:ilvl w:val="0"/>
          <w:numId w:val="28"/>
        </w:numPr>
        <w:rPr>
          <w:rFonts w:cstheme="minorHAnsi"/>
          <w:szCs w:val="28"/>
        </w:rPr>
      </w:pPr>
    </w:p>
    <w:p w:rsidR="007029B1" w:rsidRDefault="007029B1" w:rsidP="00782BB7">
      <w:pPr>
        <w:pStyle w:val="Ttulo2"/>
      </w:pPr>
      <w:proofErr w:type="spellStart"/>
      <w:r>
        <w:t>Product</w:t>
      </w:r>
      <w:proofErr w:type="spellEnd"/>
      <w:r>
        <w:t xml:space="preserve"> Backlog Actualizado</w:t>
      </w:r>
    </w:p>
    <w:tbl>
      <w:tblPr>
        <w:tblStyle w:val="Tablanormal51"/>
        <w:tblW w:w="15433" w:type="dxa"/>
        <w:tblLook w:val="04A0" w:firstRow="1" w:lastRow="0" w:firstColumn="1" w:lastColumn="0" w:noHBand="0" w:noVBand="1"/>
      </w:tblPr>
      <w:tblGrid>
        <w:gridCol w:w="714"/>
        <w:gridCol w:w="2501"/>
        <w:gridCol w:w="2814"/>
        <w:gridCol w:w="4351"/>
        <w:gridCol w:w="1555"/>
        <w:gridCol w:w="1409"/>
        <w:gridCol w:w="2089"/>
      </w:tblGrid>
      <w:tr w:rsidR="007029B1" w:rsidTr="003D0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:rsidR="007029B1" w:rsidRDefault="007029B1" w:rsidP="001C7CC7">
            <w:pPr>
              <w:pStyle w:val="Contenido"/>
            </w:pPr>
            <w:r>
              <w:t>Id</w:t>
            </w:r>
          </w:p>
        </w:tc>
        <w:tc>
          <w:tcPr>
            <w:tcW w:w="2501" w:type="dxa"/>
          </w:tcPr>
          <w:p w:rsidR="007029B1" w:rsidRDefault="007029B1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14" w:type="dxa"/>
          </w:tcPr>
          <w:p w:rsidR="007029B1" w:rsidRDefault="007029B1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51" w:type="dxa"/>
          </w:tcPr>
          <w:p w:rsidR="007029B1" w:rsidRDefault="007029B1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5" w:type="dxa"/>
          </w:tcPr>
          <w:p w:rsidR="007029B1" w:rsidRDefault="007029B1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9" w:type="dxa"/>
          </w:tcPr>
          <w:p w:rsidR="007029B1" w:rsidRDefault="007029B1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89" w:type="dxa"/>
          </w:tcPr>
          <w:p w:rsidR="007029B1" w:rsidRDefault="007029B1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3D02EF" w:rsidTr="003D0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3D02EF" w:rsidRDefault="003D02EF" w:rsidP="00104395">
            <w:pPr>
              <w:pStyle w:val="Contenido"/>
            </w:pPr>
            <w:r>
              <w:t>HU-1</w:t>
            </w:r>
          </w:p>
        </w:tc>
        <w:tc>
          <w:tcPr>
            <w:tcW w:w="2501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14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51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5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9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3D02EF" w:rsidTr="003D0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3D02EF" w:rsidRDefault="003D02EF" w:rsidP="00104395">
            <w:pPr>
              <w:pStyle w:val="Contenido"/>
            </w:pPr>
            <w:r>
              <w:t>HU-2</w:t>
            </w:r>
          </w:p>
        </w:tc>
        <w:tc>
          <w:tcPr>
            <w:tcW w:w="2501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14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actualizar proveedores.</w:t>
            </w:r>
          </w:p>
        </w:tc>
        <w:tc>
          <w:tcPr>
            <w:tcW w:w="4351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Gestionar correctamente las compras de cacao.</w:t>
            </w:r>
          </w:p>
        </w:tc>
        <w:tc>
          <w:tcPr>
            <w:tcW w:w="1555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9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3D02EF" w:rsidTr="003D0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3D02EF" w:rsidRDefault="003D02EF" w:rsidP="00104395">
            <w:pPr>
              <w:pStyle w:val="Contenido"/>
            </w:pPr>
            <w:r>
              <w:t>HU-3</w:t>
            </w:r>
          </w:p>
        </w:tc>
        <w:tc>
          <w:tcPr>
            <w:tcW w:w="2501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14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actualizar clientes.</w:t>
            </w:r>
          </w:p>
        </w:tc>
        <w:tc>
          <w:tcPr>
            <w:tcW w:w="4351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adecuadamente las ventas.</w:t>
            </w:r>
          </w:p>
        </w:tc>
        <w:tc>
          <w:tcPr>
            <w:tcW w:w="1555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9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3D02EF" w:rsidTr="003D0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3D02EF" w:rsidRDefault="003D02EF" w:rsidP="00104395">
            <w:pPr>
              <w:pStyle w:val="Contenido"/>
            </w:pPr>
            <w:r>
              <w:t>HU-4</w:t>
            </w:r>
          </w:p>
        </w:tc>
        <w:tc>
          <w:tcPr>
            <w:tcW w:w="2501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2814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51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5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9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D02EF" w:rsidRPr="006823F2" w:rsidTr="003D0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3D02EF" w:rsidRDefault="003D02EF" w:rsidP="00104395">
            <w:pPr>
              <w:pStyle w:val="Contenido"/>
            </w:pPr>
            <w:r>
              <w:t>HU-5</w:t>
            </w:r>
          </w:p>
        </w:tc>
        <w:tc>
          <w:tcPr>
            <w:tcW w:w="2501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2814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51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Llevar el control de ingresos y existencias.</w:t>
            </w:r>
          </w:p>
        </w:tc>
        <w:tc>
          <w:tcPr>
            <w:tcW w:w="1555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9" w:type="dxa"/>
          </w:tcPr>
          <w:p w:rsidR="003D02EF" w:rsidRPr="006823F2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D02EF" w:rsidRPr="006823F2" w:rsidTr="003D0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3D02EF" w:rsidRDefault="003D02EF" w:rsidP="00104395">
            <w:pPr>
              <w:pStyle w:val="Contenido"/>
            </w:pPr>
            <w:r>
              <w:t>HU-6</w:t>
            </w:r>
          </w:p>
        </w:tc>
        <w:tc>
          <w:tcPr>
            <w:tcW w:w="2501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14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51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inconsistencias en el stock.</w:t>
            </w:r>
          </w:p>
        </w:tc>
        <w:tc>
          <w:tcPr>
            <w:tcW w:w="1555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9" w:type="dxa"/>
          </w:tcPr>
          <w:p w:rsidR="003D02EF" w:rsidRPr="006823F2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D02EF" w:rsidRPr="006823F2" w:rsidTr="003D0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3D02EF" w:rsidRDefault="003D02EF" w:rsidP="00104395">
            <w:pPr>
              <w:pStyle w:val="Contenido"/>
            </w:pPr>
            <w:r>
              <w:t>HU-7</w:t>
            </w:r>
          </w:p>
        </w:tc>
        <w:tc>
          <w:tcPr>
            <w:tcW w:w="2501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14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51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ventas.</w:t>
            </w:r>
          </w:p>
        </w:tc>
        <w:tc>
          <w:tcPr>
            <w:tcW w:w="1555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9" w:type="dxa"/>
          </w:tcPr>
          <w:p w:rsidR="003D02EF" w:rsidRPr="006823F2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</w:tbl>
    <w:p w:rsidR="007029B1" w:rsidRDefault="007029B1" w:rsidP="007029B1">
      <w:pPr>
        <w:pStyle w:val="Contenido"/>
        <w:sectPr w:rsidR="007029B1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7F624A" w:rsidRDefault="007F624A" w:rsidP="007F624A">
      <w:pPr>
        <w:pStyle w:val="Ttulo1"/>
      </w:pPr>
      <w:bookmarkStart w:id="0" w:name="_Hlk228264724"/>
      <w:r>
        <w:lastRenderedPageBreak/>
        <w:t>Sprint 2</w:t>
      </w:r>
    </w:p>
    <w:p w:rsidR="00E30BA5" w:rsidRDefault="00E30BA5" w:rsidP="00E30BA5">
      <w:pPr>
        <w:pStyle w:val="Ttulo2"/>
      </w:pPr>
      <w:r>
        <w:t>Sprint Backlog</w:t>
      </w:r>
    </w:p>
    <w:p w:rsidR="00E30BA5" w:rsidRPr="007F624A" w:rsidRDefault="00E30BA5" w:rsidP="00E30BA5">
      <w:pPr>
        <w:pStyle w:val="Contenido"/>
      </w:pPr>
      <w:r>
        <w:t>En la siguiente tabla se deben relacionar únicamente las HU de este sprint</w:t>
      </w:r>
    </w:p>
    <w:tbl>
      <w:tblPr>
        <w:tblStyle w:val="Tablanormal51"/>
        <w:tblW w:w="15433" w:type="dxa"/>
        <w:tblLook w:val="04A0" w:firstRow="1" w:lastRow="0" w:firstColumn="1" w:lastColumn="0" w:noHBand="0" w:noVBand="1"/>
      </w:tblPr>
      <w:tblGrid>
        <w:gridCol w:w="714"/>
        <w:gridCol w:w="2499"/>
        <w:gridCol w:w="2823"/>
        <w:gridCol w:w="4345"/>
        <w:gridCol w:w="1555"/>
        <w:gridCol w:w="1409"/>
        <w:gridCol w:w="2088"/>
      </w:tblGrid>
      <w:tr w:rsidR="00E30BA5" w:rsidTr="001C7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:rsidR="00E30BA5" w:rsidRDefault="00E30BA5" w:rsidP="001C7CC7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3D02EF" w:rsidTr="001C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3D02EF" w:rsidRDefault="003D02EF" w:rsidP="00104395">
            <w:pPr>
              <w:pStyle w:val="Contenido"/>
            </w:pPr>
            <w:r>
              <w:t>HU-4</w:t>
            </w:r>
          </w:p>
        </w:tc>
        <w:tc>
          <w:tcPr>
            <w:tcW w:w="2513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2835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94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9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D02EF" w:rsidTr="001C7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3D02EF" w:rsidRDefault="003D02EF" w:rsidP="00104395">
            <w:pPr>
              <w:pStyle w:val="Contenido"/>
            </w:pPr>
            <w:r>
              <w:t>HU-5</w:t>
            </w:r>
          </w:p>
        </w:tc>
        <w:tc>
          <w:tcPr>
            <w:tcW w:w="2513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2835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94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Llevar el control de ingresos y existencias.</w:t>
            </w:r>
          </w:p>
        </w:tc>
        <w:tc>
          <w:tcPr>
            <w:tcW w:w="1559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3D02EF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:rsidR="003D02EF" w:rsidRPr="006823F2" w:rsidRDefault="003D02EF" w:rsidP="0010439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D02EF" w:rsidTr="001C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3D02EF" w:rsidRDefault="003D02EF" w:rsidP="00104395">
            <w:pPr>
              <w:pStyle w:val="Contenido"/>
            </w:pPr>
            <w:r>
              <w:t>HU-6</w:t>
            </w:r>
          </w:p>
        </w:tc>
        <w:tc>
          <w:tcPr>
            <w:tcW w:w="2513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35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94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Evitar inconsistencias en el stock.</w:t>
            </w:r>
          </w:p>
        </w:tc>
        <w:tc>
          <w:tcPr>
            <w:tcW w:w="1559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3D02EF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:rsidR="003D02EF" w:rsidRPr="006823F2" w:rsidRDefault="003D02EF" w:rsidP="0010439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</w:tbl>
    <w:p w:rsidR="00E30BA5" w:rsidRDefault="00E30BA5" w:rsidP="00E30BA5">
      <w:pPr>
        <w:sectPr w:rsidR="00E30BA5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E30BA5" w:rsidRDefault="00E30BA5" w:rsidP="00E30BA5">
      <w:pPr>
        <w:pStyle w:val="Ttulo2"/>
      </w:pPr>
      <w:r>
        <w:lastRenderedPageBreak/>
        <w:t>Historias de Usuario</w:t>
      </w:r>
    </w:p>
    <w:p w:rsidR="00E30BA5" w:rsidRDefault="00E30BA5" w:rsidP="00E30BA5">
      <w:pPr>
        <w:pStyle w:val="Contenido"/>
      </w:pPr>
      <w:r>
        <w:t>La siguiente tabla debe construirse para cada historia de usuario</w:t>
      </w:r>
    </w:p>
    <w:p w:rsidR="00226FDC" w:rsidRPr="007029B1" w:rsidRDefault="00226FDC" w:rsidP="00E30BA5">
      <w:pPr>
        <w:pStyle w:val="Contenido"/>
      </w:pPr>
      <w:r>
        <w:t>HU-4: Registro de compa de cacao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E30BA5" w:rsidRPr="007F624A" w:rsidTr="001C7CC7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</w:t>
            </w:r>
            <w:r w:rsidR="003D02E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-4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</w:t>
            </w:r>
            <w:proofErr w:type="spellStart"/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dias</w:t>
            </w:r>
            <w:proofErr w:type="spellEnd"/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de compra de cacao</w:t>
            </w:r>
          </w:p>
        </w:tc>
      </w:tr>
      <w:tr w:rsidR="00E30BA5" w:rsidRPr="007F624A" w:rsidTr="001C7CC7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226FDC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Empleado administrativo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226FDC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Registrar compra de cacao en el sistema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Mantener actualizado el inventario y llevar control de adquisiciones</w:t>
            </w:r>
          </w:p>
        </w:tc>
      </w:tr>
      <w:tr w:rsidR="00E30BA5" w:rsidRPr="007F624A" w:rsidTr="001C7CC7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El empleado esta autenticado y accede al </w:t>
            </w:r>
            <w:proofErr w:type="spellStart"/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modulo</w:t>
            </w:r>
            <w:proofErr w:type="spellEnd"/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de compras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Selecciona un proveedor, ingresa el producto, la cantidad y el precio de la compra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genera un código de compra, guarda el registro y actualiza automáticamente el inventario aumentado el stock disponible</w:t>
            </w:r>
          </w:p>
        </w:tc>
      </w:tr>
      <w:tr w:rsidR="00E30BA5" w:rsidRPr="007F624A" w:rsidTr="001C7CC7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E30BA5" w:rsidRPr="007F624A" w:rsidTr="001C7CC7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:rsidR="00E30BA5" w:rsidRDefault="00E30BA5" w:rsidP="00E30BA5"/>
    <w:p w:rsidR="003D02EF" w:rsidRPr="007029B1" w:rsidRDefault="00226FDC" w:rsidP="003D02EF">
      <w:pPr>
        <w:pStyle w:val="Contenido"/>
      </w:pPr>
      <w:r>
        <w:t>HU-5: Registro de ventas de cacao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3D02EF" w:rsidRPr="007F624A" w:rsidTr="00104395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-5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</w:t>
            </w:r>
            <w:proofErr w:type="spellStart"/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Dias</w:t>
            </w:r>
            <w:proofErr w:type="spellEnd"/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de ventas de cacao</w:t>
            </w:r>
          </w:p>
        </w:tc>
      </w:tr>
      <w:tr w:rsidR="003D02EF" w:rsidRPr="007F624A" w:rsidTr="0010439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Empleado administrativo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104395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Registrar ventas de cacao en el sistema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Controlar los ingresos y las existencias disponibles</w:t>
            </w:r>
          </w:p>
        </w:tc>
      </w:tr>
      <w:tr w:rsidR="003D02EF" w:rsidRPr="007F624A" w:rsidTr="0010439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lastRenderedPageBreak/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El empleado esta autenticado y accede al </w:t>
            </w:r>
            <w:proofErr w:type="spellStart"/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modulo</w:t>
            </w:r>
            <w:proofErr w:type="spellEnd"/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de ventas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Selecciona un cliente, el producto y la cantidad a vender y aplica descuentos si corresponde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valida el stock disponible, registra la venta, aplica el descuento y descuenta automáticamente la cantidad del inventario</w:t>
            </w:r>
          </w:p>
        </w:tc>
      </w:tr>
      <w:tr w:rsidR="003D02EF" w:rsidRPr="007F624A" w:rsidTr="0010439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3D02EF" w:rsidRPr="007F624A" w:rsidTr="0010439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:rsidR="003D02EF" w:rsidRDefault="003D02EF" w:rsidP="003D02EF"/>
    <w:p w:rsidR="003D02EF" w:rsidRPr="007029B1" w:rsidRDefault="00104395" w:rsidP="003D02EF">
      <w:pPr>
        <w:pStyle w:val="Contenido"/>
      </w:pPr>
      <w:r>
        <w:t>HU-6: Actualización automática del inventario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3D02EF" w:rsidRPr="007F624A" w:rsidTr="00104395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</w:t>
            </w:r>
            <w:r w:rsidR="00226FD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-6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</w:t>
            </w:r>
            <w:proofErr w:type="spellStart"/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Dias</w:t>
            </w:r>
            <w:proofErr w:type="spellEnd"/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Actualización automática del inventario</w:t>
            </w:r>
          </w:p>
        </w:tc>
      </w:tr>
      <w:tr w:rsidR="003D02EF" w:rsidRPr="007F624A" w:rsidTr="0010439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Sistema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104395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Actualiza automáticamente el inventario al registrar compras o ventas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Mantener la consistencia del stock y enviar inconsistencias en las existencias</w:t>
            </w:r>
          </w:p>
        </w:tc>
      </w:tr>
      <w:tr w:rsidR="003D02EF" w:rsidRPr="007F624A" w:rsidTr="0010439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Se ha registrado una compra o una venta de cacao en el sistema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procesa el registro de la transacción</w:t>
            </w:r>
          </w:p>
        </w:tc>
      </w:tr>
      <w:tr w:rsidR="003D02EF" w:rsidRPr="007F624A" w:rsidTr="0010439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10439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inventario se actualiza automáticamente: aumenta al registrar compras, disminuya al registrar ventas y muestra el stock disponible actualizado en el tiempo real</w:t>
            </w:r>
          </w:p>
        </w:tc>
      </w:tr>
      <w:tr w:rsidR="003D02EF" w:rsidRPr="007F624A" w:rsidTr="0010439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3D02EF" w:rsidRPr="007F624A" w:rsidTr="0010439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02EF" w:rsidRPr="007F624A" w:rsidRDefault="003D02EF" w:rsidP="0010439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:rsidR="003D02EF" w:rsidRDefault="003D02EF" w:rsidP="003D02EF"/>
    <w:p w:rsidR="003D02EF" w:rsidRDefault="003D02EF" w:rsidP="00E30BA5"/>
    <w:p w:rsidR="004A0B35" w:rsidRDefault="004A0B35" w:rsidP="004A0B35">
      <w:pPr>
        <w:pStyle w:val="Ttulo2"/>
      </w:pPr>
      <w:r>
        <w:lastRenderedPageBreak/>
        <w:t>Diagrama de clases</w:t>
      </w:r>
    </w:p>
    <w:p w:rsidR="004A0B35" w:rsidRDefault="00B37C57" w:rsidP="004A0B35">
      <w:r>
        <w:rPr>
          <w:noProof/>
        </w:rPr>
        <w:drawing>
          <wp:inline distT="0" distB="0" distL="0" distR="0" wp14:anchorId="73E9EB78">
            <wp:extent cx="8629650" cy="4457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0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0B35" w:rsidRPr="004A0B35" w:rsidRDefault="004A0B35" w:rsidP="004A0B35">
      <w:pPr>
        <w:pStyle w:val="Ttulo2"/>
      </w:pPr>
      <w:r>
        <w:t>Diagrama de procesos</w:t>
      </w:r>
    </w:p>
    <w:p w:rsidR="004A0B35" w:rsidRDefault="004A0B35" w:rsidP="004A0B35">
      <w:pPr>
        <w:pStyle w:val="Contenido"/>
      </w:pPr>
      <w:r>
        <w:t>Incluir los diagramas de procesos que describen las historias de usuario registradas</w:t>
      </w:r>
    </w:p>
    <w:p w:rsidR="004A0B35" w:rsidRDefault="004A0B35" w:rsidP="00E30BA5"/>
    <w:p w:rsidR="00E30BA5" w:rsidRPr="007F624A" w:rsidRDefault="00E30BA5" w:rsidP="00E30BA5">
      <w:pPr>
        <w:pStyle w:val="Ttulo2"/>
      </w:pPr>
      <w:r>
        <w:lastRenderedPageBreak/>
        <w:t xml:space="preserve">Incremento - Implementación de Historias de Usuario </w:t>
      </w:r>
    </w:p>
    <w:p w:rsidR="00E30BA5" w:rsidRDefault="00E30BA5" w:rsidP="00E30BA5">
      <w:pPr>
        <w:pStyle w:val="Contenido"/>
      </w:pPr>
      <w:r>
        <w:t>Capturas de pantalla del software con las funcionalidades desarrolladas</w:t>
      </w:r>
    </w:p>
    <w:p w:rsidR="00E30BA5" w:rsidRDefault="00E30BA5" w:rsidP="00E30BA5">
      <w:pPr>
        <w:pStyle w:val="Contenido"/>
      </w:pPr>
    </w:p>
    <w:p w:rsidR="00E30BA5" w:rsidRDefault="00E30BA5" w:rsidP="00E30BA5">
      <w:pPr>
        <w:pStyle w:val="Ttulo2"/>
      </w:pPr>
      <w:r>
        <w:t xml:space="preserve">Sprint </w:t>
      </w:r>
      <w:proofErr w:type="spellStart"/>
      <w:r>
        <w:t>Review</w:t>
      </w:r>
      <w:proofErr w:type="spellEnd"/>
    </w:p>
    <w:p w:rsidR="00E30BA5" w:rsidRDefault="00E30BA5" w:rsidP="00E30BA5">
      <w:pPr>
        <w:pStyle w:val="Ttulo3"/>
      </w:pPr>
      <w:r>
        <w:t>Debilidades</w:t>
      </w:r>
    </w:p>
    <w:p w:rsidR="004C307B" w:rsidRPr="004C307B" w:rsidRDefault="004C307B" w:rsidP="004C307B">
      <w:pPr>
        <w:pStyle w:val="Prrafodelista"/>
        <w:numPr>
          <w:ilvl w:val="0"/>
          <w:numId w:val="30"/>
        </w:numPr>
        <w:rPr>
          <w:b w:val="0"/>
        </w:rPr>
      </w:pPr>
      <w:r w:rsidRPr="004C307B">
        <w:rPr>
          <w:b w:val="0"/>
        </w:rPr>
        <w:t>Dificultades en la lógica de actualización automática del inventario</w:t>
      </w:r>
    </w:p>
    <w:p w:rsidR="004C307B" w:rsidRPr="004C307B" w:rsidRDefault="004C307B" w:rsidP="004C307B">
      <w:pPr>
        <w:pStyle w:val="Prrafodelista"/>
        <w:numPr>
          <w:ilvl w:val="0"/>
          <w:numId w:val="30"/>
        </w:numPr>
        <w:rPr>
          <w:b w:val="0"/>
        </w:rPr>
      </w:pPr>
      <w:r w:rsidRPr="004C307B">
        <w:rPr>
          <w:b w:val="0"/>
        </w:rPr>
        <w:t>Errores iniciales en la validación del stock</w:t>
      </w:r>
    </w:p>
    <w:p w:rsidR="004C307B" w:rsidRPr="004C307B" w:rsidRDefault="004C307B" w:rsidP="004C307B">
      <w:pPr>
        <w:pStyle w:val="Prrafodelista"/>
        <w:numPr>
          <w:ilvl w:val="0"/>
          <w:numId w:val="30"/>
        </w:numPr>
        <w:rPr>
          <w:b w:val="0"/>
        </w:rPr>
      </w:pPr>
      <w:r w:rsidRPr="004C307B">
        <w:rPr>
          <w:b w:val="0"/>
        </w:rPr>
        <w:t>Retrasos en la integración entre compras, ventas e inventario</w:t>
      </w:r>
    </w:p>
    <w:p w:rsidR="00EE4490" w:rsidRPr="004C307B" w:rsidRDefault="004C307B" w:rsidP="004C307B">
      <w:pPr>
        <w:pStyle w:val="Prrafodelista"/>
        <w:numPr>
          <w:ilvl w:val="0"/>
          <w:numId w:val="30"/>
        </w:numPr>
        <w:rPr>
          <w:b w:val="0"/>
        </w:rPr>
      </w:pPr>
      <w:r w:rsidRPr="004C307B">
        <w:rPr>
          <w:b w:val="0"/>
        </w:rPr>
        <w:t>Falta de experiencia en procesos transaccionales</w:t>
      </w:r>
    </w:p>
    <w:p w:rsidR="00E30BA5" w:rsidRDefault="00E30BA5" w:rsidP="00E30BA5">
      <w:pPr>
        <w:pStyle w:val="Ttulo3"/>
      </w:pPr>
      <w:r>
        <w:t>Fortalezas</w:t>
      </w:r>
    </w:p>
    <w:p w:rsidR="004C307B" w:rsidRPr="004C307B" w:rsidRDefault="004C307B" w:rsidP="004C307B">
      <w:pPr>
        <w:pStyle w:val="Prrafodelista"/>
        <w:numPr>
          <w:ilvl w:val="0"/>
          <w:numId w:val="31"/>
        </w:numPr>
        <w:rPr>
          <w:b w:val="0"/>
        </w:rPr>
      </w:pPr>
      <w:r w:rsidRPr="004C307B">
        <w:rPr>
          <w:b w:val="0"/>
        </w:rPr>
        <w:t>Implementación funcional del registro de compras y ventas</w:t>
      </w:r>
    </w:p>
    <w:p w:rsidR="004C307B" w:rsidRPr="004C307B" w:rsidRDefault="004C307B" w:rsidP="004C307B">
      <w:pPr>
        <w:pStyle w:val="Prrafodelista"/>
        <w:numPr>
          <w:ilvl w:val="0"/>
          <w:numId w:val="31"/>
        </w:numPr>
        <w:rPr>
          <w:b w:val="0"/>
        </w:rPr>
      </w:pPr>
      <w:r w:rsidRPr="004C307B">
        <w:rPr>
          <w:b w:val="0"/>
        </w:rPr>
        <w:t>Integración correcta con el inventario</w:t>
      </w:r>
    </w:p>
    <w:p w:rsidR="004C307B" w:rsidRPr="004C307B" w:rsidRDefault="004C307B" w:rsidP="004C307B">
      <w:pPr>
        <w:pStyle w:val="Prrafodelista"/>
        <w:numPr>
          <w:ilvl w:val="0"/>
          <w:numId w:val="31"/>
        </w:numPr>
        <w:rPr>
          <w:b w:val="0"/>
        </w:rPr>
      </w:pPr>
      <w:r w:rsidRPr="004C307B">
        <w:rPr>
          <w:b w:val="0"/>
        </w:rPr>
        <w:t>Trabajo colaborativo del equipo</w:t>
      </w:r>
    </w:p>
    <w:p w:rsidR="004C307B" w:rsidRPr="004C307B" w:rsidRDefault="004C307B" w:rsidP="004C307B">
      <w:pPr>
        <w:pStyle w:val="Prrafodelista"/>
        <w:numPr>
          <w:ilvl w:val="0"/>
          <w:numId w:val="31"/>
        </w:numPr>
        <w:rPr>
          <w:b w:val="0"/>
        </w:rPr>
      </w:pPr>
      <w:r w:rsidRPr="004C307B">
        <w:rPr>
          <w:b w:val="0"/>
        </w:rPr>
        <w:t>Capacidad de resolver errores durante el desarrollo</w:t>
      </w:r>
    </w:p>
    <w:p w:rsidR="004C307B" w:rsidRPr="004C307B" w:rsidRDefault="004C307B" w:rsidP="004C307B">
      <w:pPr>
        <w:pStyle w:val="Prrafodelista"/>
        <w:numPr>
          <w:ilvl w:val="0"/>
          <w:numId w:val="31"/>
        </w:numPr>
        <w:rPr>
          <w:b w:val="0"/>
        </w:rPr>
      </w:pPr>
      <w:r w:rsidRPr="004C307B">
        <w:rPr>
          <w:b w:val="0"/>
        </w:rPr>
        <w:t>Cumplimiento de los objetivos del sprint</w:t>
      </w:r>
    </w:p>
    <w:p w:rsidR="00E30BA5" w:rsidRDefault="00E30BA5" w:rsidP="00E30BA5">
      <w:pPr>
        <w:pStyle w:val="Ttulo3"/>
      </w:pPr>
      <w:r>
        <w:t>Oportunidades de mejora</w:t>
      </w:r>
    </w:p>
    <w:p w:rsidR="004C307B" w:rsidRPr="004C307B" w:rsidRDefault="004C307B" w:rsidP="004C307B">
      <w:pPr>
        <w:pStyle w:val="Prrafodelista"/>
        <w:numPr>
          <w:ilvl w:val="0"/>
          <w:numId w:val="32"/>
        </w:numPr>
        <w:rPr>
          <w:b w:val="0"/>
        </w:rPr>
      </w:pPr>
      <w:r w:rsidRPr="004C307B">
        <w:rPr>
          <w:b w:val="0"/>
        </w:rPr>
        <w:t>Mejorar la validación del stock en tiempo real</w:t>
      </w:r>
    </w:p>
    <w:p w:rsidR="004C307B" w:rsidRPr="004C307B" w:rsidRDefault="004C307B" w:rsidP="004C307B">
      <w:pPr>
        <w:pStyle w:val="Prrafodelista"/>
        <w:numPr>
          <w:ilvl w:val="0"/>
          <w:numId w:val="32"/>
        </w:numPr>
        <w:rPr>
          <w:b w:val="0"/>
        </w:rPr>
      </w:pPr>
      <w:r w:rsidRPr="004C307B">
        <w:rPr>
          <w:b w:val="0"/>
        </w:rPr>
        <w:t>Optimizar el rendimiento del sistema</w:t>
      </w:r>
    </w:p>
    <w:p w:rsidR="004C307B" w:rsidRPr="004C307B" w:rsidRDefault="004C307B" w:rsidP="004C307B">
      <w:pPr>
        <w:pStyle w:val="Prrafodelista"/>
        <w:numPr>
          <w:ilvl w:val="0"/>
          <w:numId w:val="32"/>
        </w:numPr>
        <w:rPr>
          <w:b w:val="0"/>
        </w:rPr>
      </w:pPr>
      <w:r w:rsidRPr="004C307B">
        <w:rPr>
          <w:b w:val="0"/>
        </w:rPr>
        <w:t>Implementar más pruebas antes de liberar funcionalidades</w:t>
      </w:r>
    </w:p>
    <w:p w:rsidR="004C307B" w:rsidRPr="004C307B" w:rsidRDefault="004C307B" w:rsidP="004C307B">
      <w:pPr>
        <w:pStyle w:val="Prrafodelista"/>
        <w:numPr>
          <w:ilvl w:val="0"/>
          <w:numId w:val="32"/>
        </w:numPr>
        <w:rPr>
          <w:b w:val="0"/>
        </w:rPr>
      </w:pPr>
      <w:r w:rsidRPr="004C307B">
        <w:rPr>
          <w:b w:val="0"/>
        </w:rPr>
        <w:t>Mejorar la estructura del código</w:t>
      </w:r>
    </w:p>
    <w:p w:rsidR="004C307B" w:rsidRPr="004C307B" w:rsidRDefault="004C307B" w:rsidP="004C307B">
      <w:pPr>
        <w:pStyle w:val="Prrafodelista"/>
        <w:numPr>
          <w:ilvl w:val="0"/>
          <w:numId w:val="32"/>
        </w:numPr>
        <w:rPr>
          <w:b w:val="0"/>
        </w:rPr>
      </w:pPr>
      <w:r w:rsidRPr="004C307B">
        <w:rPr>
          <w:b w:val="0"/>
        </w:rPr>
        <w:t>Agregar reportes básicos del inventario</w:t>
      </w:r>
    </w:p>
    <w:bookmarkEnd w:id="0"/>
    <w:p w:rsidR="00E30BA5" w:rsidRDefault="00E30BA5" w:rsidP="00782BB7">
      <w:pPr>
        <w:pStyle w:val="Ttulo2"/>
      </w:pPr>
      <w:proofErr w:type="spellStart"/>
      <w:r>
        <w:lastRenderedPageBreak/>
        <w:t>Product</w:t>
      </w:r>
      <w:proofErr w:type="spellEnd"/>
      <w:r>
        <w:t xml:space="preserve"> Backlog Actualizado</w:t>
      </w:r>
    </w:p>
    <w:tbl>
      <w:tblPr>
        <w:tblStyle w:val="Tablanormal51"/>
        <w:tblW w:w="15433" w:type="dxa"/>
        <w:tblLook w:val="04A0" w:firstRow="1" w:lastRow="0" w:firstColumn="1" w:lastColumn="0" w:noHBand="0" w:noVBand="1"/>
      </w:tblPr>
      <w:tblGrid>
        <w:gridCol w:w="714"/>
        <w:gridCol w:w="2499"/>
        <w:gridCol w:w="2813"/>
        <w:gridCol w:w="4347"/>
        <w:gridCol w:w="1555"/>
        <w:gridCol w:w="1408"/>
        <w:gridCol w:w="2097"/>
      </w:tblGrid>
      <w:tr w:rsidR="00E30BA5" w:rsidTr="008F7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:rsidR="00E30BA5" w:rsidRDefault="00E30BA5" w:rsidP="001C7CC7">
            <w:pPr>
              <w:pStyle w:val="Contenido"/>
            </w:pPr>
            <w:r>
              <w:t>Id</w:t>
            </w:r>
          </w:p>
        </w:tc>
        <w:tc>
          <w:tcPr>
            <w:tcW w:w="2499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13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7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5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8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97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8F7325" w:rsidTr="008F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F7325" w:rsidRDefault="008F7325" w:rsidP="00D40B0F">
            <w:pPr>
              <w:pStyle w:val="Contenido"/>
            </w:pPr>
            <w:r>
              <w:t>HU-1</w:t>
            </w:r>
          </w:p>
        </w:tc>
        <w:tc>
          <w:tcPr>
            <w:tcW w:w="2499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13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47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5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7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8F7325" w:rsidTr="008F7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F7325" w:rsidRDefault="008F7325" w:rsidP="00D40B0F">
            <w:pPr>
              <w:pStyle w:val="Contenido"/>
            </w:pPr>
            <w:r>
              <w:t>HU-2</w:t>
            </w:r>
          </w:p>
        </w:tc>
        <w:tc>
          <w:tcPr>
            <w:tcW w:w="2499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13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actualizar proveedores.</w:t>
            </w:r>
          </w:p>
        </w:tc>
        <w:tc>
          <w:tcPr>
            <w:tcW w:w="4347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Gestionar correctamente las compras de cacao.</w:t>
            </w:r>
          </w:p>
        </w:tc>
        <w:tc>
          <w:tcPr>
            <w:tcW w:w="1555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7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8F7325" w:rsidTr="008F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F7325" w:rsidRDefault="008F7325" w:rsidP="00D40B0F">
            <w:pPr>
              <w:pStyle w:val="Contenido"/>
            </w:pPr>
            <w:r>
              <w:t>HU-3</w:t>
            </w:r>
          </w:p>
        </w:tc>
        <w:tc>
          <w:tcPr>
            <w:tcW w:w="2499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13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actualizar clientes.</w:t>
            </w:r>
          </w:p>
        </w:tc>
        <w:tc>
          <w:tcPr>
            <w:tcW w:w="4347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adecuadamente las ventas.</w:t>
            </w:r>
          </w:p>
        </w:tc>
        <w:tc>
          <w:tcPr>
            <w:tcW w:w="1555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7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8F7325" w:rsidTr="008F7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F7325" w:rsidRDefault="008F7325" w:rsidP="00D40B0F">
            <w:pPr>
              <w:pStyle w:val="Contenido"/>
            </w:pPr>
            <w:r>
              <w:t>HU-4</w:t>
            </w:r>
          </w:p>
        </w:tc>
        <w:tc>
          <w:tcPr>
            <w:tcW w:w="2499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2813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47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5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97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8F7325" w:rsidRPr="006823F2" w:rsidTr="008F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F7325" w:rsidRDefault="008F7325" w:rsidP="00D40B0F">
            <w:pPr>
              <w:pStyle w:val="Contenido"/>
            </w:pPr>
            <w:r>
              <w:t>HU-5</w:t>
            </w:r>
          </w:p>
        </w:tc>
        <w:tc>
          <w:tcPr>
            <w:tcW w:w="2499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2813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47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Llevar el control de ingresos y existencias.</w:t>
            </w:r>
          </w:p>
        </w:tc>
        <w:tc>
          <w:tcPr>
            <w:tcW w:w="1555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97" w:type="dxa"/>
          </w:tcPr>
          <w:p w:rsidR="008F7325" w:rsidRPr="006823F2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8F7325" w:rsidRPr="006823F2" w:rsidTr="008F7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F7325" w:rsidRDefault="008F7325" w:rsidP="00D40B0F">
            <w:pPr>
              <w:pStyle w:val="Contenido"/>
            </w:pPr>
            <w:r>
              <w:t>HU-6</w:t>
            </w:r>
          </w:p>
        </w:tc>
        <w:tc>
          <w:tcPr>
            <w:tcW w:w="2499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13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47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inconsistencias en el stock.</w:t>
            </w:r>
          </w:p>
        </w:tc>
        <w:tc>
          <w:tcPr>
            <w:tcW w:w="1555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:rsidR="008F7325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97" w:type="dxa"/>
          </w:tcPr>
          <w:p w:rsidR="008F7325" w:rsidRPr="006823F2" w:rsidRDefault="008F7325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8F7325" w:rsidRPr="006823F2" w:rsidTr="008F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8F7325" w:rsidRDefault="008F7325" w:rsidP="00D40B0F">
            <w:pPr>
              <w:pStyle w:val="Contenido"/>
            </w:pPr>
            <w:r>
              <w:t>HU-7</w:t>
            </w:r>
          </w:p>
        </w:tc>
        <w:tc>
          <w:tcPr>
            <w:tcW w:w="2499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13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47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ventas.</w:t>
            </w:r>
          </w:p>
        </w:tc>
        <w:tc>
          <w:tcPr>
            <w:tcW w:w="1555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97" w:type="dxa"/>
          </w:tcPr>
          <w:p w:rsidR="008F7325" w:rsidRPr="006823F2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</w:tbl>
    <w:p w:rsidR="00E30BA5" w:rsidRDefault="00E30BA5" w:rsidP="00E30BA5">
      <w:pPr>
        <w:pStyle w:val="Contenido"/>
        <w:sectPr w:rsidR="00E30BA5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7F624A" w:rsidRDefault="007F624A" w:rsidP="007F624A">
      <w:pPr>
        <w:pStyle w:val="Ttulo1"/>
      </w:pPr>
      <w:r>
        <w:lastRenderedPageBreak/>
        <w:t>Sprint 3</w:t>
      </w:r>
    </w:p>
    <w:p w:rsidR="00E30BA5" w:rsidRDefault="00E30BA5" w:rsidP="00E30BA5">
      <w:pPr>
        <w:pStyle w:val="Ttulo2"/>
      </w:pPr>
      <w:r>
        <w:t>Sprint Backlog</w:t>
      </w:r>
    </w:p>
    <w:p w:rsidR="00E30BA5" w:rsidRPr="007F624A" w:rsidRDefault="00E30BA5" w:rsidP="00E30BA5">
      <w:pPr>
        <w:pStyle w:val="Contenido"/>
      </w:pPr>
      <w:r>
        <w:t>En la siguiente tabla se deben relacionar únicamente las HU de este sprint</w:t>
      </w:r>
    </w:p>
    <w:tbl>
      <w:tblPr>
        <w:tblStyle w:val="Tablanormal51"/>
        <w:tblW w:w="15433" w:type="dxa"/>
        <w:tblLook w:val="04A0" w:firstRow="1" w:lastRow="0" w:firstColumn="1" w:lastColumn="0" w:noHBand="0" w:noVBand="1"/>
      </w:tblPr>
      <w:tblGrid>
        <w:gridCol w:w="714"/>
        <w:gridCol w:w="2491"/>
        <w:gridCol w:w="2816"/>
        <w:gridCol w:w="4352"/>
        <w:gridCol w:w="1556"/>
        <w:gridCol w:w="1411"/>
        <w:gridCol w:w="2093"/>
      </w:tblGrid>
      <w:tr w:rsidR="00E30BA5" w:rsidTr="001C7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:rsidR="00E30BA5" w:rsidRDefault="00E30BA5" w:rsidP="001C7CC7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8F7325" w:rsidTr="001C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8F7325" w:rsidRDefault="008F7325" w:rsidP="00D40B0F">
            <w:pPr>
              <w:pStyle w:val="Contenido"/>
            </w:pPr>
            <w:r>
              <w:t>HU-7</w:t>
            </w:r>
          </w:p>
        </w:tc>
        <w:tc>
          <w:tcPr>
            <w:tcW w:w="2513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35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94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ventas.</w:t>
            </w:r>
          </w:p>
        </w:tc>
        <w:tc>
          <w:tcPr>
            <w:tcW w:w="1559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8F7325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:rsidR="008F7325" w:rsidRPr="006823F2" w:rsidRDefault="008F7325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30BA5" w:rsidTr="001C7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E30BA5" w:rsidRDefault="00E30BA5" w:rsidP="001C7CC7">
            <w:pPr>
              <w:pStyle w:val="Contenido"/>
            </w:pPr>
          </w:p>
        </w:tc>
        <w:tc>
          <w:tcPr>
            <w:tcW w:w="2513" w:type="dxa"/>
          </w:tcPr>
          <w:p w:rsidR="00E30BA5" w:rsidRDefault="00E30BA5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:rsidR="00E30BA5" w:rsidRDefault="00E30BA5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:rsidR="00E30BA5" w:rsidRDefault="00E30BA5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:rsidR="00E30BA5" w:rsidRDefault="00E30BA5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E30BA5" w:rsidRDefault="00E30BA5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:rsidR="00E30BA5" w:rsidRDefault="00E30BA5" w:rsidP="001C7CC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BA5" w:rsidTr="001C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E30BA5" w:rsidRDefault="00E30BA5" w:rsidP="001C7CC7">
            <w:pPr>
              <w:pStyle w:val="Contenido"/>
            </w:pPr>
          </w:p>
        </w:tc>
        <w:tc>
          <w:tcPr>
            <w:tcW w:w="2513" w:type="dxa"/>
          </w:tcPr>
          <w:p w:rsidR="00E30BA5" w:rsidRDefault="00E30BA5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:rsidR="00E30BA5" w:rsidRDefault="00E30BA5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:rsidR="00E30BA5" w:rsidRDefault="00E30BA5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:rsidR="00E30BA5" w:rsidRDefault="00E30BA5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E30BA5" w:rsidRDefault="00E30BA5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:rsidR="00E30BA5" w:rsidRDefault="00E30BA5" w:rsidP="001C7CC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30BA5" w:rsidRDefault="00E30BA5" w:rsidP="00E30BA5">
      <w:pPr>
        <w:sectPr w:rsidR="00E30BA5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E30BA5" w:rsidRDefault="00E30BA5" w:rsidP="00E30BA5">
      <w:pPr>
        <w:pStyle w:val="Ttulo2"/>
      </w:pPr>
      <w:r>
        <w:lastRenderedPageBreak/>
        <w:t>Historias de Usuario</w:t>
      </w:r>
    </w:p>
    <w:p w:rsidR="00E30BA5" w:rsidRDefault="00E30BA5" w:rsidP="00E30BA5">
      <w:pPr>
        <w:pStyle w:val="Contenido"/>
      </w:pPr>
      <w:r>
        <w:t>La siguiente tabla debe construirse para cada historia de usuario</w:t>
      </w:r>
    </w:p>
    <w:p w:rsidR="008F7325" w:rsidRPr="007029B1" w:rsidRDefault="008F7325" w:rsidP="00E30BA5">
      <w:pPr>
        <w:pStyle w:val="Contenido"/>
      </w:pPr>
      <w:r>
        <w:t>HU-7: Visualización de reportes del sistema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E30BA5" w:rsidRPr="007F624A" w:rsidTr="001C7CC7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</w:t>
            </w:r>
            <w:r w:rsidR="008F732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-7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8F732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8F732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4 </w:t>
            </w:r>
            <w:proofErr w:type="spellStart"/>
            <w:r w:rsidR="008F732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Dias</w:t>
            </w:r>
            <w:proofErr w:type="spellEnd"/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8F732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Visualización de reportes del sistema</w:t>
            </w:r>
          </w:p>
        </w:tc>
      </w:tr>
      <w:tr w:rsidR="00E30BA5" w:rsidRPr="007F624A" w:rsidTr="001C7CC7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8F732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Gerente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8F7325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Visualizar reportes del sistema de compras, ventas</w:t>
            </w:r>
            <w:r w:rsidR="00290A3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e inventario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90A3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Analizar la información comercial y apoyar la toma de decisiones estratégicas</w:t>
            </w:r>
          </w:p>
        </w:tc>
      </w:tr>
      <w:tr w:rsidR="00E30BA5" w:rsidRPr="007F624A" w:rsidTr="001C7CC7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90A3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El gerente esta autenticado en el sistema y accede al </w:t>
            </w:r>
            <w:proofErr w:type="spellStart"/>
            <w:r w:rsidR="00290A3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modulo</w:t>
            </w:r>
            <w:proofErr w:type="spellEnd"/>
            <w:r w:rsidR="00290A3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de reportes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90A3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Selecciona el tipo de reporte (compras, ventas o inventario) y aplica filtros por fecha u otro criterio</w:t>
            </w:r>
          </w:p>
        </w:tc>
      </w:tr>
      <w:tr w:rsidR="00E30BA5" w:rsidRPr="007F624A" w:rsidTr="001C7CC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90A3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muestra el reporte solicitado con la información consolidada, permite filtrar por fechas y presenta los datos de forma clara y organizada</w:t>
            </w:r>
          </w:p>
        </w:tc>
      </w:tr>
      <w:tr w:rsidR="00E30BA5" w:rsidRPr="007F624A" w:rsidTr="001C7CC7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E30BA5" w:rsidRPr="007F624A" w:rsidTr="001C7CC7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BA5" w:rsidRPr="007F624A" w:rsidRDefault="00E30BA5" w:rsidP="001C7CC7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:rsidR="00E30BA5" w:rsidRDefault="00E30BA5" w:rsidP="00E30BA5"/>
    <w:p w:rsidR="004A0B35" w:rsidRDefault="004A0B35" w:rsidP="004A0B35">
      <w:pPr>
        <w:pStyle w:val="Ttulo2"/>
      </w:pPr>
      <w:r>
        <w:t>Diagrama de clases</w:t>
      </w:r>
    </w:p>
    <w:p w:rsidR="004A0B35" w:rsidRDefault="00B37C57" w:rsidP="004A0B35">
      <w:pPr>
        <w:pStyle w:val="Contenido"/>
      </w:pPr>
      <w:bookmarkStart w:id="1" w:name="_GoBack"/>
      <w:r>
        <w:rPr>
          <w:noProof/>
        </w:rPr>
        <w:drawing>
          <wp:inline distT="0" distB="0" distL="0" distR="0" wp14:anchorId="3836EAC5">
            <wp:extent cx="6829425" cy="353584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586" cy="356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"/>
    </w:p>
    <w:p w:rsidR="004A0B35" w:rsidRDefault="004A0B35" w:rsidP="004A0B35"/>
    <w:p w:rsidR="004A0B35" w:rsidRPr="004A0B35" w:rsidRDefault="004A0B35" w:rsidP="004A0B35">
      <w:pPr>
        <w:pStyle w:val="Ttulo2"/>
      </w:pPr>
      <w:r>
        <w:lastRenderedPageBreak/>
        <w:t>Diagrama de procesos</w:t>
      </w:r>
    </w:p>
    <w:p w:rsidR="004A0B35" w:rsidRDefault="004A0B35" w:rsidP="004A0B35">
      <w:pPr>
        <w:pStyle w:val="Contenido"/>
      </w:pPr>
      <w:r>
        <w:t>Incluir los diagramas de procesos que describen las historias de usuario registradas</w:t>
      </w:r>
    </w:p>
    <w:p w:rsidR="004A0B35" w:rsidRDefault="004A0B35" w:rsidP="00E30BA5"/>
    <w:p w:rsidR="00E30BA5" w:rsidRPr="007F624A" w:rsidRDefault="00E30BA5" w:rsidP="00E30BA5">
      <w:pPr>
        <w:pStyle w:val="Ttulo2"/>
      </w:pPr>
      <w:r>
        <w:t xml:space="preserve">Incremento - Implementación de Historias de Usuario </w:t>
      </w:r>
    </w:p>
    <w:p w:rsidR="00E30BA5" w:rsidRDefault="00E30BA5" w:rsidP="00E30BA5">
      <w:pPr>
        <w:pStyle w:val="Contenido"/>
      </w:pPr>
      <w:r>
        <w:t>Capturas de pantalla del software con las funcionalidades desarrolladas</w:t>
      </w:r>
    </w:p>
    <w:p w:rsidR="00E30BA5" w:rsidRDefault="00E30BA5" w:rsidP="00E30BA5">
      <w:pPr>
        <w:pStyle w:val="Contenido"/>
      </w:pPr>
    </w:p>
    <w:p w:rsidR="00E30BA5" w:rsidRDefault="00E30BA5" w:rsidP="00E30BA5">
      <w:pPr>
        <w:pStyle w:val="Ttulo2"/>
      </w:pPr>
      <w:r>
        <w:t xml:space="preserve">Sprint </w:t>
      </w:r>
      <w:proofErr w:type="spellStart"/>
      <w:r>
        <w:t>Review</w:t>
      </w:r>
      <w:proofErr w:type="spellEnd"/>
    </w:p>
    <w:p w:rsidR="00E30BA5" w:rsidRDefault="00E30BA5" w:rsidP="00E30BA5">
      <w:pPr>
        <w:pStyle w:val="Ttulo3"/>
      </w:pPr>
      <w:r>
        <w:t>Debilidades</w:t>
      </w:r>
    </w:p>
    <w:p w:rsidR="006A3AA1" w:rsidRPr="006A3AA1" w:rsidRDefault="006A3AA1" w:rsidP="006A3AA1">
      <w:pPr>
        <w:pStyle w:val="Prrafodelista"/>
        <w:numPr>
          <w:ilvl w:val="0"/>
          <w:numId w:val="33"/>
        </w:numPr>
        <w:rPr>
          <w:b w:val="0"/>
        </w:rPr>
      </w:pPr>
      <w:r w:rsidRPr="006A3AA1">
        <w:rPr>
          <w:b w:val="0"/>
        </w:rPr>
        <w:t>Dificultad en la generación de reportes dinámicos</w:t>
      </w:r>
    </w:p>
    <w:p w:rsidR="006A3AA1" w:rsidRPr="006A3AA1" w:rsidRDefault="006A3AA1" w:rsidP="006A3AA1">
      <w:pPr>
        <w:pStyle w:val="Prrafodelista"/>
        <w:numPr>
          <w:ilvl w:val="0"/>
          <w:numId w:val="33"/>
        </w:numPr>
        <w:rPr>
          <w:b w:val="0"/>
        </w:rPr>
      </w:pPr>
      <w:r w:rsidRPr="006A3AA1">
        <w:rPr>
          <w:b w:val="0"/>
        </w:rPr>
        <w:t>Problemas al aplicar filtros correctamente</w:t>
      </w:r>
    </w:p>
    <w:p w:rsidR="006A3AA1" w:rsidRPr="006A3AA1" w:rsidRDefault="006A3AA1" w:rsidP="006A3AA1">
      <w:pPr>
        <w:pStyle w:val="Prrafodelista"/>
        <w:numPr>
          <w:ilvl w:val="0"/>
          <w:numId w:val="33"/>
        </w:numPr>
        <w:rPr>
          <w:b w:val="0"/>
        </w:rPr>
      </w:pPr>
      <w:r w:rsidRPr="006A3AA1">
        <w:rPr>
          <w:b w:val="0"/>
        </w:rPr>
        <w:t>Retrasos en la integración de datos (compras, ventas, inventario)</w:t>
      </w:r>
    </w:p>
    <w:p w:rsidR="00E30BA5" w:rsidRPr="006A3AA1" w:rsidRDefault="006A3AA1" w:rsidP="006A3AA1">
      <w:pPr>
        <w:pStyle w:val="Prrafodelista"/>
        <w:numPr>
          <w:ilvl w:val="0"/>
          <w:numId w:val="33"/>
        </w:numPr>
        <w:rPr>
          <w:b w:val="0"/>
        </w:rPr>
      </w:pPr>
      <w:r w:rsidRPr="006A3AA1">
        <w:rPr>
          <w:b w:val="0"/>
        </w:rPr>
        <w:t>Falta de experiencia en visualización de datos</w:t>
      </w:r>
    </w:p>
    <w:p w:rsidR="00E30BA5" w:rsidRDefault="00E30BA5" w:rsidP="00E30BA5">
      <w:pPr>
        <w:pStyle w:val="Ttulo3"/>
      </w:pPr>
      <w:r>
        <w:t>Fortalezas</w:t>
      </w:r>
    </w:p>
    <w:p w:rsidR="006A3AA1" w:rsidRPr="006A3AA1" w:rsidRDefault="006A3AA1" w:rsidP="006A3AA1">
      <w:pPr>
        <w:pStyle w:val="Prrafodelista"/>
        <w:numPr>
          <w:ilvl w:val="0"/>
          <w:numId w:val="34"/>
        </w:numPr>
        <w:rPr>
          <w:b w:val="0"/>
        </w:rPr>
      </w:pPr>
      <w:r w:rsidRPr="006A3AA1">
        <w:rPr>
          <w:b w:val="0"/>
        </w:rPr>
        <w:t>Buena estructuración de la historia de usuario</w:t>
      </w:r>
    </w:p>
    <w:p w:rsidR="006A3AA1" w:rsidRPr="006A3AA1" w:rsidRDefault="006A3AA1" w:rsidP="006A3AA1">
      <w:pPr>
        <w:pStyle w:val="Prrafodelista"/>
        <w:numPr>
          <w:ilvl w:val="0"/>
          <w:numId w:val="34"/>
        </w:numPr>
        <w:rPr>
          <w:b w:val="0"/>
        </w:rPr>
      </w:pPr>
      <w:r w:rsidRPr="006A3AA1">
        <w:rPr>
          <w:b w:val="0"/>
        </w:rPr>
        <w:t>Implementación clara del módulo de reportes</w:t>
      </w:r>
    </w:p>
    <w:p w:rsidR="006A3AA1" w:rsidRPr="006A3AA1" w:rsidRDefault="006A3AA1" w:rsidP="006A3AA1">
      <w:pPr>
        <w:pStyle w:val="Prrafodelista"/>
        <w:numPr>
          <w:ilvl w:val="0"/>
          <w:numId w:val="34"/>
        </w:numPr>
        <w:rPr>
          <w:b w:val="0"/>
        </w:rPr>
      </w:pPr>
      <w:r w:rsidRPr="006A3AA1">
        <w:rPr>
          <w:b w:val="0"/>
        </w:rPr>
        <w:t>Trabajo en equipo para integrar la información</w:t>
      </w:r>
    </w:p>
    <w:p w:rsidR="00E30BA5" w:rsidRPr="006A3AA1" w:rsidRDefault="006A3AA1" w:rsidP="006A3AA1">
      <w:pPr>
        <w:pStyle w:val="Prrafodelista"/>
        <w:numPr>
          <w:ilvl w:val="0"/>
          <w:numId w:val="34"/>
        </w:numPr>
        <w:rPr>
          <w:b w:val="0"/>
        </w:rPr>
      </w:pPr>
      <w:r w:rsidRPr="006A3AA1">
        <w:rPr>
          <w:b w:val="0"/>
        </w:rPr>
        <w:t>Capacidad de análisis de datos básicos</w:t>
      </w:r>
    </w:p>
    <w:p w:rsidR="00E30BA5" w:rsidRDefault="00E30BA5" w:rsidP="00E30BA5">
      <w:pPr>
        <w:pStyle w:val="Ttulo3"/>
      </w:pPr>
      <w:r>
        <w:t>Oportunidades de mejora</w:t>
      </w:r>
    </w:p>
    <w:p w:rsidR="00E30BA5" w:rsidRDefault="00E30BA5" w:rsidP="00E30BA5"/>
    <w:p w:rsidR="006A3AA1" w:rsidRPr="006A3AA1" w:rsidRDefault="006A3AA1" w:rsidP="006A3AA1">
      <w:pPr>
        <w:pStyle w:val="Prrafodelista"/>
        <w:numPr>
          <w:ilvl w:val="0"/>
          <w:numId w:val="36"/>
        </w:numPr>
        <w:rPr>
          <w:b w:val="0"/>
        </w:rPr>
      </w:pPr>
      <w:r w:rsidRPr="006A3AA1">
        <w:rPr>
          <w:b w:val="0"/>
        </w:rPr>
        <w:t>Mejorar la visualización (gráficos más claros)</w:t>
      </w:r>
    </w:p>
    <w:p w:rsidR="006A3AA1" w:rsidRPr="006A3AA1" w:rsidRDefault="006A3AA1" w:rsidP="006A3AA1">
      <w:pPr>
        <w:pStyle w:val="Prrafodelista"/>
        <w:numPr>
          <w:ilvl w:val="0"/>
          <w:numId w:val="36"/>
        </w:numPr>
        <w:rPr>
          <w:b w:val="0"/>
        </w:rPr>
      </w:pPr>
      <w:r w:rsidRPr="006A3AA1">
        <w:rPr>
          <w:b w:val="0"/>
        </w:rPr>
        <w:t>Optimizar consultas a la base de datos</w:t>
      </w:r>
    </w:p>
    <w:p w:rsidR="006A3AA1" w:rsidRPr="006A3AA1" w:rsidRDefault="006A3AA1" w:rsidP="006A3AA1">
      <w:pPr>
        <w:pStyle w:val="Prrafodelista"/>
        <w:numPr>
          <w:ilvl w:val="0"/>
          <w:numId w:val="36"/>
        </w:numPr>
        <w:rPr>
          <w:b w:val="0"/>
        </w:rPr>
      </w:pPr>
      <w:r w:rsidRPr="006A3AA1">
        <w:rPr>
          <w:b w:val="0"/>
        </w:rPr>
        <w:t>Implementar reportes más detallados</w:t>
      </w:r>
    </w:p>
    <w:p w:rsidR="006A3AA1" w:rsidRPr="006A3AA1" w:rsidRDefault="006A3AA1" w:rsidP="006A3AA1">
      <w:pPr>
        <w:pStyle w:val="Prrafodelista"/>
        <w:numPr>
          <w:ilvl w:val="0"/>
          <w:numId w:val="36"/>
        </w:numPr>
        <w:rPr>
          <w:b w:val="0"/>
        </w:rPr>
      </w:pPr>
      <w:r w:rsidRPr="006A3AA1">
        <w:rPr>
          <w:b w:val="0"/>
        </w:rPr>
        <w:t>Agregar exportación (PDF o Excel)</w:t>
      </w:r>
    </w:p>
    <w:p w:rsidR="006A3AA1" w:rsidRPr="006A3AA1" w:rsidRDefault="006A3AA1" w:rsidP="006A3AA1">
      <w:pPr>
        <w:pStyle w:val="Prrafodelista"/>
        <w:numPr>
          <w:ilvl w:val="0"/>
          <w:numId w:val="36"/>
        </w:numPr>
        <w:rPr>
          <w:b w:val="0"/>
        </w:rPr>
        <w:sectPr w:rsidR="006A3AA1" w:rsidRPr="006A3AA1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6A3AA1">
        <w:rPr>
          <w:b w:val="0"/>
        </w:rPr>
        <w:t>Mejorar tiempos de respuesta del sistema</w:t>
      </w:r>
    </w:p>
    <w:p w:rsidR="00E30BA5" w:rsidRDefault="00E30BA5" w:rsidP="00782BB7">
      <w:pPr>
        <w:pStyle w:val="Ttulo2"/>
      </w:pPr>
      <w:proofErr w:type="spellStart"/>
      <w:r>
        <w:lastRenderedPageBreak/>
        <w:t>Product</w:t>
      </w:r>
      <w:proofErr w:type="spellEnd"/>
      <w:r>
        <w:t xml:space="preserve"> Backlog Actualizado</w:t>
      </w:r>
    </w:p>
    <w:tbl>
      <w:tblPr>
        <w:tblStyle w:val="Tablanormal51"/>
        <w:tblW w:w="15433" w:type="dxa"/>
        <w:tblLook w:val="04A0" w:firstRow="1" w:lastRow="0" w:firstColumn="1" w:lastColumn="0" w:noHBand="0" w:noVBand="1"/>
      </w:tblPr>
      <w:tblGrid>
        <w:gridCol w:w="715"/>
        <w:gridCol w:w="2498"/>
        <w:gridCol w:w="2822"/>
        <w:gridCol w:w="4341"/>
        <w:gridCol w:w="1554"/>
        <w:gridCol w:w="1407"/>
        <w:gridCol w:w="2096"/>
      </w:tblGrid>
      <w:tr w:rsidR="00E30BA5" w:rsidTr="001C7C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:rsidR="00E30BA5" w:rsidRDefault="00E30BA5" w:rsidP="001C7CC7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:rsidR="00E30BA5" w:rsidRDefault="00E30BA5" w:rsidP="001C7CC7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290A3C" w:rsidTr="001C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290A3C" w:rsidRDefault="00290A3C" w:rsidP="00D40B0F">
            <w:pPr>
              <w:pStyle w:val="Contenido"/>
            </w:pPr>
            <w:r>
              <w:t>HU-1</w:t>
            </w:r>
          </w:p>
        </w:tc>
        <w:tc>
          <w:tcPr>
            <w:tcW w:w="2513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94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9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290A3C" w:rsidTr="001C7C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290A3C" w:rsidRDefault="00290A3C" w:rsidP="00D40B0F">
            <w:pPr>
              <w:pStyle w:val="Contenido"/>
            </w:pPr>
            <w:r>
              <w:t>HU-2</w:t>
            </w:r>
          </w:p>
        </w:tc>
        <w:tc>
          <w:tcPr>
            <w:tcW w:w="2513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actualizar proveedores.</w:t>
            </w:r>
          </w:p>
        </w:tc>
        <w:tc>
          <w:tcPr>
            <w:tcW w:w="4394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Gestionar correctamente las compras de cacao.</w:t>
            </w:r>
          </w:p>
        </w:tc>
        <w:tc>
          <w:tcPr>
            <w:tcW w:w="1559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290A3C" w:rsidTr="001C7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290A3C" w:rsidRDefault="00290A3C" w:rsidP="00D40B0F">
            <w:pPr>
              <w:pStyle w:val="Contenido"/>
            </w:pPr>
            <w:r>
              <w:t>HU-3</w:t>
            </w:r>
          </w:p>
        </w:tc>
        <w:tc>
          <w:tcPr>
            <w:tcW w:w="2513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actualizar clientes.</w:t>
            </w:r>
          </w:p>
        </w:tc>
        <w:tc>
          <w:tcPr>
            <w:tcW w:w="4394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adecuadamente las ventas.</w:t>
            </w:r>
          </w:p>
        </w:tc>
        <w:tc>
          <w:tcPr>
            <w:tcW w:w="1559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290A3C" w:rsidTr="00290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290A3C" w:rsidRDefault="00290A3C" w:rsidP="00D40B0F">
            <w:pPr>
              <w:pStyle w:val="Contenido"/>
            </w:pPr>
            <w:r>
              <w:t>HU-4</w:t>
            </w:r>
          </w:p>
        </w:tc>
        <w:tc>
          <w:tcPr>
            <w:tcW w:w="2513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2835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94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9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290A3C" w:rsidTr="00290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290A3C" w:rsidRDefault="00290A3C" w:rsidP="00D40B0F">
            <w:pPr>
              <w:pStyle w:val="Contenido"/>
            </w:pPr>
            <w:r>
              <w:t>HU-5</w:t>
            </w:r>
          </w:p>
        </w:tc>
        <w:tc>
          <w:tcPr>
            <w:tcW w:w="2513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2835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94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Llevar el control de ingresos y existencias.</w:t>
            </w:r>
          </w:p>
        </w:tc>
        <w:tc>
          <w:tcPr>
            <w:tcW w:w="1559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:rsidR="00290A3C" w:rsidRPr="006823F2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290A3C" w:rsidTr="00290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290A3C" w:rsidRDefault="00290A3C" w:rsidP="00D40B0F">
            <w:pPr>
              <w:pStyle w:val="Contenido"/>
            </w:pPr>
            <w:r>
              <w:t>HU-6</w:t>
            </w:r>
          </w:p>
        </w:tc>
        <w:tc>
          <w:tcPr>
            <w:tcW w:w="2513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35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94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inconsistencias en el stock.</w:t>
            </w:r>
          </w:p>
        </w:tc>
        <w:tc>
          <w:tcPr>
            <w:tcW w:w="1559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290A3C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:rsidR="00290A3C" w:rsidRPr="006823F2" w:rsidRDefault="00290A3C" w:rsidP="00D40B0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completada</w:t>
            </w:r>
          </w:p>
        </w:tc>
      </w:tr>
      <w:tr w:rsidR="00290A3C" w:rsidTr="00290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:rsidR="00290A3C" w:rsidRDefault="00290A3C" w:rsidP="00D40B0F">
            <w:pPr>
              <w:pStyle w:val="Contenido"/>
            </w:pPr>
            <w:r>
              <w:t>HU-7</w:t>
            </w:r>
          </w:p>
        </w:tc>
        <w:tc>
          <w:tcPr>
            <w:tcW w:w="2513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35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94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ventas.</w:t>
            </w:r>
          </w:p>
        </w:tc>
        <w:tc>
          <w:tcPr>
            <w:tcW w:w="1559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:rsidR="00290A3C" w:rsidRDefault="00290A3C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:rsidR="00290A3C" w:rsidRDefault="00F74563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290A3C">
              <w:t>ompletada</w:t>
            </w:r>
          </w:p>
          <w:p w:rsidR="00F74563" w:rsidRPr="006823F2" w:rsidRDefault="00F74563" w:rsidP="00D40B0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30BA5" w:rsidRDefault="00E30BA5" w:rsidP="00E30BA5">
      <w:pPr>
        <w:pStyle w:val="Contenido"/>
        <w:sectPr w:rsidR="00E30BA5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F74563" w:rsidRDefault="00F74563" w:rsidP="00F74563">
      <w:pPr>
        <w:pStyle w:val="Ttulo1"/>
        <w:rPr>
          <w:noProof/>
        </w:rPr>
      </w:pPr>
      <w:r>
        <w:lastRenderedPageBreak/>
        <w:t>Referencias</w:t>
      </w:r>
    </w:p>
    <w:p w:rsidR="00E30BA5" w:rsidRDefault="00E30BA5" w:rsidP="00E30BA5">
      <w:pPr>
        <w:sectPr w:rsidR="00E30BA5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E30BA5" w:rsidRDefault="00E30BA5" w:rsidP="00E30BA5">
      <w:pPr>
        <w:pStyle w:val="Contenido"/>
        <w:sectPr w:rsidR="00E30BA5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:rsidR="00CD528B" w:rsidRDefault="00CD528B" w:rsidP="00F74563">
      <w:pPr>
        <w:pStyle w:val="Ttulo1"/>
        <w:rPr>
          <w:noProof/>
        </w:rPr>
      </w:pPr>
    </w:p>
    <w:sectPr w:rsidR="00CD528B" w:rsidSect="00AB02A7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6F48" w:rsidRDefault="002C6F48">
      <w:r>
        <w:separator/>
      </w:r>
    </w:p>
    <w:p w:rsidR="002C6F48" w:rsidRDefault="002C6F48"/>
  </w:endnote>
  <w:endnote w:type="continuationSeparator" w:id="0">
    <w:p w:rsidR="002C6F48" w:rsidRDefault="002C6F48">
      <w:r>
        <w:continuationSeparator/>
      </w:r>
    </w:p>
    <w:p w:rsidR="002C6F48" w:rsidRDefault="002C6F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425447647"/>
      <w:docPartObj>
        <w:docPartGallery w:val="Page Numbers (Bottom of Page)"/>
        <w:docPartUnique/>
      </w:docPartObj>
    </w:sdtPr>
    <w:sdtContent>
      <w:p w:rsidR="00D40B0F" w:rsidRDefault="00D40B0F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>
          <w:rPr>
            <w:noProof/>
            <w:lang w:bidi="es-ES"/>
          </w:rPr>
          <w:t>4</w:t>
        </w:r>
        <w:r>
          <w:rPr>
            <w:noProof/>
            <w:lang w:bidi="es-ES"/>
          </w:rPr>
          <w:fldChar w:fldCharType="end"/>
        </w:r>
      </w:p>
    </w:sdtContent>
  </w:sdt>
  <w:p w:rsidR="00D40B0F" w:rsidRDefault="00D40B0F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425447650"/>
      <w:docPartObj>
        <w:docPartGallery w:val="Page Numbers (Bottom of Page)"/>
        <w:docPartUnique/>
      </w:docPartObj>
    </w:sdtPr>
    <w:sdtContent>
      <w:p w:rsidR="00D40B0F" w:rsidRDefault="00D40B0F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>
          <w:rPr>
            <w:noProof/>
            <w:lang w:bidi="es-ES"/>
          </w:rPr>
          <w:t>1</w:t>
        </w:r>
        <w:r>
          <w:rPr>
            <w:noProof/>
            <w:lang w:bidi="es-ES"/>
          </w:rPr>
          <w:fldChar w:fldCharType="end"/>
        </w:r>
      </w:p>
    </w:sdtContent>
  </w:sdt>
  <w:p w:rsidR="00D40B0F" w:rsidRDefault="00D40B0F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6F48" w:rsidRDefault="002C6F48">
      <w:r>
        <w:separator/>
      </w:r>
    </w:p>
    <w:p w:rsidR="002C6F48" w:rsidRDefault="002C6F48"/>
  </w:footnote>
  <w:footnote w:type="continuationSeparator" w:id="0">
    <w:p w:rsidR="002C6F48" w:rsidRDefault="002C6F48">
      <w:r>
        <w:continuationSeparator/>
      </w:r>
    </w:p>
    <w:p w:rsidR="002C6F48" w:rsidRDefault="002C6F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40B0F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D40B0F" w:rsidRDefault="00D40B0F">
          <w:pPr>
            <w:pStyle w:val="Encabezado"/>
            <w:rPr>
              <w:noProof/>
            </w:rPr>
          </w:pPr>
        </w:p>
      </w:tc>
    </w:tr>
  </w:tbl>
  <w:p w:rsidR="00D40B0F" w:rsidRDefault="00D40B0F" w:rsidP="00D077E9">
    <w:pPr>
      <w:pStyle w:val="Encabezado"/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40B0F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D40B0F" w:rsidRDefault="00D40B0F">
          <w:pPr>
            <w:pStyle w:val="Encabezado"/>
            <w:rPr>
              <w:noProof/>
            </w:rPr>
          </w:pPr>
        </w:p>
      </w:tc>
    </w:tr>
  </w:tbl>
  <w:p w:rsidR="00D40B0F" w:rsidRDefault="00D40B0F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F5F4B"/>
    <w:multiLevelType w:val="hybridMultilevel"/>
    <w:tmpl w:val="0D70F2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465D3"/>
    <w:multiLevelType w:val="hybridMultilevel"/>
    <w:tmpl w:val="E59C524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13447C"/>
    <w:multiLevelType w:val="hybridMultilevel"/>
    <w:tmpl w:val="3E42D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17CDB"/>
    <w:multiLevelType w:val="hybridMultilevel"/>
    <w:tmpl w:val="A22CF4C0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64C0BA0"/>
    <w:multiLevelType w:val="hybridMultilevel"/>
    <w:tmpl w:val="2F9266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A20DD"/>
    <w:multiLevelType w:val="hybridMultilevel"/>
    <w:tmpl w:val="DD9A0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232F8"/>
    <w:multiLevelType w:val="hybridMultilevel"/>
    <w:tmpl w:val="31029A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74E44"/>
    <w:multiLevelType w:val="hybridMultilevel"/>
    <w:tmpl w:val="A9743F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02FE9"/>
    <w:multiLevelType w:val="hybridMultilevel"/>
    <w:tmpl w:val="9042D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414E3"/>
    <w:multiLevelType w:val="hybridMultilevel"/>
    <w:tmpl w:val="9EA82D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82B59"/>
    <w:multiLevelType w:val="hybridMultilevel"/>
    <w:tmpl w:val="4B5437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755394"/>
    <w:multiLevelType w:val="hybridMultilevel"/>
    <w:tmpl w:val="726C3B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265CE"/>
    <w:multiLevelType w:val="hybridMultilevel"/>
    <w:tmpl w:val="F8625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122625"/>
    <w:multiLevelType w:val="hybridMultilevel"/>
    <w:tmpl w:val="0E5A16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012E39"/>
    <w:multiLevelType w:val="hybridMultilevel"/>
    <w:tmpl w:val="FA6804B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9D5CC3"/>
    <w:multiLevelType w:val="hybridMultilevel"/>
    <w:tmpl w:val="F6CA3D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520865"/>
    <w:multiLevelType w:val="hybridMultilevel"/>
    <w:tmpl w:val="673013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1487B"/>
    <w:multiLevelType w:val="hybridMultilevel"/>
    <w:tmpl w:val="AB2A02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034592"/>
    <w:multiLevelType w:val="hybridMultilevel"/>
    <w:tmpl w:val="6BF85F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C41A83"/>
    <w:multiLevelType w:val="hybridMultilevel"/>
    <w:tmpl w:val="911E8E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312346"/>
    <w:multiLevelType w:val="hybridMultilevel"/>
    <w:tmpl w:val="BC5227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C6820"/>
    <w:multiLevelType w:val="hybridMultilevel"/>
    <w:tmpl w:val="E42055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7353B0"/>
    <w:multiLevelType w:val="hybridMultilevel"/>
    <w:tmpl w:val="CD165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B315DE"/>
    <w:multiLevelType w:val="hybridMultilevel"/>
    <w:tmpl w:val="490A5B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5265B8A"/>
    <w:multiLevelType w:val="hybridMultilevel"/>
    <w:tmpl w:val="227A277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706370"/>
    <w:multiLevelType w:val="hybridMultilevel"/>
    <w:tmpl w:val="8FDC6C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F0D9C"/>
    <w:multiLevelType w:val="hybridMultilevel"/>
    <w:tmpl w:val="F57EA9E4"/>
    <w:lvl w:ilvl="0" w:tplc="24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1" w15:restartNumberingAfterBreak="0">
    <w:nsid w:val="59B4290F"/>
    <w:multiLevelType w:val="hybridMultilevel"/>
    <w:tmpl w:val="CFFA5B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367A64"/>
    <w:multiLevelType w:val="multilevel"/>
    <w:tmpl w:val="6596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95AC7"/>
    <w:multiLevelType w:val="hybridMultilevel"/>
    <w:tmpl w:val="9AE60C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310116"/>
    <w:multiLevelType w:val="hybridMultilevel"/>
    <w:tmpl w:val="A664D4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117CDE"/>
    <w:multiLevelType w:val="hybridMultilevel"/>
    <w:tmpl w:val="A45E5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7"/>
  </w:num>
  <w:num w:numId="3">
    <w:abstractNumId w:val="23"/>
  </w:num>
  <w:num w:numId="4">
    <w:abstractNumId w:val="9"/>
  </w:num>
  <w:num w:numId="5">
    <w:abstractNumId w:val="12"/>
  </w:num>
  <w:num w:numId="6">
    <w:abstractNumId w:val="21"/>
  </w:num>
  <w:num w:numId="7">
    <w:abstractNumId w:val="27"/>
  </w:num>
  <w:num w:numId="8">
    <w:abstractNumId w:val="19"/>
  </w:num>
  <w:num w:numId="9">
    <w:abstractNumId w:val="11"/>
  </w:num>
  <w:num w:numId="10">
    <w:abstractNumId w:val="33"/>
  </w:num>
  <w:num w:numId="11">
    <w:abstractNumId w:val="34"/>
  </w:num>
  <w:num w:numId="12">
    <w:abstractNumId w:val="20"/>
  </w:num>
  <w:num w:numId="13">
    <w:abstractNumId w:val="18"/>
  </w:num>
  <w:num w:numId="14">
    <w:abstractNumId w:val="8"/>
  </w:num>
  <w:num w:numId="15">
    <w:abstractNumId w:val="22"/>
  </w:num>
  <w:num w:numId="16">
    <w:abstractNumId w:val="26"/>
  </w:num>
  <w:num w:numId="17">
    <w:abstractNumId w:val="4"/>
  </w:num>
  <w:num w:numId="18">
    <w:abstractNumId w:val="15"/>
  </w:num>
  <w:num w:numId="19">
    <w:abstractNumId w:val="29"/>
  </w:num>
  <w:num w:numId="20">
    <w:abstractNumId w:val="35"/>
  </w:num>
  <w:num w:numId="21">
    <w:abstractNumId w:val="1"/>
  </w:num>
  <w:num w:numId="22">
    <w:abstractNumId w:val="10"/>
  </w:num>
  <w:num w:numId="23">
    <w:abstractNumId w:val="30"/>
  </w:num>
  <w:num w:numId="24">
    <w:abstractNumId w:val="2"/>
  </w:num>
  <w:num w:numId="25">
    <w:abstractNumId w:val="28"/>
  </w:num>
  <w:num w:numId="26">
    <w:abstractNumId w:val="13"/>
  </w:num>
  <w:num w:numId="27">
    <w:abstractNumId w:val="3"/>
  </w:num>
  <w:num w:numId="28">
    <w:abstractNumId w:val="7"/>
  </w:num>
  <w:num w:numId="29">
    <w:abstractNumId w:val="32"/>
  </w:num>
  <w:num w:numId="30">
    <w:abstractNumId w:val="24"/>
  </w:num>
  <w:num w:numId="31">
    <w:abstractNumId w:val="16"/>
  </w:num>
  <w:num w:numId="32">
    <w:abstractNumId w:val="31"/>
  </w:num>
  <w:num w:numId="33">
    <w:abstractNumId w:val="0"/>
  </w:num>
  <w:num w:numId="34">
    <w:abstractNumId w:val="6"/>
  </w:num>
  <w:num w:numId="35">
    <w:abstractNumId w:val="14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528B"/>
    <w:rsid w:val="0002482E"/>
    <w:rsid w:val="00050324"/>
    <w:rsid w:val="000747A0"/>
    <w:rsid w:val="000A0150"/>
    <w:rsid w:val="000C2408"/>
    <w:rsid w:val="000E63C9"/>
    <w:rsid w:val="00104395"/>
    <w:rsid w:val="00130E9D"/>
    <w:rsid w:val="00150A6D"/>
    <w:rsid w:val="00185B35"/>
    <w:rsid w:val="001C714F"/>
    <w:rsid w:val="001C7CC7"/>
    <w:rsid w:val="001D13BB"/>
    <w:rsid w:val="001E7C23"/>
    <w:rsid w:val="001F2BC8"/>
    <w:rsid w:val="001F5F6B"/>
    <w:rsid w:val="00226FDC"/>
    <w:rsid w:val="00234BE6"/>
    <w:rsid w:val="00243EBC"/>
    <w:rsid w:val="00244BBF"/>
    <w:rsid w:val="00246A35"/>
    <w:rsid w:val="00252174"/>
    <w:rsid w:val="00262463"/>
    <w:rsid w:val="00284348"/>
    <w:rsid w:val="00290A3C"/>
    <w:rsid w:val="002C6F48"/>
    <w:rsid w:val="002F51F5"/>
    <w:rsid w:val="00312137"/>
    <w:rsid w:val="00330359"/>
    <w:rsid w:val="0033185F"/>
    <w:rsid w:val="0033762F"/>
    <w:rsid w:val="00360494"/>
    <w:rsid w:val="00366C7E"/>
    <w:rsid w:val="00384EA3"/>
    <w:rsid w:val="003A39A1"/>
    <w:rsid w:val="003C2191"/>
    <w:rsid w:val="003D02EF"/>
    <w:rsid w:val="003D3863"/>
    <w:rsid w:val="004110DE"/>
    <w:rsid w:val="0044085A"/>
    <w:rsid w:val="004A0B35"/>
    <w:rsid w:val="004B21A5"/>
    <w:rsid w:val="004C307B"/>
    <w:rsid w:val="004E5FEE"/>
    <w:rsid w:val="005037F0"/>
    <w:rsid w:val="00516A86"/>
    <w:rsid w:val="005275F6"/>
    <w:rsid w:val="00572102"/>
    <w:rsid w:val="005F1BB0"/>
    <w:rsid w:val="00635B71"/>
    <w:rsid w:val="00656C4D"/>
    <w:rsid w:val="006823F2"/>
    <w:rsid w:val="006A3AA1"/>
    <w:rsid w:val="006E5716"/>
    <w:rsid w:val="006F4E23"/>
    <w:rsid w:val="007029B1"/>
    <w:rsid w:val="007302B3"/>
    <w:rsid w:val="00730733"/>
    <w:rsid w:val="007309A6"/>
    <w:rsid w:val="00730E3A"/>
    <w:rsid w:val="007321B9"/>
    <w:rsid w:val="00736AAF"/>
    <w:rsid w:val="00765B2A"/>
    <w:rsid w:val="00782BB7"/>
    <w:rsid w:val="00783A34"/>
    <w:rsid w:val="007C6B52"/>
    <w:rsid w:val="007D16C5"/>
    <w:rsid w:val="007F624A"/>
    <w:rsid w:val="00830ED4"/>
    <w:rsid w:val="00862FE4"/>
    <w:rsid w:val="0086389A"/>
    <w:rsid w:val="00873DAC"/>
    <w:rsid w:val="0087605E"/>
    <w:rsid w:val="008941AE"/>
    <w:rsid w:val="008B1FEE"/>
    <w:rsid w:val="008B328F"/>
    <w:rsid w:val="008F7325"/>
    <w:rsid w:val="00903C32"/>
    <w:rsid w:val="00916B16"/>
    <w:rsid w:val="009173B9"/>
    <w:rsid w:val="009254C8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704F7"/>
    <w:rsid w:val="00A8489E"/>
    <w:rsid w:val="00AB02A7"/>
    <w:rsid w:val="00AC29F3"/>
    <w:rsid w:val="00AD1BC9"/>
    <w:rsid w:val="00AE5245"/>
    <w:rsid w:val="00AF44E7"/>
    <w:rsid w:val="00B231E5"/>
    <w:rsid w:val="00B33A1E"/>
    <w:rsid w:val="00B37C57"/>
    <w:rsid w:val="00C02B87"/>
    <w:rsid w:val="00C4086D"/>
    <w:rsid w:val="00C42903"/>
    <w:rsid w:val="00C93543"/>
    <w:rsid w:val="00C9625C"/>
    <w:rsid w:val="00CA1896"/>
    <w:rsid w:val="00CB5B28"/>
    <w:rsid w:val="00CD528B"/>
    <w:rsid w:val="00CF5371"/>
    <w:rsid w:val="00D0323A"/>
    <w:rsid w:val="00D0559F"/>
    <w:rsid w:val="00D064B5"/>
    <w:rsid w:val="00D077E9"/>
    <w:rsid w:val="00D40B0F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E2562"/>
    <w:rsid w:val="00DF027C"/>
    <w:rsid w:val="00E00A32"/>
    <w:rsid w:val="00E22ACD"/>
    <w:rsid w:val="00E30BA5"/>
    <w:rsid w:val="00E620B0"/>
    <w:rsid w:val="00E76D13"/>
    <w:rsid w:val="00E81B40"/>
    <w:rsid w:val="00EB49A4"/>
    <w:rsid w:val="00EE4490"/>
    <w:rsid w:val="00EF555B"/>
    <w:rsid w:val="00F027BB"/>
    <w:rsid w:val="00F11DCF"/>
    <w:rsid w:val="00F15EF9"/>
    <w:rsid w:val="00F162EA"/>
    <w:rsid w:val="00F52D27"/>
    <w:rsid w:val="00F53669"/>
    <w:rsid w:val="00F622A9"/>
    <w:rsid w:val="00F74563"/>
    <w:rsid w:val="00F757CE"/>
    <w:rsid w:val="00F83527"/>
    <w:rsid w:val="00FD583F"/>
    <w:rsid w:val="00FD7488"/>
    <w:rsid w:val="00FF16B4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FA17EA"/>
  <w15:docId w15:val="{FD2A07D7-0B56-4E94-A665-FB501040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8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0A3C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7029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33A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3A1E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customStyle="1" w:styleId="Tablanormal51">
    <w:name w:val="Tabla normal 51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customStyle="1" w:styleId="Tabladelista1clara-nfasis41">
    <w:name w:val="Tabla de lista 1 clara - Énfasis 41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5"/>
    <w:rsid w:val="007029B1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873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873DAC"/>
    <w:rPr>
      <w:i/>
      <w:iCs/>
    </w:rPr>
  </w:style>
  <w:style w:type="character" w:styleId="Textoennegrita">
    <w:name w:val="Strong"/>
    <w:basedOn w:val="Fuentedeprrafopredeter"/>
    <w:uiPriority w:val="22"/>
    <w:qFormat/>
    <w:rsid w:val="00D40B0F"/>
    <w:rPr>
      <w:b/>
      <w:bCs/>
    </w:rPr>
  </w:style>
  <w:style w:type="paragraph" w:styleId="Prrafodelista">
    <w:name w:val="List Paragraph"/>
    <w:basedOn w:val="Normal"/>
    <w:uiPriority w:val="34"/>
    <w:qFormat/>
    <w:rsid w:val="00E76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scrumguides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F547DF" w:rsidRDefault="002D35CC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CEC514602C9C41ABB2694092C63DB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E558F-33B5-49CA-9196-5F1E0EA9000B}"/>
      </w:docPartPr>
      <w:docPartBody>
        <w:p w:rsidR="00F547DF" w:rsidRDefault="002D35CC">
          <w:pPr>
            <w:pStyle w:val="CEC514602C9C41ABB2694092C63DBD58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BD9461F4A18B4E2F958D8FD57C3BF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B2235-EA6F-43EC-A68D-419E34F82A53}"/>
      </w:docPartPr>
      <w:docPartBody>
        <w:p w:rsidR="00F547DF" w:rsidRDefault="002D35CC">
          <w:pPr>
            <w:pStyle w:val="BD9461F4A18B4E2F958D8FD57C3BFE0A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278"/>
    <w:rsid w:val="002D35CC"/>
    <w:rsid w:val="00361E76"/>
    <w:rsid w:val="00505487"/>
    <w:rsid w:val="006A1884"/>
    <w:rsid w:val="009B0278"/>
    <w:rsid w:val="00B266D5"/>
    <w:rsid w:val="00F547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35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2D35CC"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2D35CC"/>
    <w:rPr>
      <w:caps/>
      <w:color w:val="44546A" w:themeColor="text2"/>
      <w:spacing w:val="20"/>
      <w:kern w:val="0"/>
      <w:sz w:val="32"/>
      <w:lang w:val="es-ES" w:eastAsia="en-US"/>
    </w:rPr>
  </w:style>
  <w:style w:type="paragraph" w:customStyle="1" w:styleId="A9B4550B676949FF846EEBBAF789DB52">
    <w:name w:val="A9B4550B676949FF846EEBBAF789DB52"/>
    <w:rsid w:val="002D35CC"/>
  </w:style>
  <w:style w:type="paragraph" w:customStyle="1" w:styleId="CEC514602C9C41ABB2694092C63DBD58">
    <w:name w:val="CEC514602C9C41ABB2694092C63DBD58"/>
    <w:rsid w:val="002D35CC"/>
  </w:style>
  <w:style w:type="paragraph" w:customStyle="1" w:styleId="BD9461F4A18B4E2F958D8FD57C3BFE0A">
    <w:name w:val="BD9461F4A18B4E2F958D8FD57C3BFE0A"/>
    <w:rsid w:val="002D35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Isaura Alexandra Banguera Ruiz 
Nathalia Mejia Buitrago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315</TotalTime>
  <Pages>27</Pages>
  <Words>2781</Words>
  <Characters>15301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jriverar</dc:creator>
  <cp:lastModifiedBy>Udenar</cp:lastModifiedBy>
  <cp:revision>4</cp:revision>
  <cp:lastPrinted>2006-08-01T17:47:00Z</cp:lastPrinted>
  <dcterms:created xsi:type="dcterms:W3CDTF">2026-04-15T03:15:00Z</dcterms:created>
  <dcterms:modified xsi:type="dcterms:W3CDTF">2026-04-28T21:54:00Z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