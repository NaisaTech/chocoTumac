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4CB6102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<w:pict>
              <v:rect w14:anchorId="2D05ECE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54059D3D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201F7D" w14:textId="77777777" w:rsidR="00E71F2F" w:rsidRPr="005A5BF4" w:rsidRDefault="00E71F2F" w:rsidP="005A5BF4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2"/>
                                      <w:szCs w:val="32"/>
                                      <w:lang w:val="es-CO" w:bidi="es-ES"/>
                                    </w:rPr>
                                  </w:pPr>
                                  <w:r w:rsidRPr="005A5BF4"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2"/>
                                      <w:szCs w:val="32"/>
                                      <w:lang w:val="es-CO" w:bidi="es-ES"/>
                                    </w:rPr>
                                    <w:t>Sistema de almacenamiento de información de compra y venta de cacao para la empresa Chocolate Tumaco</w:t>
                                  </w:r>
                                </w:p>
                                <w:p w14:paraId="6864D15B" w14:textId="5E337D9A" w:rsidR="00E71F2F" w:rsidRPr="005A5BF4" w:rsidRDefault="00E71F2F" w:rsidP="005A5BF4">
                                  <w:pPr>
                                    <w:spacing w:line="240" w:lineRule="auto"/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5A5BF4"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  <w:lang w:bidi="es-ES"/>
                                    </w:rPr>
                                    <w:t xml:space="preserve">Sprint 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  <w:lang w:bidi="es-ES"/>
                                    </w:rPr>
                                    <w:t>2</w:t>
                                  </w:r>
                                </w:p>
                                <w:p w14:paraId="164157A1" w14:textId="5240F5BC" w:rsidR="00E71F2F" w:rsidRPr="00D86945" w:rsidRDefault="00E71F2F" w:rsidP="00D077E9">
                                  <w:pPr>
                                    <w:pStyle w:val="Ttulo"/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21201F7D" w14:textId="77777777" w:rsidR="00E71F2F" w:rsidRPr="005A5BF4" w:rsidRDefault="00E71F2F" w:rsidP="005A5BF4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Cs/>
                                <w:sz w:val="32"/>
                                <w:szCs w:val="32"/>
                                <w:lang w:val="es-CO" w:bidi="es-ES"/>
                              </w:rPr>
                            </w:pPr>
                            <w:r w:rsidRPr="005A5BF4">
                              <w:rPr>
                                <w:rFonts w:asciiTheme="majorHAnsi" w:eastAsiaTheme="majorEastAsia" w:hAnsiTheme="majorHAnsi" w:cstheme="majorBidi"/>
                                <w:bCs/>
                                <w:sz w:val="32"/>
                                <w:szCs w:val="32"/>
                                <w:lang w:val="es-CO" w:bidi="es-ES"/>
                              </w:rPr>
                              <w:t>Sistema de almacenamiento de información de compra y venta de cacao para la empresa Chocolate Tumaco</w:t>
                            </w:r>
                          </w:p>
                          <w:p w14:paraId="6864D15B" w14:textId="5E337D9A" w:rsidR="00E71F2F" w:rsidRPr="005A5BF4" w:rsidRDefault="00E71F2F" w:rsidP="005A5BF4">
                            <w:pPr>
                              <w:spacing w:line="240" w:lineRule="auto"/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</w:rPr>
                            </w:pPr>
                            <w:r w:rsidRPr="005A5BF4"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  <w:lang w:bidi="es-ES"/>
                              </w:rPr>
                              <w:t xml:space="preserve">Sprint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  <w:lang w:bidi="es-ES"/>
                              </w:rPr>
                              <w:t>2</w:t>
                            </w:r>
                          </w:p>
                          <w:p w14:paraId="164157A1" w14:textId="5240F5BC" w:rsidR="00E71F2F" w:rsidRPr="00D86945" w:rsidRDefault="00E71F2F" w:rsidP="00D077E9">
                            <w:pPr>
                              <w:pStyle w:val="Ttulo"/>
                              <w:spacing w:after="0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Content>
              <w:p w14:paraId="1DB1C0CE" w14:textId="4620D521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5235B9">
                  <w:rPr>
                    <w:rStyle w:val="SubttuloCar"/>
                    <w:b w:val="0"/>
                    <w:noProof/>
                    <w:lang w:bidi="es-ES"/>
                  </w:rPr>
                  <w:t>6 mayo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1307242" w14:textId="77777777" w:rsidR="005A5BF4" w:rsidRDefault="005A5BF4" w:rsidP="005A5BF4">
            <w:pPr>
              <w:rPr>
                <w:noProof/>
              </w:rPr>
            </w:pPr>
            <w:r>
              <w:rPr>
                <w:noProof/>
              </w:rPr>
              <w:t>Naisa Tech</w:t>
            </w:r>
          </w:p>
          <w:p w14:paraId="5A9C1049" w14:textId="77777777" w:rsidR="005A5BF4" w:rsidRDefault="005A5BF4" w:rsidP="005A5BF4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r>
              <w:rPr>
                <w:noProof/>
              </w:rPr>
              <w:t>Isaura Alexandra Banguera Ruiz</w:t>
            </w:r>
          </w:p>
          <w:p w14:paraId="3029B735" w14:textId="77777777" w:rsidR="005A5BF4" w:rsidRDefault="005A5BF4" w:rsidP="005A5BF4">
            <w:pPr>
              <w:rPr>
                <w:noProof/>
              </w:rPr>
            </w:pPr>
            <w:r>
              <w:rPr>
                <w:noProof/>
              </w:rPr>
              <w:t xml:space="preserve">                       Nathalia Mejia Buitrago</w:t>
            </w:r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3DA73947" w:rsidR="00D077E9" w:rsidRDefault="005A5BF4">
      <w:pPr>
        <w:spacing w:after="200"/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62336" behindDoc="1" locked="0" layoutInCell="1" allowOverlap="1" wp14:anchorId="2A300EE2" wp14:editId="5F3D499C">
            <wp:simplePos x="0" y="0"/>
            <wp:positionH relativeFrom="column">
              <wp:posOffset>4563920</wp:posOffset>
            </wp:positionH>
            <wp:positionV relativeFrom="paragraph">
              <wp:posOffset>6723205</wp:posOffset>
            </wp:positionV>
            <wp:extent cx="1572895" cy="1572895"/>
            <wp:effectExtent l="0" t="0" r="8255" b="8255"/>
            <wp:wrapTight wrapText="bothSides">
              <wp:wrapPolygon edited="0">
                <wp:start x="7848" y="0"/>
                <wp:lineTo x="5494" y="785"/>
                <wp:lineTo x="1570" y="3401"/>
                <wp:lineTo x="0" y="7587"/>
                <wp:lineTo x="0" y="13865"/>
                <wp:lineTo x="1046" y="16743"/>
                <wp:lineTo x="1046" y="17266"/>
                <wp:lineTo x="5755" y="20929"/>
                <wp:lineTo x="7587" y="21452"/>
                <wp:lineTo x="7848" y="21452"/>
                <wp:lineTo x="13604" y="21452"/>
                <wp:lineTo x="15958" y="20929"/>
                <wp:lineTo x="20405" y="17266"/>
                <wp:lineTo x="20405" y="16743"/>
                <wp:lineTo x="21452" y="13865"/>
                <wp:lineTo x="21452" y="7587"/>
                <wp:lineTo x="20929" y="6017"/>
                <wp:lineTo x="19882" y="3662"/>
                <wp:lineTo x="15173" y="262"/>
                <wp:lineTo x="13604" y="0"/>
                <wp:lineTo x="7848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658F2605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65894E1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D7E9155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</w:pPr>
      <w:r w:rsidRPr="003C7136"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  <w:lastRenderedPageBreak/>
        <w:t>Objetivo</w:t>
      </w:r>
    </w:p>
    <w:p w14:paraId="0B9A4751" w14:textId="77777777" w:rsidR="003C7136" w:rsidRPr="003C7136" w:rsidRDefault="003C7136" w:rsidP="003C7136">
      <w:pPr>
        <w:rPr>
          <w:b w:val="0"/>
          <w:noProof/>
          <w:lang w:val="es-CO" w:bidi="es-ES"/>
        </w:rPr>
      </w:pPr>
      <w:r w:rsidRPr="003C7136">
        <w:rPr>
          <w:b w:val="0"/>
          <w:noProof/>
          <w:lang w:val="es-CO" w:bidi="es-ES"/>
        </w:rPr>
        <w:t>Desarrollar un sistema web para la empresa Chocolate Tumaco que permita gestionar eficientemente las compras, ventas e inventario de cacao, incorporando control de acceso basado en roles (administrador, empleado y gerente), garantizando la integridad de la información, trazabilidad de las operaciones y generación de reportes que apoyen la toma de decisiones.</w:t>
      </w:r>
    </w:p>
    <w:p w14:paraId="38AEB54F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</w:pPr>
      <w:r w:rsidRPr="003C7136"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  <w:t xml:space="preserve">Listado de </w:t>
      </w:r>
      <w:r w:rsidRPr="003C7136"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  <w:t>Funcionalidades</w:t>
      </w:r>
    </w:p>
    <w:p w14:paraId="216E6B19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Usuarios y Seguridad.</w:t>
      </w:r>
    </w:p>
    <w:p w14:paraId="240F57EE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Registro de usuarios en el sistema.</w:t>
      </w:r>
    </w:p>
    <w:p w14:paraId="7BAD01A0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Autenticación e inicio de sesión.</w:t>
      </w:r>
    </w:p>
    <w:p w14:paraId="372451DC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Gestión de roles de usuario.</w:t>
      </w:r>
    </w:p>
    <w:p w14:paraId="07652CC8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Cierre de sesión.</w:t>
      </w:r>
    </w:p>
    <w:p w14:paraId="4F73AF8D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Proveedores.</w:t>
      </w:r>
    </w:p>
    <w:p w14:paraId="24228539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Registro de proveedores.</w:t>
      </w:r>
    </w:p>
    <w:p w14:paraId="5B5D9CBE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Actualización de información de proveedores.</w:t>
      </w:r>
    </w:p>
    <w:p w14:paraId="31531857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Consulta de proveedores registrados</w:t>
      </w:r>
    </w:p>
    <w:p w14:paraId="5BD989FC" w14:textId="77777777" w:rsidR="003C7136" w:rsidRPr="003C7136" w:rsidRDefault="003C7136" w:rsidP="003C7136">
      <w:pPr>
        <w:numPr>
          <w:ilvl w:val="0"/>
          <w:numId w:val="5"/>
        </w:numPr>
        <w:rPr>
          <w:bCs/>
        </w:rPr>
      </w:pPr>
      <w:r w:rsidRPr="003C7136">
        <w:rPr>
          <w:bCs/>
        </w:rPr>
        <w:t>Gestión de clientes.</w:t>
      </w:r>
    </w:p>
    <w:p w14:paraId="438F7438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Registro de clientes.</w:t>
      </w:r>
    </w:p>
    <w:p w14:paraId="716A62DB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Actualización de información de clientes.</w:t>
      </w:r>
    </w:p>
    <w:p w14:paraId="195F5596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Consulta de clientes registrados.</w:t>
      </w:r>
    </w:p>
    <w:p w14:paraId="79630FDD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compras.</w:t>
      </w:r>
    </w:p>
    <w:p w14:paraId="68649036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Registro de compras de cacao.</w:t>
      </w:r>
    </w:p>
    <w:p w14:paraId="74FD5C6D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Asociación de proveedor.</w:t>
      </w:r>
    </w:p>
    <w:p w14:paraId="36CFC89F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Registro de cantidad y precio.</w:t>
      </w:r>
    </w:p>
    <w:p w14:paraId="5C503B86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Actualización automática del inventario.</w:t>
      </w:r>
    </w:p>
    <w:p w14:paraId="0D0873A0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ventas.</w:t>
      </w:r>
    </w:p>
    <w:p w14:paraId="184882D7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Registro de ventas de cacao.</w:t>
      </w:r>
    </w:p>
    <w:p w14:paraId="30D0310C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Asociación de cliente.</w:t>
      </w:r>
    </w:p>
    <w:p w14:paraId="3DF66304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Aplicación de descuentos.</w:t>
      </w:r>
    </w:p>
    <w:p w14:paraId="30415923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Actualización automática del inventario.</w:t>
      </w:r>
    </w:p>
    <w:p w14:paraId="56054E88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inventario.</w:t>
      </w:r>
    </w:p>
    <w:p w14:paraId="24A2A7CD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Registro de productos de cacao.</w:t>
      </w:r>
    </w:p>
    <w:p w14:paraId="0F0C28A3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Control de entradas (compras) y salidas (ventas).</w:t>
      </w:r>
    </w:p>
    <w:p w14:paraId="607F9B6D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lastRenderedPageBreak/>
        <w:t>Visualización del stock disponible</w:t>
      </w:r>
    </w:p>
    <w:p w14:paraId="1A7A96DE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Definición de unidad de medida (kg)</w:t>
      </w:r>
    </w:p>
    <w:p w14:paraId="6BFA7632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Control de stock mínimo (alertas)</w:t>
      </w:r>
    </w:p>
    <w:p w14:paraId="02955B2C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Historial de movimientos de inventario.</w:t>
      </w:r>
    </w:p>
    <w:p w14:paraId="36D755F7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Reportes.</w:t>
      </w:r>
    </w:p>
    <w:p w14:paraId="7E09BA4C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compras por proveedor y fecha</w:t>
      </w:r>
    </w:p>
    <w:p w14:paraId="563CF716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ventas por cliente y fecha</w:t>
      </w:r>
    </w:p>
    <w:p w14:paraId="7BDFDC08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inventario actualizado</w:t>
      </w:r>
    </w:p>
    <w:p w14:paraId="56092554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Identificación de productos más vendidos</w:t>
      </w:r>
    </w:p>
    <w:p w14:paraId="37E9DC43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Filtros por rango de fechas</w:t>
      </w:r>
    </w:p>
    <w:p w14:paraId="21B3BA87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Validaciones del sistema.</w:t>
      </w:r>
    </w:p>
    <w:p w14:paraId="07078BC3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No permitir ventas sin stock disponible</w:t>
      </w:r>
    </w:p>
    <w:p w14:paraId="47896C97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Evitar registros duplicados de clientes y proveedores</w:t>
      </w:r>
    </w:p>
    <w:p w14:paraId="7E17B1E5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Validar que precios y cantidades sean mayores a cero</w:t>
      </w:r>
    </w:p>
    <w:p w14:paraId="6E10A49C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Validar campos obligatorios en formularios</w:t>
      </w:r>
    </w:p>
    <w:p w14:paraId="0F87EFC8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Auditoria del sistema.</w:t>
      </w:r>
    </w:p>
    <w:p w14:paraId="6D068FEA" w14:textId="77777777" w:rsidR="003C7136" w:rsidRPr="003C7136" w:rsidRDefault="003C7136" w:rsidP="003C7136">
      <w:pPr>
        <w:ind w:left="720"/>
        <w:rPr>
          <w:b w:val="0"/>
        </w:rPr>
      </w:pPr>
      <w:r w:rsidRPr="003C7136">
        <w:rPr>
          <w:b w:val="0"/>
        </w:rPr>
        <w:t>El sistema registrara las acciones realizadas por los usuarios, incluyendo:</w:t>
      </w:r>
    </w:p>
    <w:p w14:paraId="2FCBF00E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Creación, edición y eliminación de registros</w:t>
      </w:r>
    </w:p>
    <w:p w14:paraId="3DC5203A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Usuario que realiza la acción</w:t>
      </w:r>
    </w:p>
    <w:p w14:paraId="4E72346D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Fecha y hora de la operación</w:t>
      </w:r>
    </w:p>
    <w:p w14:paraId="0E520DE5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</w:pPr>
      <w:r w:rsidRPr="003C7136"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  <w:t>Listado de Requisitos Funcionales</w:t>
      </w:r>
    </w:p>
    <w:p w14:paraId="7CEBCAED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el registro, autenticación y cierre de sesión de usuarios.</w:t>
      </w:r>
    </w:p>
    <w:p w14:paraId="7CD4E3E6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gestionar roles de usuario (administrador, empleado, gerente) para controlar el acceso a los módulos.</w:t>
      </w:r>
    </w:p>
    <w:p w14:paraId="0E37EDDC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restringir funcionalidades según el rol del usuario.</w:t>
      </w:r>
    </w:p>
    <w:p w14:paraId="12ACDBC7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registrar, actualizar, consultar y eliminar clientes, evitando duplicados.</w:t>
      </w:r>
    </w:p>
    <w:p w14:paraId="0C782661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registrar, actualizar, consultar y eliminar proveedores, evitando duplicados.</w:t>
      </w:r>
    </w:p>
    <w:p w14:paraId="78651CD8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productos de cacao con su respectiva unidad de medida (kg).</w:t>
      </w:r>
    </w:p>
    <w:p w14:paraId="5A1080DB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compras de cacao asociadas a un proveedor.</w:t>
      </w:r>
    </w:p>
    <w:p w14:paraId="462C2B19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ventas de cacao asociadas a un cliente.</w:t>
      </w:r>
    </w:p>
    <w:p w14:paraId="277E3A3F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validar que exista stock suficiente antes de realizar una venta.</w:t>
      </w:r>
    </w:p>
    <w:p w14:paraId="308D4666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lastRenderedPageBreak/>
        <w:t>El sistema debe actualizar automáticamente el inventario al registrar compras (incremento) y ventas (decremento).</w:t>
      </w:r>
    </w:p>
    <w:p w14:paraId="36D283C8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visualizar el stock disponible de productos en tiempo real.</w:t>
      </w:r>
    </w:p>
    <w:p w14:paraId="4516697F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mantener un historial de movimientos de inventario.</w:t>
      </w:r>
    </w:p>
    <w:p w14:paraId="07D9FED0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generar reportes de compras, ventas e inventario.</w:t>
      </w:r>
    </w:p>
    <w:p w14:paraId="51112497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filtrar reportes por rango de fechas, cliente o proveedor.</w:t>
      </w:r>
    </w:p>
    <w:p w14:paraId="19B58315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búsquedas de información mediante filtros y palabras clave.</w:t>
      </w:r>
    </w:p>
    <w:p w14:paraId="63728861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validar que los datos ingresados (precios, cantidades) sean correctos (mayores a cero).</w:t>
      </w:r>
    </w:p>
    <w:p w14:paraId="3BE6E394" w14:textId="77777777" w:rsidR="003C7136" w:rsidRPr="003C7136" w:rsidRDefault="003C7136" w:rsidP="003C7136">
      <w:pPr>
        <w:numPr>
          <w:ilvl w:val="0"/>
          <w:numId w:val="13"/>
        </w:numPr>
        <w:rPr>
          <w:b w:val="0"/>
        </w:rPr>
      </w:pPr>
      <w:r w:rsidRPr="003C7136">
        <w:rPr>
          <w:b w:val="0"/>
          <w:lang w:val="es-CO"/>
        </w:rPr>
        <w:t xml:space="preserve">El sistema debe registrar las acciones realizadas por los usuarios (auditoría básica).        </w:t>
      </w:r>
    </w:p>
    <w:p w14:paraId="0A3262DD" w14:textId="4A075C1A" w:rsidR="00595A6C" w:rsidRDefault="00595A6C" w:rsidP="00595A6C">
      <w:pPr>
        <w:pStyle w:val="Contenido"/>
        <w:ind w:left="360"/>
        <w:rPr>
          <w:lang w:val="es-CO"/>
        </w:rPr>
      </w:pPr>
    </w:p>
    <w:p w14:paraId="1E37ACD5" w14:textId="77777777" w:rsidR="00595A6C" w:rsidRDefault="00595A6C" w:rsidP="00595A6C">
      <w:pPr>
        <w:pStyle w:val="Ttulo1"/>
      </w:pPr>
      <w:r>
        <w:t>Diagrama de Módulos</w:t>
      </w:r>
    </w:p>
    <w:p w14:paraId="3D4E8E8B" w14:textId="4D65F584" w:rsidR="005A5BF4" w:rsidRDefault="00595A6C" w:rsidP="00595A6C">
      <w:pPr>
        <w:pStyle w:val="Contenido"/>
        <w:ind w:left="360"/>
      </w:pPr>
      <w:r>
        <w:rPr>
          <w:noProof/>
        </w:rPr>
        <w:drawing>
          <wp:inline distT="0" distB="0" distL="0" distR="0" wp14:anchorId="7381F97E" wp14:editId="1F59A6F0">
            <wp:extent cx="3609975" cy="33909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7A17B" w14:textId="0850A4B3" w:rsidR="00CD528B" w:rsidRDefault="00CD528B" w:rsidP="00D077E9">
      <w:pPr>
        <w:pStyle w:val="Ttulo1"/>
      </w:pPr>
      <w:r>
        <w:t>Definición de Roles</w:t>
      </w:r>
    </w:p>
    <w:p w14:paraId="7B7025C8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Producto </w:t>
      </w:r>
      <w:proofErr w:type="spellStart"/>
      <w:r w:rsidRPr="00595A6C">
        <w:rPr>
          <w:bCs/>
        </w:rPr>
        <w:t>Owner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Isaura Alexandra Banguera Ruiz.</w:t>
      </w:r>
    </w:p>
    <w:p w14:paraId="18667434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Scrum Master:</w:t>
      </w:r>
      <w:r w:rsidRPr="00595A6C">
        <w:rPr>
          <w:b w:val="0"/>
        </w:rPr>
        <w:t xml:space="preserve"> Nathalia Mejia Buitrago.</w:t>
      </w:r>
    </w:p>
    <w:p w14:paraId="2D849CD3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Scrum </w:t>
      </w:r>
      <w:proofErr w:type="spellStart"/>
      <w:r w:rsidRPr="00595A6C">
        <w:rPr>
          <w:bCs/>
        </w:rPr>
        <w:t>Team</w:t>
      </w:r>
      <w:proofErr w:type="spellEnd"/>
      <w:r w:rsidRPr="00595A6C">
        <w:rPr>
          <w:bCs/>
        </w:rPr>
        <w:t xml:space="preserve">: </w:t>
      </w:r>
      <w:r w:rsidRPr="00595A6C">
        <w:rPr>
          <w:b w:val="0"/>
        </w:rPr>
        <w:t>Isaura Alexandra Banguera Ruiz - Nathalia Mejia Buitrago.</w:t>
      </w:r>
    </w:p>
    <w:p w14:paraId="53810B64" w14:textId="77777777" w:rsidR="00595A6C" w:rsidRPr="00595A6C" w:rsidRDefault="00595A6C" w:rsidP="00595A6C">
      <w:pPr>
        <w:ind w:left="360"/>
        <w:rPr>
          <w:b w:val="0"/>
        </w:rPr>
      </w:pPr>
    </w:p>
    <w:p w14:paraId="189ED2C6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Diseño GUI:</w:t>
      </w:r>
      <w:r w:rsidRPr="00595A6C">
        <w:rPr>
          <w:b w:val="0"/>
        </w:rPr>
        <w:t xml:space="preserve"> Isaura Alexandra Banguera Ruiz.</w:t>
      </w:r>
    </w:p>
    <w:p w14:paraId="2008A86F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Analista de software:</w:t>
      </w:r>
      <w:r w:rsidRPr="00595A6C">
        <w:rPr>
          <w:b w:val="0"/>
        </w:rPr>
        <w:t xml:space="preserve"> Nathalia Mejia Buitrago.</w:t>
      </w:r>
    </w:p>
    <w:p w14:paraId="07326E23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Analista comercial:</w:t>
      </w:r>
      <w:r w:rsidRPr="00595A6C">
        <w:rPr>
          <w:b w:val="0"/>
        </w:rPr>
        <w:t xml:space="preserve"> Isaura Alexandra Banguera Ruiz.</w:t>
      </w:r>
    </w:p>
    <w:p w14:paraId="34B7F6F4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proofErr w:type="spellStart"/>
      <w:r w:rsidRPr="00595A6C">
        <w:rPr>
          <w:bCs/>
        </w:rPr>
        <w:t>Tester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Buitrago.</w:t>
      </w:r>
    </w:p>
    <w:p w14:paraId="1089B800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Arquitecto de software:</w:t>
      </w:r>
      <w:r w:rsidRPr="00595A6C">
        <w:rPr>
          <w:b w:val="0"/>
        </w:rPr>
        <w:t xml:space="preserve"> Isaura Alexandra Banguera Ruiz.</w:t>
      </w:r>
    </w:p>
    <w:p w14:paraId="0E6484CF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proofErr w:type="spellStart"/>
      <w:r w:rsidRPr="00595A6C">
        <w:rPr>
          <w:bCs/>
        </w:rPr>
        <w:t>Team</w:t>
      </w:r>
      <w:proofErr w:type="spellEnd"/>
      <w:r w:rsidRPr="00595A6C">
        <w:rPr>
          <w:bCs/>
        </w:rPr>
        <w:t xml:space="preserve"> lead:</w:t>
      </w:r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Buitrago.</w:t>
      </w:r>
    </w:p>
    <w:p w14:paraId="4147C481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Desarrolladores back </w:t>
      </w:r>
      <w:proofErr w:type="spellStart"/>
      <w:r w:rsidRPr="00595A6C">
        <w:rPr>
          <w:bCs/>
        </w:rPr>
        <w:t>end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Buitrago - Isaura Alexandra Banguera Ruiz.</w:t>
      </w:r>
    </w:p>
    <w:p w14:paraId="794A5164" w14:textId="5EA445ED" w:rsidR="00595A6C" w:rsidRPr="00595A6C" w:rsidRDefault="00595A6C" w:rsidP="00595A6C">
      <w:pPr>
        <w:numPr>
          <w:ilvl w:val="0"/>
          <w:numId w:val="1"/>
        </w:numPr>
        <w:rPr>
          <w:b w:val="0"/>
        </w:rPr>
        <w:sectPr w:rsidR="00595A6C" w:rsidRPr="00595A6C" w:rsidSect="00E71F2F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595A6C">
        <w:rPr>
          <w:bCs/>
        </w:rPr>
        <w:t xml:space="preserve">Desarrolladores Front </w:t>
      </w:r>
      <w:proofErr w:type="spellStart"/>
      <w:r w:rsidRPr="00595A6C">
        <w:rPr>
          <w:bCs/>
        </w:rPr>
        <w:t>End</w:t>
      </w:r>
      <w:proofErr w:type="spellEnd"/>
      <w:r w:rsidRPr="00595A6C">
        <w:rPr>
          <w:bCs/>
        </w:rPr>
        <w:t xml:space="preserve">: </w:t>
      </w:r>
      <w:proofErr w:type="spellStart"/>
      <w:r w:rsidRPr="00595A6C">
        <w:rPr>
          <w:b w:val="0"/>
        </w:rPr>
        <w:t>Nathalia</w:t>
      </w:r>
      <w:proofErr w:type="spellEnd"/>
      <w:r w:rsidRPr="00595A6C">
        <w:rPr>
          <w:b w:val="0"/>
        </w:rPr>
        <w:t xml:space="preserve"> </w:t>
      </w:r>
      <w:proofErr w:type="spellStart"/>
      <w:r w:rsidRPr="00595A6C">
        <w:rPr>
          <w:b w:val="0"/>
        </w:rPr>
        <w:t>Mejia</w:t>
      </w:r>
      <w:proofErr w:type="spellEnd"/>
      <w:r w:rsidRPr="00595A6C">
        <w:rPr>
          <w:b w:val="0"/>
        </w:rPr>
        <w:t xml:space="preserve"> </w:t>
      </w:r>
      <w:proofErr w:type="gramStart"/>
      <w:r w:rsidRPr="00595A6C">
        <w:rPr>
          <w:b w:val="0"/>
        </w:rPr>
        <w:t>Buitrago  -</w:t>
      </w:r>
      <w:proofErr w:type="gramEnd"/>
      <w:r w:rsidRPr="00595A6C">
        <w:rPr>
          <w:b w:val="0"/>
        </w:rPr>
        <w:t xml:space="preserve"> Isaura Alexandra Banguera Rui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714"/>
        <w:gridCol w:w="2004"/>
        <w:gridCol w:w="3283"/>
        <w:gridCol w:w="4372"/>
        <w:gridCol w:w="5362"/>
      </w:tblGrid>
      <w:tr w:rsidR="003C7136" w14:paraId="7B98E11D" w14:textId="77777777" w:rsidTr="003C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412A6375" w14:textId="6BB98807" w:rsidR="003C7136" w:rsidRDefault="003C7136" w:rsidP="003C7136">
            <w:pPr>
              <w:pStyle w:val="Contenido"/>
            </w:pPr>
            <w:r>
              <w:t>ID</w:t>
            </w:r>
          </w:p>
        </w:tc>
        <w:tc>
          <w:tcPr>
            <w:tcW w:w="2004" w:type="dxa"/>
          </w:tcPr>
          <w:p w14:paraId="12366675" w14:textId="06262E5B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83" w:type="dxa"/>
          </w:tcPr>
          <w:p w14:paraId="4C056002" w14:textId="2FF6F182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72" w:type="dxa"/>
          </w:tcPr>
          <w:p w14:paraId="05410DD6" w14:textId="06349D48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62" w:type="dxa"/>
          </w:tcPr>
          <w:p w14:paraId="2BBC8DCE" w14:textId="4B457192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3C7136" w14:paraId="32B72760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301081A" w14:textId="4EB92D9D" w:rsidR="003C7136" w:rsidRDefault="003C7136" w:rsidP="003C7136">
            <w:pPr>
              <w:pStyle w:val="Contenido"/>
            </w:pPr>
            <w:r>
              <w:t>HU-1</w:t>
            </w:r>
          </w:p>
        </w:tc>
        <w:tc>
          <w:tcPr>
            <w:tcW w:w="2004" w:type="dxa"/>
          </w:tcPr>
          <w:p w14:paraId="49A09CF2" w14:textId="74E3E7D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14:paraId="31B1BF0A" w14:textId="761CA44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</w:t>
            </w:r>
          </w:p>
        </w:tc>
        <w:tc>
          <w:tcPr>
            <w:tcW w:w="4372" w:type="dxa"/>
          </w:tcPr>
          <w:p w14:paraId="0AFAB548" w14:textId="609E10D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Garantizar seguridad y control de acceso al sistema.</w:t>
            </w:r>
          </w:p>
        </w:tc>
        <w:tc>
          <w:tcPr>
            <w:tcW w:w="5362" w:type="dxa"/>
          </w:tcPr>
          <w:p w14:paraId="20F3CF51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editar y eliminar usuarios.</w:t>
            </w:r>
          </w:p>
          <w:p w14:paraId="44650A47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Asignar roles con permisos específicos (</w:t>
            </w:r>
            <w:proofErr w:type="spellStart"/>
            <w:r>
              <w:t>admin</w:t>
            </w:r>
            <w:proofErr w:type="spellEnd"/>
            <w:r>
              <w:t>, empleado, gerente).</w:t>
            </w:r>
          </w:p>
          <w:p w14:paraId="734813F1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Contraseñas encriptadas.</w:t>
            </w:r>
          </w:p>
          <w:p w14:paraId="2F31EFB3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Restringir acceso según rol.</w:t>
            </w:r>
          </w:p>
          <w:p w14:paraId="4F094C0B" w14:textId="29C57647" w:rsidR="003C7136" w:rsidRDefault="003C7136" w:rsidP="003C7136">
            <w:pPr>
              <w:pStyle w:val="Contenido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permitir accesos sin autentificación.</w:t>
            </w:r>
          </w:p>
        </w:tc>
      </w:tr>
      <w:tr w:rsidR="003C7136" w14:paraId="6EFC37EE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76E5E80" w14:textId="0AB9E62D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004" w:type="dxa"/>
          </w:tcPr>
          <w:p w14:paraId="202C1910" w14:textId="1B5855B6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14:paraId="56CA3601" w14:textId="03F6D129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proveedores</w:t>
            </w:r>
          </w:p>
        </w:tc>
        <w:tc>
          <w:tcPr>
            <w:tcW w:w="4372" w:type="dxa"/>
          </w:tcPr>
          <w:p w14:paraId="2686B13C" w14:textId="7EDE98EA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Gestionar correctamente las compras de cacao</w:t>
            </w:r>
          </w:p>
        </w:tc>
        <w:tc>
          <w:tcPr>
            <w:tcW w:w="5362" w:type="dxa"/>
          </w:tcPr>
          <w:p w14:paraId="7B27F640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nombre, contacto y dirección     del proveedor.</w:t>
            </w:r>
          </w:p>
          <w:p w14:paraId="471EFF91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Editar información de proveedores.</w:t>
            </w:r>
          </w:p>
          <w:p w14:paraId="0B3F4382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proveedores.</w:t>
            </w:r>
          </w:p>
          <w:p w14:paraId="150D7FF0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registros duplicados.</w:t>
            </w:r>
          </w:p>
          <w:p w14:paraId="184A21B7" w14:textId="41F1C605" w:rsidR="003C7136" w:rsidRDefault="003C7136" w:rsidP="003C7136">
            <w:pPr>
              <w:pStyle w:val="Contenido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C7136" w14:paraId="43B4B276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CFA861E" w14:textId="754D5880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004" w:type="dxa"/>
          </w:tcPr>
          <w:p w14:paraId="11F81307" w14:textId="16A9ACC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3283" w:type="dxa"/>
          </w:tcPr>
          <w:p w14:paraId="74FEBD1F" w14:textId="4C2A682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clientes.</w:t>
            </w:r>
          </w:p>
        </w:tc>
        <w:tc>
          <w:tcPr>
            <w:tcW w:w="4372" w:type="dxa"/>
          </w:tcPr>
          <w:p w14:paraId="6BAA3656" w14:textId="1CC2173D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Gestionar adecuadamente las ventas</w:t>
            </w:r>
          </w:p>
        </w:tc>
        <w:tc>
          <w:tcPr>
            <w:tcW w:w="5362" w:type="dxa"/>
          </w:tcPr>
          <w:p w14:paraId="39A7FA04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nombre, contacto y dirección del cliente.</w:t>
            </w:r>
          </w:p>
          <w:p w14:paraId="7C2F3747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 información de clientes.</w:t>
            </w:r>
          </w:p>
          <w:p w14:paraId="3A68981A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clientes.</w:t>
            </w:r>
          </w:p>
          <w:p w14:paraId="599FFA48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Evitar registros duplicados</w:t>
            </w:r>
          </w:p>
          <w:p w14:paraId="7BF3669E" w14:textId="69517804" w:rsidR="003C7136" w:rsidRDefault="003C7136" w:rsidP="003C7136">
            <w:pPr>
              <w:pStyle w:val="Contenido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C7136" w14:paraId="45B1A8AF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F0050B1" w14:textId="5095A023" w:rsidR="003C7136" w:rsidRDefault="003C7136" w:rsidP="003C7136">
            <w:pPr>
              <w:pStyle w:val="Contenido"/>
            </w:pPr>
            <w:r>
              <w:t>HU-4</w:t>
            </w:r>
          </w:p>
        </w:tc>
        <w:tc>
          <w:tcPr>
            <w:tcW w:w="2004" w:type="dxa"/>
          </w:tcPr>
          <w:p w14:paraId="3A2461D4" w14:textId="3CA5F3D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14:paraId="20C9DF74" w14:textId="2152025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compras de cacao</w:t>
            </w:r>
          </w:p>
        </w:tc>
        <w:tc>
          <w:tcPr>
            <w:tcW w:w="4372" w:type="dxa"/>
          </w:tcPr>
          <w:p w14:paraId="7B8E2C05" w14:textId="5E485E56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Mantener actualizado el inventario</w:t>
            </w:r>
          </w:p>
        </w:tc>
        <w:tc>
          <w:tcPr>
            <w:tcW w:w="5362" w:type="dxa"/>
          </w:tcPr>
          <w:p w14:paraId="5CE02097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código de compra.</w:t>
            </w:r>
          </w:p>
          <w:p w14:paraId="1D4F31C6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proveedor, producto, cantidad y precio.</w:t>
            </w:r>
          </w:p>
          <w:p w14:paraId="02354882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datos</w:t>
            </w:r>
          </w:p>
          <w:p w14:paraId="512B52F5" w14:textId="77777777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• Actualizar inventario automáticamente.</w:t>
            </w:r>
          </w:p>
          <w:p w14:paraId="183BB594" w14:textId="061A4F89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Guardar registro de compra</w:t>
            </w:r>
          </w:p>
        </w:tc>
      </w:tr>
      <w:tr w:rsidR="003C7136" w14:paraId="56FF87AA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A10EDFC" w14:textId="0CA95B47" w:rsidR="003C7136" w:rsidRDefault="003C7136" w:rsidP="003C7136">
            <w:pPr>
              <w:pStyle w:val="Contenido"/>
            </w:pPr>
            <w:r>
              <w:lastRenderedPageBreak/>
              <w:t>HU-5</w:t>
            </w:r>
          </w:p>
        </w:tc>
        <w:tc>
          <w:tcPr>
            <w:tcW w:w="2004" w:type="dxa"/>
          </w:tcPr>
          <w:p w14:paraId="6686A693" w14:textId="490A869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14:paraId="56B140EC" w14:textId="39D24C4B" w:rsidR="003C7136" w:rsidRPr="003B517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Registrar ventas de cacao</w:t>
            </w:r>
          </w:p>
        </w:tc>
        <w:tc>
          <w:tcPr>
            <w:tcW w:w="4372" w:type="dxa"/>
          </w:tcPr>
          <w:p w14:paraId="691490AC" w14:textId="635CFA30" w:rsidR="003C7136" w:rsidRPr="003B517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Controlar ingresos y existencias</w:t>
            </w:r>
          </w:p>
        </w:tc>
        <w:tc>
          <w:tcPr>
            <w:tcW w:w="5362" w:type="dxa"/>
          </w:tcPr>
          <w:p w14:paraId="1B3A4B75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Validar stock disponible.</w:t>
            </w:r>
          </w:p>
          <w:p w14:paraId="266D828D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Registrar cliente, producto y cantidad.</w:t>
            </w:r>
          </w:p>
          <w:p w14:paraId="52361F4B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Aplicar descuentos.</w:t>
            </w:r>
          </w:p>
          <w:p w14:paraId="54FF08C0" w14:textId="015B6E0F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Actualizar inventario automáticamente.</w:t>
            </w:r>
          </w:p>
        </w:tc>
      </w:tr>
      <w:tr w:rsidR="003C7136" w14:paraId="683F8654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84CEBAD" w14:textId="48C65213" w:rsidR="003C7136" w:rsidRDefault="003C7136" w:rsidP="003C7136">
            <w:pPr>
              <w:pStyle w:val="Contenido"/>
            </w:pPr>
            <w:r>
              <w:t>HU-6</w:t>
            </w:r>
          </w:p>
        </w:tc>
        <w:tc>
          <w:tcPr>
            <w:tcW w:w="2004" w:type="dxa"/>
          </w:tcPr>
          <w:p w14:paraId="39FA41DC" w14:textId="016AFC8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3283" w:type="dxa"/>
          </w:tcPr>
          <w:p w14:paraId="50BD720F" w14:textId="5C6A3E06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72" w:type="dxa"/>
          </w:tcPr>
          <w:p w14:paraId="0ECD7AD3" w14:textId="3DA6D9CF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la consistencia del stock.</w:t>
            </w:r>
          </w:p>
        </w:tc>
        <w:tc>
          <w:tcPr>
            <w:tcW w:w="5362" w:type="dxa"/>
          </w:tcPr>
          <w:p w14:paraId="7C479E8A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Aumentar inventario al registrar compras.</w:t>
            </w:r>
          </w:p>
          <w:p w14:paraId="629A177B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Disminuir inventario al registrar ventas.</w:t>
            </w:r>
          </w:p>
          <w:p w14:paraId="4C83B38F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Mantener historial </w:t>
            </w:r>
          </w:p>
          <w:p w14:paraId="7BEDAE2A" w14:textId="738C41AC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stock disponible actualizado</w:t>
            </w:r>
          </w:p>
        </w:tc>
      </w:tr>
      <w:tr w:rsidR="003C7136" w14:paraId="7F8DE864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F0AECDA" w14:textId="7DBD28AE" w:rsidR="003C7136" w:rsidRDefault="003C7136" w:rsidP="003C7136">
            <w:pPr>
              <w:pStyle w:val="Contenido"/>
            </w:pPr>
            <w:r>
              <w:t>HU-7</w:t>
            </w:r>
          </w:p>
        </w:tc>
        <w:tc>
          <w:tcPr>
            <w:tcW w:w="2004" w:type="dxa"/>
          </w:tcPr>
          <w:p w14:paraId="312D29F5" w14:textId="7E27181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3283" w:type="dxa"/>
          </w:tcPr>
          <w:p w14:paraId="2CAF6FC6" w14:textId="1B7B2A3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72" w:type="dxa"/>
          </w:tcPr>
          <w:p w14:paraId="615FDB9D" w14:textId="135EED8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</w:t>
            </w:r>
          </w:p>
        </w:tc>
        <w:tc>
          <w:tcPr>
            <w:tcW w:w="5362" w:type="dxa"/>
          </w:tcPr>
          <w:p w14:paraId="6D979675" w14:textId="77777777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reportes de ventas, compras e inventario.</w:t>
            </w:r>
          </w:p>
          <w:p w14:paraId="6B73EA28" w14:textId="77777777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fechas.</w:t>
            </w:r>
          </w:p>
          <w:p w14:paraId="35790A53" w14:textId="58EAF0D9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cliente/proveedor.</w:t>
            </w: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0C2408">
          <w:headerReference w:type="default" r:id="rId12"/>
          <w:footerReference w:type="default" r:id="rId13"/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proofErr w:type="spellStart"/>
      <w:r>
        <w:lastRenderedPageBreak/>
        <w:t>Product</w:t>
      </w:r>
      <w:proofErr w:type="spellEnd"/>
      <w:r>
        <w:t xml:space="preserve">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5"/>
        <w:gridCol w:w="2500"/>
        <w:gridCol w:w="2823"/>
        <w:gridCol w:w="4346"/>
        <w:gridCol w:w="1554"/>
        <w:gridCol w:w="1408"/>
        <w:gridCol w:w="2087"/>
      </w:tblGrid>
      <w:tr w:rsidR="00F757CE" w14:paraId="2FB37589" w14:textId="77777777" w:rsidTr="003C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23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6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4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7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C7136" w14:paraId="615B0659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2B0CA1C" w14:textId="7D1755FB" w:rsidR="003C7136" w:rsidRDefault="003C7136" w:rsidP="003C7136">
            <w:pPr>
              <w:pStyle w:val="Contenido"/>
            </w:pPr>
            <w:bookmarkStart w:id="0" w:name="_Hlk227972547"/>
            <w:r>
              <w:t>HU-1</w:t>
            </w:r>
          </w:p>
        </w:tc>
        <w:tc>
          <w:tcPr>
            <w:tcW w:w="2500" w:type="dxa"/>
          </w:tcPr>
          <w:p w14:paraId="234656A3" w14:textId="58B4D22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23" w:type="dxa"/>
          </w:tcPr>
          <w:p w14:paraId="5C76631C" w14:textId="352E3340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46" w:type="dxa"/>
          </w:tcPr>
          <w:p w14:paraId="44C51658" w14:textId="2CD9CAD8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4" w:type="dxa"/>
          </w:tcPr>
          <w:p w14:paraId="57F6FA65" w14:textId="673FA2A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38F0D905" w14:textId="7A29EA2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0AC276FA" w14:textId="68C99FE0" w:rsidR="003C7136" w:rsidRDefault="00D61D3F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3C7136" w14:paraId="669B3007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C0F60A4" w14:textId="334965B3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500" w:type="dxa"/>
          </w:tcPr>
          <w:p w14:paraId="74FB6B63" w14:textId="2A064E3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6C539FE3" w14:textId="4B41799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46" w:type="dxa"/>
          </w:tcPr>
          <w:p w14:paraId="5F29A918" w14:textId="1838D54A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4" w:type="dxa"/>
          </w:tcPr>
          <w:p w14:paraId="5C48F1A2" w14:textId="62DFB475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56AAD9D" w14:textId="11681F6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1893511B" w14:textId="7BEEA7AF" w:rsidR="003C7136" w:rsidRDefault="00D61D3F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3C7136" w14:paraId="6EC6C6F6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A8E77B9" w14:textId="639DB093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500" w:type="dxa"/>
          </w:tcPr>
          <w:p w14:paraId="7693E5B8" w14:textId="182E8EF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22E0CB2B" w14:textId="0EFE5AF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46" w:type="dxa"/>
          </w:tcPr>
          <w:p w14:paraId="24DEE5E6" w14:textId="22B1416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4" w:type="dxa"/>
          </w:tcPr>
          <w:p w14:paraId="162661A7" w14:textId="4C6898E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97D06E1" w14:textId="0715747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2C7DBCF5" w14:textId="6502273A" w:rsidR="003C7136" w:rsidRDefault="00D61D3F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3C7136" w14:paraId="65EC3C2A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60D0AFE" w14:textId="16E33976" w:rsidR="003C7136" w:rsidRDefault="003C7136" w:rsidP="003C7136">
            <w:pPr>
              <w:pStyle w:val="Contenido"/>
            </w:pPr>
            <w:bookmarkStart w:id="1" w:name="_Hlk228465293"/>
            <w:r>
              <w:t>HU-4</w:t>
            </w:r>
          </w:p>
        </w:tc>
        <w:tc>
          <w:tcPr>
            <w:tcW w:w="2500" w:type="dxa"/>
          </w:tcPr>
          <w:p w14:paraId="5D6B67C5" w14:textId="3BFAD0CD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7C78E4ED" w14:textId="62A0A50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46" w:type="dxa"/>
          </w:tcPr>
          <w:p w14:paraId="44F35BAC" w14:textId="4F70CAC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4" w:type="dxa"/>
          </w:tcPr>
          <w:p w14:paraId="4710ADD3" w14:textId="0B883C8F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65E95769" w14:textId="707DBFC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43CB363B" w14:textId="26FBA9A0" w:rsidR="003C7136" w:rsidRPr="006823F2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25752DEC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3FC82D3" w14:textId="6AE8686E" w:rsidR="003C7136" w:rsidRDefault="003C7136" w:rsidP="003C7136">
            <w:pPr>
              <w:pStyle w:val="Contenido"/>
            </w:pPr>
            <w:r>
              <w:t>HU-5</w:t>
            </w:r>
          </w:p>
        </w:tc>
        <w:tc>
          <w:tcPr>
            <w:tcW w:w="2500" w:type="dxa"/>
          </w:tcPr>
          <w:p w14:paraId="3933BC62" w14:textId="6F39D60B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10CECC74" w14:textId="4C69562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46" w:type="dxa"/>
          </w:tcPr>
          <w:p w14:paraId="6886313D" w14:textId="41829FD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4" w:type="dxa"/>
          </w:tcPr>
          <w:p w14:paraId="7F1BECB7" w14:textId="200A069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6D551679" w14:textId="381F28D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744C12AB" w14:textId="7F407A7B" w:rsidR="003C7136" w:rsidRPr="006823F2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3DD84921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3FC9011" w14:textId="2B182559" w:rsidR="003C7136" w:rsidRDefault="003C7136" w:rsidP="003C7136">
            <w:pPr>
              <w:pStyle w:val="Contenido"/>
            </w:pPr>
            <w:r>
              <w:t>HU-6</w:t>
            </w:r>
          </w:p>
        </w:tc>
        <w:tc>
          <w:tcPr>
            <w:tcW w:w="2500" w:type="dxa"/>
          </w:tcPr>
          <w:p w14:paraId="5B2FA3E1" w14:textId="16D83661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23" w:type="dxa"/>
          </w:tcPr>
          <w:p w14:paraId="4DAEE86C" w14:textId="5C3026A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46" w:type="dxa"/>
          </w:tcPr>
          <w:p w14:paraId="4A175079" w14:textId="4AEAEA2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4" w:type="dxa"/>
          </w:tcPr>
          <w:p w14:paraId="7B77189B" w14:textId="720F0997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22F7ECAB" w14:textId="1E00AEB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1C3F276D" w14:textId="54764373" w:rsidR="003C7136" w:rsidRPr="006823F2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bookmarkEnd w:id="1"/>
      <w:tr w:rsidR="003C7136" w14:paraId="5FF69EC5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D68588E" w14:textId="0D4A6F7E" w:rsidR="003C7136" w:rsidRDefault="003C7136" w:rsidP="003C7136">
            <w:pPr>
              <w:pStyle w:val="Contenido"/>
            </w:pPr>
            <w:r>
              <w:t>HU-7</w:t>
            </w:r>
          </w:p>
        </w:tc>
        <w:tc>
          <w:tcPr>
            <w:tcW w:w="2500" w:type="dxa"/>
          </w:tcPr>
          <w:p w14:paraId="371A275D" w14:textId="58D85F0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23" w:type="dxa"/>
          </w:tcPr>
          <w:p w14:paraId="0164E438" w14:textId="53177E9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46" w:type="dxa"/>
          </w:tcPr>
          <w:p w14:paraId="1693EC1F" w14:textId="7DEACBA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4" w:type="dxa"/>
          </w:tcPr>
          <w:p w14:paraId="43D62872" w14:textId="45C79D0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09DA71D3" w14:textId="3E8CC2E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7" w:type="dxa"/>
          </w:tcPr>
          <w:p w14:paraId="1C4D63B4" w14:textId="6689E8DC" w:rsidR="003C7136" w:rsidRPr="006823F2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bookmarkEnd w:id="0"/>
    </w:tbl>
    <w:p w14:paraId="3C0F87D4" w14:textId="77777777" w:rsidR="009254C8" w:rsidRDefault="009254C8" w:rsidP="00CD528B">
      <w:pPr>
        <w:pStyle w:val="Contenido"/>
        <w:sectPr w:rsidR="009254C8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1871" w:type="dxa"/>
        <w:tblLook w:val="04A0" w:firstRow="1" w:lastRow="0" w:firstColumn="1" w:lastColumn="0" w:noHBand="0" w:noVBand="1"/>
      </w:tblPr>
      <w:tblGrid>
        <w:gridCol w:w="3957"/>
        <w:gridCol w:w="3957"/>
        <w:gridCol w:w="3957"/>
      </w:tblGrid>
      <w:tr w:rsidR="00C943F5" w14:paraId="1E5EC489" w14:textId="77777777" w:rsidTr="00C94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513989E9" w14:textId="3DF594ED" w:rsidR="00C943F5" w:rsidRDefault="00C943F5" w:rsidP="006823F2">
            <w:pPr>
              <w:pStyle w:val="Contenido"/>
            </w:pPr>
            <w:bookmarkStart w:id="2" w:name="_Hlk227922129"/>
            <w:r>
              <w:t>Sprint 1</w:t>
            </w:r>
          </w:p>
        </w:tc>
        <w:tc>
          <w:tcPr>
            <w:tcW w:w="3957" w:type="dxa"/>
          </w:tcPr>
          <w:p w14:paraId="276C8716" w14:textId="339ECE93" w:rsidR="00C943F5" w:rsidRDefault="00C943F5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957" w:type="dxa"/>
          </w:tcPr>
          <w:p w14:paraId="09872FDC" w14:textId="6108228F" w:rsidR="00C943F5" w:rsidRDefault="00C943F5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</w:tr>
      <w:tr w:rsidR="003C7136" w14:paraId="11D001C1" w14:textId="77777777" w:rsidTr="00C9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34A68520" w14:textId="7FAC40DE" w:rsidR="003C7136" w:rsidRPr="003C7136" w:rsidRDefault="003C7136" w:rsidP="003C7136">
            <w:pPr>
              <w:pStyle w:val="Contenido"/>
              <w:rPr>
                <w:b w:val="0"/>
              </w:rPr>
            </w:pPr>
            <w:r w:rsidRPr="00E74E5E">
              <w:rPr>
                <w:b w:val="0"/>
              </w:rPr>
              <w:t>2</w:t>
            </w:r>
            <w:r w:rsidRPr="003C7136">
              <w:rPr>
                <w:b w:val="0"/>
              </w:rPr>
              <w:t>5</w:t>
            </w:r>
            <w:r w:rsidRPr="00E74E5E">
              <w:rPr>
                <w:b w:val="0"/>
              </w:rPr>
              <w:t>/04/2026-</w:t>
            </w:r>
            <w:r w:rsidR="00C319FC">
              <w:rPr>
                <w:b w:val="0"/>
              </w:rPr>
              <w:t>01</w:t>
            </w:r>
            <w:r w:rsidRPr="00E74E5E">
              <w:rPr>
                <w:b w:val="0"/>
              </w:rPr>
              <w:t>/0</w:t>
            </w:r>
            <w:r w:rsidR="00C319FC">
              <w:rPr>
                <w:b w:val="0"/>
              </w:rPr>
              <w:t>5</w:t>
            </w:r>
            <w:r w:rsidRPr="00E74E5E">
              <w:rPr>
                <w:b w:val="0"/>
              </w:rPr>
              <w:t>/2026</w:t>
            </w:r>
          </w:p>
        </w:tc>
        <w:tc>
          <w:tcPr>
            <w:tcW w:w="3957" w:type="dxa"/>
          </w:tcPr>
          <w:p w14:paraId="734DEFCB" w14:textId="6A1A0DB6" w:rsidR="003C7136" w:rsidRPr="003C7136" w:rsidRDefault="00D61D3F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0</w:t>
            </w:r>
            <w:r w:rsidR="00C319FC">
              <w:rPr>
                <w:bCs/>
              </w:rPr>
              <w:t>2</w:t>
            </w:r>
            <w:r w:rsidR="003C7136" w:rsidRPr="00E74E5E">
              <w:rPr>
                <w:bCs/>
              </w:rPr>
              <w:t>/04/2026-</w:t>
            </w:r>
            <w:r w:rsidR="003C7136" w:rsidRPr="003C7136">
              <w:rPr>
                <w:bCs/>
              </w:rPr>
              <w:t>0</w:t>
            </w:r>
            <w:r w:rsidR="00C319FC">
              <w:rPr>
                <w:bCs/>
              </w:rPr>
              <w:t>7</w:t>
            </w:r>
            <w:r w:rsidR="003C7136" w:rsidRPr="00E74E5E">
              <w:rPr>
                <w:bCs/>
              </w:rPr>
              <w:t>/0</w:t>
            </w:r>
            <w:r w:rsidR="003C7136" w:rsidRPr="003C7136">
              <w:rPr>
                <w:bCs/>
              </w:rPr>
              <w:t>5</w:t>
            </w:r>
            <w:r w:rsidR="003C7136" w:rsidRPr="00E74E5E">
              <w:rPr>
                <w:bCs/>
              </w:rPr>
              <w:t>/2026</w:t>
            </w:r>
          </w:p>
        </w:tc>
        <w:tc>
          <w:tcPr>
            <w:tcW w:w="3957" w:type="dxa"/>
          </w:tcPr>
          <w:p w14:paraId="0FF5306A" w14:textId="29AE527E" w:rsidR="003C7136" w:rsidRP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3C7136">
              <w:rPr>
                <w:bCs/>
              </w:rPr>
              <w:t>0</w:t>
            </w:r>
            <w:r w:rsidR="00C319FC">
              <w:rPr>
                <w:bCs/>
              </w:rPr>
              <w:t>8</w:t>
            </w:r>
            <w:r w:rsidRPr="00E74E5E">
              <w:rPr>
                <w:bCs/>
              </w:rPr>
              <w:t>/0</w:t>
            </w:r>
            <w:r w:rsidRPr="003C7136">
              <w:rPr>
                <w:bCs/>
              </w:rPr>
              <w:t>5</w:t>
            </w:r>
            <w:r w:rsidRPr="00E74E5E">
              <w:rPr>
                <w:bCs/>
              </w:rPr>
              <w:t>/2026-</w:t>
            </w:r>
            <w:r w:rsidR="00C319FC">
              <w:rPr>
                <w:bCs/>
              </w:rPr>
              <w:t>10</w:t>
            </w:r>
            <w:r w:rsidRPr="00E74E5E">
              <w:rPr>
                <w:bCs/>
              </w:rPr>
              <w:t>/04/2026</w:t>
            </w:r>
          </w:p>
        </w:tc>
      </w:tr>
      <w:bookmarkEnd w:id="2"/>
    </w:tbl>
    <w:p w14:paraId="3ADAA044" w14:textId="77777777" w:rsidR="009254C8" w:rsidRDefault="009254C8" w:rsidP="006823F2">
      <w:pPr>
        <w:pStyle w:val="Contenido"/>
        <w:sectPr w:rsidR="009254C8" w:rsidSect="009254C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2C8400CF" w14:textId="0994E943" w:rsidR="007F624A" w:rsidRDefault="007F624A" w:rsidP="00D077E9">
      <w:pPr>
        <w:pStyle w:val="Ttulo1"/>
      </w:pPr>
      <w:r>
        <w:lastRenderedPageBreak/>
        <w:t xml:space="preserve">Sprint </w:t>
      </w:r>
      <w:r w:rsidR="00D61D3F">
        <w:t>2</w:t>
      </w:r>
    </w:p>
    <w:p w14:paraId="61D9958A" w14:textId="792865F6" w:rsidR="007F624A" w:rsidRDefault="007F624A" w:rsidP="007F624A">
      <w:pPr>
        <w:pStyle w:val="Ttulo2"/>
      </w:pPr>
      <w:r>
        <w:t>Sprint Backlog</w:t>
      </w:r>
    </w:p>
    <w:p w14:paraId="469A9BD1" w14:textId="51B4D6EC" w:rsidR="007F624A" w:rsidRPr="007F624A" w:rsidRDefault="007F624A" w:rsidP="007F624A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4"/>
        <w:gridCol w:w="2500"/>
        <w:gridCol w:w="2813"/>
        <w:gridCol w:w="4348"/>
        <w:gridCol w:w="1555"/>
        <w:gridCol w:w="1409"/>
        <w:gridCol w:w="2094"/>
      </w:tblGrid>
      <w:tr w:rsidR="007F624A" w14:paraId="0A225130" w14:textId="77777777" w:rsidTr="00595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2839CFCC" w14:textId="77777777" w:rsidR="007F624A" w:rsidRDefault="007F624A" w:rsidP="00E71F2F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4CE58938" w14:textId="77777777" w:rsidR="007F624A" w:rsidRDefault="007F624A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13" w:type="dxa"/>
          </w:tcPr>
          <w:p w14:paraId="1CCE0775" w14:textId="77777777" w:rsidR="007F624A" w:rsidRDefault="007F624A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8" w:type="dxa"/>
          </w:tcPr>
          <w:p w14:paraId="2700CC60" w14:textId="77777777" w:rsidR="007F624A" w:rsidRDefault="007F624A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5" w:type="dxa"/>
          </w:tcPr>
          <w:p w14:paraId="64AD538B" w14:textId="77777777" w:rsidR="007F624A" w:rsidRDefault="007F624A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9" w:type="dxa"/>
          </w:tcPr>
          <w:p w14:paraId="686ADF13" w14:textId="77777777" w:rsidR="007F624A" w:rsidRDefault="007F624A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94" w:type="dxa"/>
          </w:tcPr>
          <w:p w14:paraId="66FCC51A" w14:textId="77777777" w:rsidR="007F624A" w:rsidRDefault="007F624A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D61D3F" w14:paraId="261B7FC8" w14:textId="77777777" w:rsidTr="0059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19150A3" w14:textId="6B9A4CF2" w:rsidR="00D61D3F" w:rsidRDefault="00D61D3F" w:rsidP="00D61D3F">
            <w:pPr>
              <w:pStyle w:val="Contenido"/>
            </w:pPr>
            <w:r>
              <w:t>HU-4</w:t>
            </w:r>
          </w:p>
        </w:tc>
        <w:tc>
          <w:tcPr>
            <w:tcW w:w="2500" w:type="dxa"/>
          </w:tcPr>
          <w:p w14:paraId="1ECF71E1" w14:textId="614EAA53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13" w:type="dxa"/>
          </w:tcPr>
          <w:p w14:paraId="17509776" w14:textId="04F3BBA6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48" w:type="dxa"/>
          </w:tcPr>
          <w:p w14:paraId="09CF51BA" w14:textId="62ABBFDF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5" w:type="dxa"/>
          </w:tcPr>
          <w:p w14:paraId="717F0776" w14:textId="23EF4E52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14:paraId="314E313B" w14:textId="3F471CF6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4" w:type="dxa"/>
          </w:tcPr>
          <w:p w14:paraId="1FC3658C" w14:textId="59BDA980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D61D3F" w14:paraId="41B8F7F8" w14:textId="77777777" w:rsidTr="00595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801DFEB" w14:textId="53CC120D" w:rsidR="00D61D3F" w:rsidRDefault="00D61D3F" w:rsidP="00D61D3F">
            <w:pPr>
              <w:pStyle w:val="Contenido"/>
            </w:pPr>
            <w:r>
              <w:t>HU-5</w:t>
            </w:r>
          </w:p>
        </w:tc>
        <w:tc>
          <w:tcPr>
            <w:tcW w:w="2500" w:type="dxa"/>
          </w:tcPr>
          <w:p w14:paraId="4AF8000E" w14:textId="049F205E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13" w:type="dxa"/>
          </w:tcPr>
          <w:p w14:paraId="2726F014" w14:textId="69293217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48" w:type="dxa"/>
          </w:tcPr>
          <w:p w14:paraId="1BD504B0" w14:textId="24E629B3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5" w:type="dxa"/>
          </w:tcPr>
          <w:p w14:paraId="56218A1C" w14:textId="558B60CE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14:paraId="5FBC3A86" w14:textId="2A6A16B5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4" w:type="dxa"/>
          </w:tcPr>
          <w:p w14:paraId="531E052A" w14:textId="3089DB58" w:rsidR="00D61D3F" w:rsidRDefault="00D61D3F" w:rsidP="00D61D3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D61D3F" w14:paraId="62E47575" w14:textId="77777777" w:rsidTr="0059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00DCB85" w14:textId="1DEBA43A" w:rsidR="00D61D3F" w:rsidRDefault="00D61D3F" w:rsidP="00D61D3F">
            <w:pPr>
              <w:pStyle w:val="Contenido"/>
            </w:pPr>
            <w:r>
              <w:t>HU-6</w:t>
            </w:r>
          </w:p>
        </w:tc>
        <w:tc>
          <w:tcPr>
            <w:tcW w:w="2500" w:type="dxa"/>
          </w:tcPr>
          <w:p w14:paraId="5C4592C5" w14:textId="7301AB92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13" w:type="dxa"/>
          </w:tcPr>
          <w:p w14:paraId="741C674E" w14:textId="3C71CD6A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48" w:type="dxa"/>
          </w:tcPr>
          <w:p w14:paraId="00B41014" w14:textId="251709A7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5" w:type="dxa"/>
          </w:tcPr>
          <w:p w14:paraId="16D982BF" w14:textId="6C261D31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14:paraId="317984B3" w14:textId="26BFB626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94" w:type="dxa"/>
          </w:tcPr>
          <w:p w14:paraId="1DE4858F" w14:textId="16734AF0" w:rsidR="00D61D3F" w:rsidRDefault="00D61D3F" w:rsidP="00D61D3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</w:tbl>
    <w:p w14:paraId="16239E11" w14:textId="77777777" w:rsidR="007F624A" w:rsidRDefault="007F624A" w:rsidP="007F624A">
      <w:pPr>
        <w:sectPr w:rsidR="007F624A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1A1E3280" w14:textId="0516ADDE" w:rsidR="00100FAC" w:rsidRDefault="007F624A" w:rsidP="007F1319">
      <w:pPr>
        <w:pStyle w:val="Ttulo2"/>
      </w:pPr>
      <w:r>
        <w:lastRenderedPageBreak/>
        <w:t>Historias de Usuario</w:t>
      </w:r>
    </w:p>
    <w:p w14:paraId="75A0F823" w14:textId="15526ED4" w:rsidR="00100FAC" w:rsidRPr="00100FAC" w:rsidRDefault="00100FAC" w:rsidP="007029B1">
      <w:pPr>
        <w:pStyle w:val="Contenido"/>
        <w:rPr>
          <w:b/>
          <w:bCs/>
        </w:rPr>
      </w:pPr>
      <w:r w:rsidRPr="00100FAC">
        <w:rPr>
          <w:b/>
          <w:bCs/>
        </w:rPr>
        <w:t>HU-</w:t>
      </w:r>
      <w:r w:rsidR="00C319FC">
        <w:rPr>
          <w:b/>
          <w:bCs/>
        </w:rPr>
        <w:t>4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0"/>
        <w:gridCol w:w="1670"/>
        <w:gridCol w:w="1671"/>
        <w:gridCol w:w="1671"/>
        <w:gridCol w:w="1671"/>
        <w:gridCol w:w="1671"/>
      </w:tblGrid>
      <w:tr w:rsidR="007F624A" w:rsidRPr="007F624A" w14:paraId="6DF32098" w14:textId="77777777" w:rsidTr="007F624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4B62" w14:textId="2559F83C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E54A" w14:textId="07502119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C319F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16EF" w14:textId="40A83496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9A80" w14:textId="317A9C34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C319F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0BDF" w14:textId="3664076A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4F03" w14:textId="4800EF24" w:rsidR="007F624A" w:rsidRPr="007F624A" w:rsidRDefault="00C319FC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3 días</w:t>
            </w:r>
          </w:p>
        </w:tc>
      </w:tr>
      <w:tr w:rsidR="007F624A" w:rsidRPr="007F624A" w14:paraId="794A0D6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66D3" w14:textId="77777777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6D03" w14:textId="100C3BD1" w:rsidR="007F624A" w:rsidRPr="007F624A" w:rsidRDefault="00C319FC" w:rsidP="00DE256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compras de cacao</w:t>
            </w:r>
          </w:p>
        </w:tc>
      </w:tr>
      <w:tr w:rsidR="007F624A" w:rsidRPr="007F624A" w14:paraId="552686F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8921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7F624A" w:rsidRPr="007F624A" w14:paraId="3C7654F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77C2" w14:textId="1D10EE18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2DC1" w14:textId="6038492F" w:rsidR="007F624A" w:rsidRPr="007F624A" w:rsidRDefault="00C319FC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Empleado </w:t>
            </w:r>
          </w:p>
        </w:tc>
      </w:tr>
      <w:tr w:rsidR="00DE2562" w:rsidRPr="007F624A" w14:paraId="66B65105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CB12" w14:textId="40B019AC" w:rsidR="00DE2562" w:rsidRPr="007F624A" w:rsidRDefault="00DE2562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45890" w14:textId="3DE8DF44" w:rsidR="00DE2562" w:rsidRPr="007F624A" w:rsidRDefault="00C319FC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Registrar compras de cacao</w:t>
            </w:r>
          </w:p>
        </w:tc>
      </w:tr>
      <w:tr w:rsidR="007F624A" w:rsidRPr="007F624A" w14:paraId="3BA05942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1C4E" w14:textId="25133FED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E754" w14:textId="69230935"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7F624A" w:rsidRPr="007F624A" w14:paraId="6A5FE162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075B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7F624A" w:rsidRPr="007F624A" w14:paraId="1B920AF3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56B2" w14:textId="77592099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48F2A9" w14:textId="0A31A145" w:rsidR="007F624A" w:rsidRPr="007F624A" w:rsidRDefault="00C319FC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Que el usuario accede al módulo de compras</w:t>
            </w:r>
          </w:p>
        </w:tc>
      </w:tr>
      <w:tr w:rsidR="00100FAC" w:rsidRPr="007F624A" w14:paraId="5BBF2E84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ABFAD" w14:textId="0CB643AB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840EA" w14:textId="461F7A03" w:rsidR="00100FAC" w:rsidRPr="007F624A" w:rsidRDefault="00C319FC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 proveedor, producto, cantidad y precio</w:t>
            </w:r>
          </w:p>
        </w:tc>
      </w:tr>
      <w:tr w:rsidR="00100FAC" w:rsidRPr="007F624A" w14:paraId="18D8F3C7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8722B" w14:textId="6D68B768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AAE5" w14:textId="449898F0" w:rsidR="00100FAC" w:rsidRPr="007F624A" w:rsidRDefault="00C319FC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debe guardar la compra y aumentar el inventario</w:t>
            </w:r>
          </w:p>
        </w:tc>
      </w:tr>
      <w:tr w:rsidR="00100FAC" w:rsidRPr="007F624A" w14:paraId="44DECA51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D1F0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100FAC" w:rsidRPr="007F624A" w14:paraId="6A57C17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22895" w14:textId="17260446" w:rsidR="00100FAC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235B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1.</w:t>
            </w:r>
            <w:r w:rsidR="00057F8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acceso al sistema como empleado</w:t>
            </w:r>
          </w:p>
          <w:p w14:paraId="287EACC6" w14:textId="7C7EDD02" w:rsidR="001D0E67" w:rsidRDefault="001D0E67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drawing>
                <wp:inline distT="0" distB="0" distL="0" distR="0" wp14:anchorId="29F18991" wp14:editId="5C8E3B92">
                  <wp:extent cx="6087325" cy="4258269"/>
                  <wp:effectExtent l="0" t="0" r="889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acceso al sistema como empleado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7325" cy="425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D4582" w14:textId="1EB6FC60" w:rsidR="00057F80" w:rsidRDefault="001D0E67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2.registro de compra por el empleado</w:t>
            </w:r>
          </w:p>
          <w:p w14:paraId="6CFCBD8C" w14:textId="553B1984" w:rsidR="001D0E67" w:rsidRDefault="001D0E67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574EB8D0" wp14:editId="0CFA0566">
                  <wp:extent cx="6371590" cy="4489450"/>
                  <wp:effectExtent l="0" t="0" r="0" b="635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registro de compra por el empleado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48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37B59" w14:textId="3700996C" w:rsidR="001D0E67" w:rsidRDefault="001D0E67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3.registro de compra en el sistema</w:t>
            </w:r>
          </w:p>
          <w:p w14:paraId="2D0A9DED" w14:textId="1C2012AD" w:rsidR="001D0E67" w:rsidRDefault="001D0E67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15793C4F" wp14:editId="5AF12A04">
                  <wp:extent cx="6371590" cy="4493895"/>
                  <wp:effectExtent l="0" t="0" r="0" b="190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registro de compra en el sistema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49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44F02" w14:textId="5773F90B" w:rsidR="001D0E67" w:rsidRPr="007F624A" w:rsidRDefault="001D0E67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</w:p>
        </w:tc>
      </w:tr>
    </w:tbl>
    <w:p w14:paraId="62B8ADFB" w14:textId="0FB8381A" w:rsidR="007F624A" w:rsidRDefault="007F624A" w:rsidP="007F624A"/>
    <w:p w14:paraId="294D0933" w14:textId="2D301A90" w:rsidR="00100FAC" w:rsidRPr="00100FAC" w:rsidRDefault="00100FAC" w:rsidP="00100FAC">
      <w:pPr>
        <w:pStyle w:val="Contenido"/>
        <w:rPr>
          <w:b/>
          <w:bCs/>
        </w:rPr>
      </w:pPr>
      <w:r w:rsidRPr="00100FAC">
        <w:rPr>
          <w:b/>
          <w:bCs/>
        </w:rPr>
        <w:t>HU-</w:t>
      </w:r>
      <w:r w:rsidR="00C319FC">
        <w:rPr>
          <w:b/>
          <w:bCs/>
        </w:rPr>
        <w:t>5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0"/>
        <w:gridCol w:w="1670"/>
        <w:gridCol w:w="1671"/>
        <w:gridCol w:w="1671"/>
        <w:gridCol w:w="1671"/>
        <w:gridCol w:w="1671"/>
      </w:tblGrid>
      <w:tr w:rsidR="00694FC0" w:rsidRPr="007F624A" w14:paraId="466A96F9" w14:textId="77777777" w:rsidTr="00E71F2F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5ED7E" w14:textId="381B3EAE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F1E8" w14:textId="33925AE9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C319F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14A24" w14:textId="18FB984B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2077" w14:textId="210B6474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</w:t>
            </w:r>
            <w:r w:rsidR="00C319F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Alta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869D2" w14:textId="1D35238C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690B" w14:textId="02135C25" w:rsidR="00694FC0" w:rsidRPr="007F624A" w:rsidRDefault="00C319FC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días </w:t>
            </w:r>
          </w:p>
        </w:tc>
      </w:tr>
      <w:tr w:rsidR="00694FC0" w:rsidRPr="007F624A" w14:paraId="0945AE46" w14:textId="77777777" w:rsidTr="00E71F2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AF58" w14:textId="1D198EDF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7120" w14:textId="11EF8A14" w:rsidR="00694FC0" w:rsidRPr="007F624A" w:rsidRDefault="00C319FC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ventas de cacao</w:t>
            </w:r>
          </w:p>
        </w:tc>
      </w:tr>
      <w:tr w:rsidR="00694FC0" w:rsidRPr="007F624A" w14:paraId="7023D5BA" w14:textId="77777777" w:rsidTr="00E71F2F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6F26" w14:textId="405ED9EF" w:rsidR="00694FC0" w:rsidRPr="007F624A" w:rsidRDefault="00694FC0" w:rsidP="00694FC0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694FC0" w:rsidRPr="007F624A" w14:paraId="425A1491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B2101" w14:textId="2B630E0D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DF482" w14:textId="614F834D" w:rsidR="00694FC0" w:rsidRPr="007F624A" w:rsidRDefault="00C319FC" w:rsidP="00694FC0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Empleado </w:t>
            </w:r>
          </w:p>
        </w:tc>
      </w:tr>
      <w:tr w:rsidR="00694FC0" w:rsidRPr="007F624A" w14:paraId="187B2F22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C38A" w14:textId="760BEAD8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135D7" w14:textId="2DF1140B" w:rsidR="00694FC0" w:rsidRPr="007F624A" w:rsidRDefault="00C319FC" w:rsidP="00694FC0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Registrar ventas de cacao</w:t>
            </w:r>
          </w:p>
        </w:tc>
      </w:tr>
      <w:tr w:rsidR="00694FC0" w:rsidRPr="007F624A" w14:paraId="365B2968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BDD67" w14:textId="2965B830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99F25" w14:textId="4387CD55" w:rsidR="00694FC0" w:rsidRPr="007F624A" w:rsidRDefault="00C319FC" w:rsidP="00694FC0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Controlar ingresos y validar disponibilidad de stock</w:t>
            </w:r>
          </w:p>
        </w:tc>
      </w:tr>
      <w:tr w:rsidR="00694FC0" w:rsidRPr="007F624A" w14:paraId="3BFC89C4" w14:textId="77777777" w:rsidTr="00E71F2F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041E3" w14:textId="3830D220" w:rsidR="00694FC0" w:rsidRPr="007F624A" w:rsidRDefault="00694FC0" w:rsidP="00694FC0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100FAC" w:rsidRPr="007F624A" w14:paraId="08430B43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F80C" w14:textId="74FC10EA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61C803" w14:textId="0AF7DEB7" w:rsidR="00100FAC" w:rsidRPr="007F624A" w:rsidRDefault="00C319FC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Que el usuario accede al módulo de ventas</w:t>
            </w:r>
          </w:p>
        </w:tc>
      </w:tr>
      <w:tr w:rsidR="00100FAC" w:rsidRPr="007F624A" w14:paraId="1C1BBA91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B9AC" w14:textId="391E82BB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C6B509" w14:textId="792EBB2B" w:rsidR="00100FAC" w:rsidRPr="007F624A" w:rsidRDefault="00C319FC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 cliente, producto y cantidad</w:t>
            </w:r>
          </w:p>
        </w:tc>
      </w:tr>
      <w:tr w:rsidR="00100FAC" w:rsidRPr="007F624A" w14:paraId="5B04BCB8" w14:textId="77777777" w:rsidTr="00D61D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10B2A" w14:textId="39F0AE09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64DD4" w14:textId="2AD546BB" w:rsidR="00100FAC" w:rsidRPr="007F624A" w:rsidRDefault="00C319FC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debe validar stock y registrar la venta</w:t>
            </w:r>
          </w:p>
        </w:tc>
      </w:tr>
      <w:tr w:rsidR="00100FAC" w:rsidRPr="007F624A" w14:paraId="3344F908" w14:textId="77777777" w:rsidTr="00E71F2F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BE9A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100FAC" w:rsidRPr="007F624A" w14:paraId="762B4F09" w14:textId="77777777" w:rsidTr="00E71F2F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FA7A0" w14:textId="4704AAEE" w:rsidR="00100FAC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A5CF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4.registro de compra cliente</w:t>
            </w:r>
          </w:p>
          <w:p w14:paraId="191E379E" w14:textId="5E3CAAF2" w:rsidR="005F5444" w:rsidRDefault="00960E5E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5876E419" wp14:editId="26AB8E22">
                  <wp:extent cx="6371590" cy="447929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registro compra cliente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4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8513D" w14:textId="2A6FA356" w:rsidR="00E71F2F" w:rsidRDefault="00E71F2F" w:rsidP="00E71F2F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5.historial registro de venta cliente</w:t>
            </w:r>
          </w:p>
          <w:p w14:paraId="17D9ED6A" w14:textId="2758E218" w:rsidR="00E71F2F" w:rsidRDefault="00E71F2F" w:rsidP="00E71F2F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17E685F8" wp14:editId="571F208D">
                  <wp:extent cx="6371590" cy="445960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historial registro venta cliente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45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3BE31" w14:textId="0DF6DD9F" w:rsidR="00E71F2F" w:rsidRDefault="00E71F2F" w:rsidP="00E71F2F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6.factura cliente registrado</w:t>
            </w:r>
          </w:p>
          <w:p w14:paraId="18B47546" w14:textId="458291EC" w:rsidR="00E71F2F" w:rsidRDefault="00E71F2F" w:rsidP="00E71F2F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3D24E10D" wp14:editId="089ED0F2">
                  <wp:extent cx="6371590" cy="49022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factura cliente registrado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90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256C9" w14:textId="77777777" w:rsidR="00E71F2F" w:rsidRDefault="00E71F2F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</w:p>
          <w:p w14:paraId="51398215" w14:textId="018F013D" w:rsidR="003A5CF0" w:rsidRDefault="00E71F2F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7</w:t>
            </w:r>
            <w:r w:rsidR="003A5CF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.registro de compra cliente </w:t>
            </w:r>
            <w:r w:rsidR="005F544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ocasional</w:t>
            </w:r>
          </w:p>
          <w:p w14:paraId="6F0A85C2" w14:textId="77777777" w:rsidR="005F5444" w:rsidRDefault="005F5444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</w:p>
          <w:p w14:paraId="654FCA3C" w14:textId="74833C7D" w:rsidR="005F5444" w:rsidRDefault="00E71F2F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69B48357" wp14:editId="162FDD40">
                  <wp:extent cx="6371590" cy="4488180"/>
                  <wp:effectExtent l="0" t="0" r="0" b="762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registro venta cliente ocacional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48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05280" w14:textId="39A49E2D" w:rsidR="005F5444" w:rsidRDefault="00E71F2F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8</w:t>
            </w:r>
            <w:r w:rsidR="005F544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. historial registro de venta cliente ocasional</w:t>
            </w:r>
          </w:p>
          <w:p w14:paraId="5F046E7E" w14:textId="66629396" w:rsidR="005F5444" w:rsidRDefault="00E71F2F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6EC4BFF9" wp14:editId="5E649AF8">
                  <wp:extent cx="6371590" cy="4486275"/>
                  <wp:effectExtent l="0" t="0" r="0" b="952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historial venta cliente ocacional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48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BFEE9" w14:textId="77777777" w:rsidR="005F5444" w:rsidRDefault="005F5444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</w:p>
          <w:p w14:paraId="1F135880" w14:textId="549A02E5" w:rsidR="005F5444" w:rsidRDefault="00E71F2F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9</w:t>
            </w:r>
            <w:r w:rsidR="005F544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.factura cliente ocasional</w:t>
            </w:r>
          </w:p>
          <w:p w14:paraId="336DED20" w14:textId="67E0F458" w:rsidR="00E71F2F" w:rsidRDefault="00E71F2F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bookmarkStart w:id="3" w:name="_GoBack"/>
            <w:r>
              <w:rPr>
                <w:rFonts w:ascii="Calibri" w:eastAsia="Times New Roman" w:hAnsi="Calibri" w:cs="Calibri"/>
                <w:b w:val="0"/>
                <w:noProof/>
                <w:color w:val="000000"/>
                <w:sz w:val="22"/>
                <w:lang w:val="es-CO" w:eastAsia="es-CO"/>
              </w:rPr>
              <w:lastRenderedPageBreak/>
              <w:drawing>
                <wp:inline distT="0" distB="0" distL="0" distR="0" wp14:anchorId="3C0ACAA8" wp14:editId="458DF6B5">
                  <wp:extent cx="6371590" cy="4920615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factura cliente ocacional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92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  <w:p w14:paraId="78126EA3" w14:textId="4FEF0157" w:rsidR="005F5444" w:rsidRPr="007F624A" w:rsidRDefault="005F5444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</w:p>
        </w:tc>
      </w:tr>
    </w:tbl>
    <w:p w14:paraId="6A588C94" w14:textId="08A5AB1A" w:rsidR="00F346A3" w:rsidRDefault="00100FAC" w:rsidP="00100FAC">
      <w:pPr>
        <w:tabs>
          <w:tab w:val="left" w:pos="1125"/>
        </w:tabs>
      </w:pPr>
      <w:r>
        <w:lastRenderedPageBreak/>
        <w:tab/>
      </w:r>
    </w:p>
    <w:p w14:paraId="56A1C961" w14:textId="530741DC" w:rsidR="00100FAC" w:rsidRPr="00100FAC" w:rsidRDefault="00100FAC" w:rsidP="00100FAC">
      <w:pPr>
        <w:pStyle w:val="Contenido"/>
        <w:rPr>
          <w:b/>
          <w:bCs/>
        </w:rPr>
      </w:pPr>
      <w:r w:rsidRPr="00100FAC">
        <w:rPr>
          <w:b/>
          <w:bCs/>
        </w:rPr>
        <w:t>HU-</w:t>
      </w:r>
      <w:r w:rsidR="00C319FC">
        <w:rPr>
          <w:b/>
          <w:bCs/>
        </w:rPr>
        <w:t>6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F346A3" w:rsidRPr="007F624A" w14:paraId="1F6B0819" w14:textId="77777777" w:rsidTr="00E71F2F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6D75F" w14:textId="77777777" w:rsidR="00F346A3" w:rsidRPr="007F624A" w:rsidRDefault="00F346A3" w:rsidP="00E71F2F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4BA7" w14:textId="73223D6A" w:rsidR="00F346A3" w:rsidRPr="007F624A" w:rsidRDefault="00DB5925" w:rsidP="00E71F2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00E1F" w14:textId="77777777" w:rsidR="00F346A3" w:rsidRPr="007F624A" w:rsidRDefault="00F346A3" w:rsidP="00E71F2F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ADE6" w14:textId="456B543F" w:rsidR="00F346A3" w:rsidRPr="007F624A" w:rsidRDefault="00F346A3" w:rsidP="00E71F2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</w:t>
            </w:r>
            <w:r w:rsidR="00DB592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Alta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E4D50" w14:textId="77777777" w:rsidR="00F346A3" w:rsidRPr="007F624A" w:rsidRDefault="00F346A3" w:rsidP="00E71F2F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8BA2D" w14:textId="7D80EC73" w:rsidR="00F346A3" w:rsidRPr="007F624A" w:rsidRDefault="00DB5925" w:rsidP="00E71F2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2 días </w:t>
            </w:r>
          </w:p>
        </w:tc>
      </w:tr>
      <w:tr w:rsidR="00F346A3" w:rsidRPr="007F624A" w14:paraId="55280247" w14:textId="77777777" w:rsidTr="00E71F2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25FF3" w14:textId="77777777" w:rsidR="00F346A3" w:rsidRPr="007F624A" w:rsidRDefault="00F346A3" w:rsidP="00E71F2F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E850" w14:textId="13759FC6" w:rsidR="00F346A3" w:rsidRPr="007F624A" w:rsidRDefault="00DB5925" w:rsidP="00E71F2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Actualización automática de inventario </w:t>
            </w:r>
          </w:p>
        </w:tc>
      </w:tr>
      <w:tr w:rsidR="00F346A3" w:rsidRPr="007F624A" w14:paraId="556C5903" w14:textId="77777777" w:rsidTr="00E71F2F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46FD" w14:textId="77777777" w:rsidR="00F346A3" w:rsidRPr="007F624A" w:rsidRDefault="00F346A3" w:rsidP="00E71F2F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F346A3" w:rsidRPr="007F624A" w14:paraId="37E2C87E" w14:textId="77777777" w:rsidTr="00EE0C2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FA0BB" w14:textId="77777777" w:rsidR="00F346A3" w:rsidRPr="007F624A" w:rsidRDefault="00F346A3" w:rsidP="00E71F2F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E5FB33" w14:textId="34EC0FCD" w:rsidR="00F346A3" w:rsidRPr="007F624A" w:rsidRDefault="00DB5925" w:rsidP="00E71F2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sistema</w:t>
            </w:r>
          </w:p>
        </w:tc>
      </w:tr>
      <w:tr w:rsidR="00F346A3" w:rsidRPr="007F624A" w14:paraId="7B6F77D6" w14:textId="77777777" w:rsidTr="00EE0C2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25202" w14:textId="77777777" w:rsidR="00F346A3" w:rsidRPr="007F624A" w:rsidRDefault="00F346A3" w:rsidP="00E71F2F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0CE1A" w14:textId="1A2A8A1E" w:rsidR="00F346A3" w:rsidRPr="007F624A" w:rsidRDefault="00DB5925" w:rsidP="00E71F2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Actualizar automáticamente el inventario</w:t>
            </w:r>
          </w:p>
        </w:tc>
      </w:tr>
      <w:tr w:rsidR="00F346A3" w:rsidRPr="007F624A" w14:paraId="5302EE49" w14:textId="77777777" w:rsidTr="00EE0C2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53603" w14:textId="77777777" w:rsidR="00F346A3" w:rsidRPr="007F624A" w:rsidRDefault="00F346A3" w:rsidP="00E71F2F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6193D" w14:textId="5044524D" w:rsidR="00F346A3" w:rsidRPr="007F624A" w:rsidRDefault="00DB5925" w:rsidP="00E71F2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Mantener consistencia del stock</w:t>
            </w:r>
          </w:p>
        </w:tc>
      </w:tr>
      <w:tr w:rsidR="00F346A3" w:rsidRPr="007F624A" w14:paraId="627EC972" w14:textId="77777777" w:rsidTr="00E71F2F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380B" w14:textId="77777777" w:rsidR="00F346A3" w:rsidRPr="007F624A" w:rsidRDefault="00F346A3" w:rsidP="00E71F2F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F346A3" w:rsidRPr="007F624A" w14:paraId="4F6C7BD9" w14:textId="77777777" w:rsidTr="00EE0C2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173F" w14:textId="77777777" w:rsidR="00F346A3" w:rsidRPr="007F624A" w:rsidRDefault="00F346A3" w:rsidP="00E71F2F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F96E4" w14:textId="2263598D" w:rsidR="00F346A3" w:rsidRPr="007F624A" w:rsidRDefault="00DB5925" w:rsidP="00E71F2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Que se registra una compra o venta</w:t>
            </w:r>
          </w:p>
        </w:tc>
      </w:tr>
      <w:tr w:rsidR="007F1319" w:rsidRPr="007F624A" w14:paraId="3431DE7D" w14:textId="77777777" w:rsidTr="00EE0C2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81791" w14:textId="77777777" w:rsidR="007F1319" w:rsidRPr="007F624A" w:rsidRDefault="007F1319" w:rsidP="007F131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0CC015" w14:textId="66826550" w:rsidR="007F1319" w:rsidRPr="007F624A" w:rsidRDefault="00DB5925" w:rsidP="007F1319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Se guarda la operación </w:t>
            </w:r>
          </w:p>
        </w:tc>
      </w:tr>
      <w:tr w:rsidR="007F1319" w:rsidRPr="007F624A" w14:paraId="6C53D6C7" w14:textId="77777777" w:rsidTr="00EE0C2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13ACC" w14:textId="77777777" w:rsidR="007F1319" w:rsidRPr="007F624A" w:rsidRDefault="007F1319" w:rsidP="007F131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A998B3" w14:textId="5ED378C1" w:rsidR="007F1319" w:rsidRPr="007F624A" w:rsidRDefault="00DB5925" w:rsidP="007F1319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El sistema debe actualizar el stock automáticamente </w:t>
            </w:r>
          </w:p>
        </w:tc>
      </w:tr>
      <w:tr w:rsidR="00F346A3" w:rsidRPr="007F624A" w14:paraId="6F9761E2" w14:textId="77777777" w:rsidTr="00E71F2F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382A2" w14:textId="77777777" w:rsidR="00F346A3" w:rsidRPr="007F624A" w:rsidRDefault="00F346A3" w:rsidP="00E71F2F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F346A3" w:rsidRPr="007F624A" w14:paraId="2B162480" w14:textId="77777777" w:rsidTr="00E71F2F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2FD8F" w14:textId="77777777" w:rsidR="00F346A3" w:rsidRPr="007F624A" w:rsidRDefault="00F346A3" w:rsidP="00E71F2F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3F52F892" w14:textId="77777777" w:rsidR="00F346A3" w:rsidRDefault="00F346A3" w:rsidP="007F624A"/>
    <w:p w14:paraId="64356676" w14:textId="2FEFBFDD" w:rsidR="004A0B35" w:rsidRDefault="004A0B35" w:rsidP="004A0B35">
      <w:pPr>
        <w:pStyle w:val="Ttulo2"/>
      </w:pPr>
      <w:r>
        <w:t>Diagrama de clases</w:t>
      </w:r>
    </w:p>
    <w:p w14:paraId="1736FF8C" w14:textId="77777777" w:rsidR="004A0B35" w:rsidRDefault="004A0B35" w:rsidP="004A0B35"/>
    <w:p w14:paraId="177A0440" w14:textId="4FC67D9C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02BE3FBD" w14:textId="1FA0CF19" w:rsidR="004A0B35" w:rsidRDefault="004A0B35" w:rsidP="004A0B35">
      <w:pPr>
        <w:pStyle w:val="Contenido"/>
      </w:pPr>
      <w:r>
        <w:t>Incluir los diagramas de procesos que describen las historias de usuario registradas</w:t>
      </w:r>
    </w:p>
    <w:p w14:paraId="7735ACE6" w14:textId="77777777" w:rsidR="00543F20" w:rsidRDefault="00543F20" w:rsidP="004A0B35">
      <w:pPr>
        <w:pStyle w:val="Contenido"/>
      </w:pPr>
    </w:p>
    <w:p w14:paraId="72BB047D" w14:textId="77777777" w:rsidR="004A0B35" w:rsidRDefault="004A0B35" w:rsidP="004A0B35"/>
    <w:p w14:paraId="73ECADF2" w14:textId="579FE158" w:rsidR="007F624A" w:rsidRPr="007F624A" w:rsidRDefault="007029B1" w:rsidP="007F624A">
      <w:pPr>
        <w:pStyle w:val="Ttulo2"/>
      </w:pPr>
      <w:r>
        <w:t xml:space="preserve">Incremento - </w:t>
      </w:r>
      <w:r w:rsidR="007F624A">
        <w:t>Implementación de Historias de Usuario</w:t>
      </w:r>
      <w:r>
        <w:t xml:space="preserve"> </w:t>
      </w:r>
    </w:p>
    <w:p w14:paraId="1531FE2D" w14:textId="77777777" w:rsidR="00543F20" w:rsidRDefault="00543F20" w:rsidP="00DE2562">
      <w:pPr>
        <w:pStyle w:val="Contenido"/>
      </w:pPr>
    </w:p>
    <w:p w14:paraId="3CCF44B9" w14:textId="77777777" w:rsidR="007029B1" w:rsidRDefault="007029B1" w:rsidP="00DE2562">
      <w:pPr>
        <w:pStyle w:val="Contenido"/>
      </w:pPr>
    </w:p>
    <w:p w14:paraId="7DC25236" w14:textId="47B51EDA" w:rsidR="007029B1" w:rsidRDefault="007029B1" w:rsidP="007029B1">
      <w:pPr>
        <w:pStyle w:val="Ttulo2"/>
      </w:pPr>
      <w:r>
        <w:t xml:space="preserve">Sprint </w:t>
      </w:r>
      <w:proofErr w:type="spellStart"/>
      <w:r>
        <w:t>Review</w:t>
      </w:r>
      <w:proofErr w:type="spellEnd"/>
    </w:p>
    <w:p w14:paraId="14C089D5" w14:textId="5C1A6E92" w:rsidR="007029B1" w:rsidRDefault="007029B1" w:rsidP="007029B1">
      <w:pPr>
        <w:pStyle w:val="Ttulo3"/>
      </w:pPr>
      <w:r>
        <w:t>Debilidades</w:t>
      </w:r>
    </w:p>
    <w:p w14:paraId="7884D5CB" w14:textId="37C54D53" w:rsidR="007029B1" w:rsidRDefault="007029B1" w:rsidP="007029B1">
      <w:pPr>
        <w:pStyle w:val="Ttulo3"/>
      </w:pPr>
      <w:r>
        <w:t>Fortalezas</w:t>
      </w:r>
    </w:p>
    <w:p w14:paraId="3501BDC0" w14:textId="7EB03F65" w:rsidR="007029B1" w:rsidRDefault="007029B1" w:rsidP="007029B1">
      <w:pPr>
        <w:pStyle w:val="Ttulo3"/>
      </w:pPr>
      <w:r>
        <w:t>Oportunidades de mejora</w:t>
      </w:r>
    </w:p>
    <w:p w14:paraId="3D9C2DDC" w14:textId="77777777" w:rsidR="00D61D3F" w:rsidRDefault="00D61D3F" w:rsidP="00543F20">
      <w:pPr>
        <w:rPr>
          <w:b w:val="0"/>
        </w:rPr>
      </w:pPr>
    </w:p>
    <w:p w14:paraId="06265E1B" w14:textId="77777777" w:rsidR="00D61D3F" w:rsidRDefault="00D61D3F" w:rsidP="00543F20">
      <w:pPr>
        <w:rPr>
          <w:b w:val="0"/>
        </w:rPr>
      </w:pPr>
    </w:p>
    <w:p w14:paraId="33BCCDD5" w14:textId="77777777" w:rsidR="00D61D3F" w:rsidRDefault="00D61D3F" w:rsidP="00543F20">
      <w:pPr>
        <w:rPr>
          <w:b w:val="0"/>
        </w:rPr>
      </w:pPr>
    </w:p>
    <w:p w14:paraId="15D93442" w14:textId="77777777" w:rsidR="00D61D3F" w:rsidRDefault="00D61D3F" w:rsidP="00543F20">
      <w:pPr>
        <w:rPr>
          <w:b w:val="0"/>
        </w:rPr>
      </w:pPr>
    </w:p>
    <w:p w14:paraId="1ECFBE9B" w14:textId="77777777" w:rsidR="00D61D3F" w:rsidRDefault="00D61D3F" w:rsidP="00543F20">
      <w:pPr>
        <w:rPr>
          <w:b w:val="0"/>
        </w:rPr>
      </w:pPr>
    </w:p>
    <w:p w14:paraId="1E43FDA5" w14:textId="77777777" w:rsidR="00D61D3F" w:rsidRDefault="00D61D3F" w:rsidP="00543F20">
      <w:pPr>
        <w:rPr>
          <w:b w:val="0"/>
        </w:rPr>
      </w:pPr>
    </w:p>
    <w:p w14:paraId="3DA69D33" w14:textId="77777777" w:rsidR="00D61D3F" w:rsidRDefault="00D61D3F" w:rsidP="00543F20">
      <w:pPr>
        <w:rPr>
          <w:b w:val="0"/>
        </w:rPr>
      </w:pPr>
    </w:p>
    <w:p w14:paraId="08263C65" w14:textId="77777777" w:rsidR="00D61D3F" w:rsidRDefault="00D61D3F" w:rsidP="00543F20">
      <w:pPr>
        <w:rPr>
          <w:b w:val="0"/>
        </w:rPr>
      </w:pPr>
    </w:p>
    <w:p w14:paraId="79E9216E" w14:textId="77777777" w:rsidR="00D61D3F" w:rsidRDefault="00D61D3F" w:rsidP="00543F20">
      <w:pPr>
        <w:rPr>
          <w:b w:val="0"/>
        </w:rPr>
      </w:pPr>
    </w:p>
    <w:p w14:paraId="464BF807" w14:textId="77777777" w:rsidR="00D61D3F" w:rsidRDefault="00D61D3F" w:rsidP="00543F20">
      <w:pPr>
        <w:rPr>
          <w:b w:val="0"/>
        </w:rPr>
      </w:pPr>
    </w:p>
    <w:p w14:paraId="4D9F9791" w14:textId="77777777" w:rsidR="00D61D3F" w:rsidRDefault="00D61D3F" w:rsidP="00543F20">
      <w:pPr>
        <w:rPr>
          <w:b w:val="0"/>
        </w:rPr>
      </w:pPr>
    </w:p>
    <w:p w14:paraId="097349F8" w14:textId="77777777" w:rsidR="00D61D3F" w:rsidRDefault="00D61D3F" w:rsidP="00543F20">
      <w:pPr>
        <w:rPr>
          <w:b w:val="0"/>
        </w:rPr>
      </w:pPr>
    </w:p>
    <w:p w14:paraId="63A23F42" w14:textId="77777777" w:rsidR="00D61D3F" w:rsidRDefault="00D61D3F" w:rsidP="00543F20">
      <w:pPr>
        <w:rPr>
          <w:b w:val="0"/>
        </w:rPr>
      </w:pPr>
    </w:p>
    <w:p w14:paraId="5B14CD8A" w14:textId="77777777" w:rsidR="00D61D3F" w:rsidRDefault="00D61D3F" w:rsidP="00543F20">
      <w:pPr>
        <w:rPr>
          <w:b w:val="0"/>
        </w:rPr>
      </w:pPr>
    </w:p>
    <w:p w14:paraId="42969C70" w14:textId="77777777" w:rsidR="00D61D3F" w:rsidRDefault="00D61D3F" w:rsidP="00543F20">
      <w:pPr>
        <w:rPr>
          <w:b w:val="0"/>
        </w:rPr>
      </w:pPr>
    </w:p>
    <w:p w14:paraId="5574698F" w14:textId="481E0445" w:rsidR="00D61D3F" w:rsidRDefault="00D61D3F" w:rsidP="00543F20">
      <w:pPr>
        <w:sectPr w:rsidR="00D61D3F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6E02715B" w14:textId="2ECB7058" w:rsidR="007029B1" w:rsidRDefault="007029B1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4"/>
        <w:gridCol w:w="2499"/>
        <w:gridCol w:w="2822"/>
        <w:gridCol w:w="4343"/>
        <w:gridCol w:w="1554"/>
        <w:gridCol w:w="1408"/>
        <w:gridCol w:w="2093"/>
      </w:tblGrid>
      <w:tr w:rsidR="007029B1" w14:paraId="03336432" w14:textId="77777777" w:rsidTr="00E71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6EC3AB2A" w14:textId="77777777" w:rsidR="007029B1" w:rsidRDefault="007029B1" w:rsidP="00E71F2F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638A54E1" w14:textId="77777777" w:rsidR="007029B1" w:rsidRDefault="007029B1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4CE727DC" w14:textId="77777777" w:rsidR="007029B1" w:rsidRDefault="007029B1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5AF100E1" w14:textId="77777777" w:rsidR="007029B1" w:rsidRDefault="007029B1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6ABBAF65" w14:textId="77777777" w:rsidR="007029B1" w:rsidRDefault="007029B1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3D44B8F7" w14:textId="77777777" w:rsidR="007029B1" w:rsidRDefault="007029B1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1078BE90" w14:textId="77777777" w:rsidR="007029B1" w:rsidRDefault="007029B1" w:rsidP="00E71F2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543F20" w14:paraId="7BE9B150" w14:textId="77777777" w:rsidTr="00E71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5978962" w14:textId="22AE6761" w:rsidR="00543F20" w:rsidRDefault="00543F20" w:rsidP="00543F20">
            <w:pPr>
              <w:pStyle w:val="Contenido"/>
            </w:pPr>
            <w:r>
              <w:t>HU-1</w:t>
            </w:r>
          </w:p>
        </w:tc>
        <w:tc>
          <w:tcPr>
            <w:tcW w:w="2513" w:type="dxa"/>
          </w:tcPr>
          <w:p w14:paraId="017E6FCA" w14:textId="54BB2B7B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6A93542C" w14:textId="646ED686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94" w:type="dxa"/>
          </w:tcPr>
          <w:p w14:paraId="31111A3E" w14:textId="3412E91C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9" w:type="dxa"/>
          </w:tcPr>
          <w:p w14:paraId="78287DEF" w14:textId="23E53FCE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4474299E" w14:textId="626D8079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376D6C8A" w14:textId="25ABB3AB" w:rsidR="00543F20" w:rsidRDefault="00D61D3F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543F20" w14:paraId="2AB35885" w14:textId="77777777" w:rsidTr="00E71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4F443955" w14:textId="3E678A8D" w:rsidR="00543F20" w:rsidRDefault="00543F20" w:rsidP="00543F20">
            <w:pPr>
              <w:pStyle w:val="Contenido"/>
            </w:pPr>
            <w:r>
              <w:t>HU-2</w:t>
            </w:r>
          </w:p>
        </w:tc>
        <w:tc>
          <w:tcPr>
            <w:tcW w:w="2513" w:type="dxa"/>
          </w:tcPr>
          <w:p w14:paraId="075841AE" w14:textId="253B2707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5FDC74D8" w14:textId="69550F48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94" w:type="dxa"/>
          </w:tcPr>
          <w:p w14:paraId="277B6AFF" w14:textId="7F3831E4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9" w:type="dxa"/>
          </w:tcPr>
          <w:p w14:paraId="44C47B06" w14:textId="29DEF7E2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40B06C79" w14:textId="69D85CE9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4B3E28E3" w14:textId="581D7AEE" w:rsidR="00543F20" w:rsidRDefault="00D61D3F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543F20" w14:paraId="2ADAD0B3" w14:textId="77777777" w:rsidTr="00E71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D57A7CE" w14:textId="0F941D3F" w:rsidR="00543F20" w:rsidRDefault="00543F20" w:rsidP="00543F20">
            <w:pPr>
              <w:pStyle w:val="Contenido"/>
            </w:pPr>
            <w:r>
              <w:t>HU-3</w:t>
            </w:r>
          </w:p>
        </w:tc>
        <w:tc>
          <w:tcPr>
            <w:tcW w:w="2513" w:type="dxa"/>
          </w:tcPr>
          <w:p w14:paraId="66CD5A3B" w14:textId="4032A6B2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6F0B85D0" w14:textId="7231C5F7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94" w:type="dxa"/>
          </w:tcPr>
          <w:p w14:paraId="28196A7C" w14:textId="7A84839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9" w:type="dxa"/>
          </w:tcPr>
          <w:p w14:paraId="7216DC81" w14:textId="48BA645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72162950" w14:textId="31A962DC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573BC3FE" w14:textId="282AF246" w:rsidR="00543F20" w:rsidRDefault="00D61D3F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Terminada</w:t>
            </w:r>
          </w:p>
        </w:tc>
      </w:tr>
      <w:tr w:rsidR="00543F20" w14:paraId="1C0B8F58" w14:textId="77777777" w:rsidTr="00E71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27ED327" w14:textId="0286E98E" w:rsidR="00543F20" w:rsidRDefault="00543F20" w:rsidP="00543F20">
            <w:pPr>
              <w:pStyle w:val="Contenido"/>
            </w:pPr>
            <w:r>
              <w:t>HU-4</w:t>
            </w:r>
          </w:p>
        </w:tc>
        <w:tc>
          <w:tcPr>
            <w:tcW w:w="2513" w:type="dxa"/>
          </w:tcPr>
          <w:p w14:paraId="36777315" w14:textId="0CBAA41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35" w:type="dxa"/>
          </w:tcPr>
          <w:p w14:paraId="1F86C665" w14:textId="6F369080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94" w:type="dxa"/>
          </w:tcPr>
          <w:p w14:paraId="1075DB66" w14:textId="1B527687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9" w:type="dxa"/>
          </w:tcPr>
          <w:p w14:paraId="146E8F34" w14:textId="4599E34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70788BBD" w14:textId="3BB1B4A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5B95C74C" w14:textId="7693B40B" w:rsidR="00543F20" w:rsidRPr="006823F2" w:rsidRDefault="00D61D3F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543F20" w14:paraId="63EB51ED" w14:textId="77777777" w:rsidTr="00E71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55A1D46" w14:textId="55B2E41D" w:rsidR="00543F20" w:rsidRDefault="00543F20" w:rsidP="00543F20">
            <w:pPr>
              <w:pStyle w:val="Contenido"/>
            </w:pPr>
            <w:r>
              <w:t>HU-5</w:t>
            </w:r>
          </w:p>
        </w:tc>
        <w:tc>
          <w:tcPr>
            <w:tcW w:w="2513" w:type="dxa"/>
          </w:tcPr>
          <w:p w14:paraId="6D21BF13" w14:textId="4AE5FF68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35" w:type="dxa"/>
          </w:tcPr>
          <w:p w14:paraId="42AC2208" w14:textId="74840E92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94" w:type="dxa"/>
          </w:tcPr>
          <w:p w14:paraId="60A2568F" w14:textId="092FF66C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9" w:type="dxa"/>
          </w:tcPr>
          <w:p w14:paraId="4EDF9AFE" w14:textId="100D389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7349E374" w14:textId="6641E5C1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74A7C988" w14:textId="469F99CD" w:rsidR="00543F20" w:rsidRPr="006823F2" w:rsidRDefault="00D61D3F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543F20" w14:paraId="0B7410A1" w14:textId="77777777" w:rsidTr="00E71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4B4C4DCD" w14:textId="7EAE9DA6" w:rsidR="00543F20" w:rsidRDefault="00543F20" w:rsidP="00543F20">
            <w:pPr>
              <w:pStyle w:val="Contenido"/>
            </w:pPr>
            <w:r>
              <w:t>HU-6</w:t>
            </w:r>
          </w:p>
        </w:tc>
        <w:tc>
          <w:tcPr>
            <w:tcW w:w="2513" w:type="dxa"/>
          </w:tcPr>
          <w:p w14:paraId="4951A16A" w14:textId="0BE2DF4D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35" w:type="dxa"/>
          </w:tcPr>
          <w:p w14:paraId="5BAA4795" w14:textId="199D4B8A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94" w:type="dxa"/>
          </w:tcPr>
          <w:p w14:paraId="2E89046F" w14:textId="4267BA4F" w:rsidR="00543F20" w:rsidRPr="004D3CF4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9" w:type="dxa"/>
          </w:tcPr>
          <w:p w14:paraId="597BDFFA" w14:textId="206345FD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004C68DE" w14:textId="1B80B3D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0E5FC778" w14:textId="420B8027" w:rsidR="00543F20" w:rsidRPr="006823F2" w:rsidRDefault="00D61D3F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543F20" w14:paraId="4BF47E73" w14:textId="77777777" w:rsidTr="00E71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918945E" w14:textId="7DA3E594" w:rsidR="00543F20" w:rsidRDefault="00543F20" w:rsidP="00543F20">
            <w:pPr>
              <w:pStyle w:val="Contenido"/>
            </w:pPr>
            <w:r>
              <w:t>HU-7</w:t>
            </w:r>
          </w:p>
        </w:tc>
        <w:tc>
          <w:tcPr>
            <w:tcW w:w="2513" w:type="dxa"/>
          </w:tcPr>
          <w:p w14:paraId="1F00BFD4" w14:textId="13AB5CD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35" w:type="dxa"/>
          </w:tcPr>
          <w:p w14:paraId="7ACBEE25" w14:textId="3016A577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94" w:type="dxa"/>
          </w:tcPr>
          <w:p w14:paraId="7C7C023D" w14:textId="6FD68086" w:rsidR="00543F20" w:rsidRPr="004D3CF4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9" w:type="dxa"/>
          </w:tcPr>
          <w:p w14:paraId="3C6EE7A7" w14:textId="130D7AA9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18" w:type="dxa"/>
          </w:tcPr>
          <w:p w14:paraId="05B9D780" w14:textId="0727611E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458CF735" w14:textId="0CC56676" w:rsidR="00543F20" w:rsidRPr="006823F2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</w:tbl>
    <w:p w14:paraId="27852C4F" w14:textId="77777777" w:rsidR="007029B1" w:rsidRDefault="007029B1" w:rsidP="007029B1">
      <w:pPr>
        <w:pStyle w:val="Contenido"/>
        <w:sectPr w:rsidR="007029B1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5F1FCBC8" w:rsidR="00CD528B" w:rsidRDefault="00CD528B" w:rsidP="00D077E9">
      <w:pPr>
        <w:pStyle w:val="Ttulo1"/>
        <w:rPr>
          <w:noProof/>
        </w:rPr>
      </w:pPr>
      <w:r>
        <w:lastRenderedPageBreak/>
        <w:t>Referencias</w:t>
      </w:r>
    </w:p>
    <w:sectPr w:rsidR="00CD528B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AB84FD" w14:textId="77777777" w:rsidR="00960102" w:rsidRDefault="00960102">
      <w:r>
        <w:separator/>
      </w:r>
    </w:p>
    <w:p w14:paraId="5419B367" w14:textId="77777777" w:rsidR="00960102" w:rsidRDefault="00960102"/>
  </w:endnote>
  <w:endnote w:type="continuationSeparator" w:id="0">
    <w:p w14:paraId="36FA94F7" w14:textId="77777777" w:rsidR="00960102" w:rsidRDefault="00960102">
      <w:r>
        <w:continuationSeparator/>
      </w:r>
    </w:p>
    <w:p w14:paraId="4631A6AA" w14:textId="77777777" w:rsidR="00960102" w:rsidRDefault="009601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1715619258"/>
      <w:docPartObj>
        <w:docPartGallery w:val="Page Numbers (Bottom of Page)"/>
        <w:docPartUnique/>
      </w:docPartObj>
    </w:sdtPr>
    <w:sdtContent>
      <w:p w14:paraId="7CC10BD6" w14:textId="77777777" w:rsidR="00E71F2F" w:rsidRDefault="00E71F2F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14F01C7D" w14:textId="77777777" w:rsidR="00E71F2F" w:rsidRDefault="00E71F2F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40A612AB" w14:textId="77777777" w:rsidR="00E71F2F" w:rsidRDefault="00E71F2F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E71F2F" w:rsidRDefault="00E71F2F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36F129" w14:textId="77777777" w:rsidR="00960102" w:rsidRDefault="00960102">
      <w:r>
        <w:separator/>
      </w:r>
    </w:p>
    <w:p w14:paraId="4FCE9028" w14:textId="77777777" w:rsidR="00960102" w:rsidRDefault="00960102"/>
  </w:footnote>
  <w:footnote w:type="continuationSeparator" w:id="0">
    <w:p w14:paraId="5560433F" w14:textId="77777777" w:rsidR="00960102" w:rsidRDefault="00960102">
      <w:r>
        <w:continuationSeparator/>
      </w:r>
    </w:p>
    <w:p w14:paraId="69009B81" w14:textId="77777777" w:rsidR="00960102" w:rsidRDefault="009601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E71F2F" w14:paraId="1769634E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22404A26" w14:textId="77777777" w:rsidR="00E71F2F" w:rsidRDefault="00E71F2F">
          <w:pPr>
            <w:pStyle w:val="Encabezado"/>
            <w:rPr>
              <w:noProof/>
            </w:rPr>
          </w:pPr>
        </w:p>
      </w:tc>
    </w:tr>
  </w:tbl>
  <w:p w14:paraId="41137676" w14:textId="77777777" w:rsidR="00E71F2F" w:rsidRDefault="00E71F2F" w:rsidP="00D077E9">
    <w:pPr>
      <w:pStyle w:val="Encabezado"/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E71F2F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E71F2F" w:rsidRDefault="00E71F2F">
          <w:pPr>
            <w:pStyle w:val="Encabezado"/>
            <w:rPr>
              <w:noProof/>
            </w:rPr>
          </w:pPr>
        </w:p>
      </w:tc>
    </w:tr>
  </w:tbl>
  <w:p w14:paraId="218B294E" w14:textId="77777777" w:rsidR="00E71F2F" w:rsidRDefault="00E71F2F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52359"/>
    <w:multiLevelType w:val="hybridMultilevel"/>
    <w:tmpl w:val="B1467DC2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703ED"/>
    <w:multiLevelType w:val="hybridMultilevel"/>
    <w:tmpl w:val="BAA6FFF8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C7A47"/>
    <w:multiLevelType w:val="hybridMultilevel"/>
    <w:tmpl w:val="A8F08D8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2FBE"/>
    <w:multiLevelType w:val="hybridMultilevel"/>
    <w:tmpl w:val="8E2466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36137"/>
    <w:multiLevelType w:val="hybridMultilevel"/>
    <w:tmpl w:val="82C076E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45EE5"/>
    <w:multiLevelType w:val="hybridMultilevel"/>
    <w:tmpl w:val="73F6465A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9053F"/>
    <w:multiLevelType w:val="hybridMultilevel"/>
    <w:tmpl w:val="F21A9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02FE9"/>
    <w:multiLevelType w:val="hybridMultilevel"/>
    <w:tmpl w:val="9042D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82B59"/>
    <w:multiLevelType w:val="hybridMultilevel"/>
    <w:tmpl w:val="4B5437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755394"/>
    <w:multiLevelType w:val="hybridMultilevel"/>
    <w:tmpl w:val="726C3B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77FDF"/>
    <w:multiLevelType w:val="hybridMultilevel"/>
    <w:tmpl w:val="D638AD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20865"/>
    <w:multiLevelType w:val="hybridMultilevel"/>
    <w:tmpl w:val="673013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035C8"/>
    <w:multiLevelType w:val="hybridMultilevel"/>
    <w:tmpl w:val="09185B3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1487B"/>
    <w:multiLevelType w:val="hybridMultilevel"/>
    <w:tmpl w:val="AB2A02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034592"/>
    <w:multiLevelType w:val="hybridMultilevel"/>
    <w:tmpl w:val="6BF85F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C41A83"/>
    <w:multiLevelType w:val="hybridMultilevel"/>
    <w:tmpl w:val="911E8E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6C00C1"/>
    <w:multiLevelType w:val="multilevel"/>
    <w:tmpl w:val="224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4A477D"/>
    <w:multiLevelType w:val="multilevel"/>
    <w:tmpl w:val="6F50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B315DE"/>
    <w:multiLevelType w:val="hybridMultilevel"/>
    <w:tmpl w:val="490A5B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3668F3"/>
    <w:multiLevelType w:val="multilevel"/>
    <w:tmpl w:val="1EE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3566F"/>
    <w:multiLevelType w:val="hybridMultilevel"/>
    <w:tmpl w:val="390620C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90CCD"/>
    <w:multiLevelType w:val="hybridMultilevel"/>
    <w:tmpl w:val="AAC02F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53526"/>
    <w:multiLevelType w:val="hybridMultilevel"/>
    <w:tmpl w:val="0994C07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B2FC0"/>
    <w:multiLevelType w:val="hybridMultilevel"/>
    <w:tmpl w:val="44527E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5C4B5E"/>
    <w:multiLevelType w:val="hybridMultilevel"/>
    <w:tmpl w:val="4C1098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0475A0"/>
    <w:multiLevelType w:val="hybridMultilevel"/>
    <w:tmpl w:val="84D8E0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6995AC7"/>
    <w:multiLevelType w:val="hybridMultilevel"/>
    <w:tmpl w:val="9AE60C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C9020D6"/>
    <w:multiLevelType w:val="hybridMultilevel"/>
    <w:tmpl w:val="BCB62236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10116"/>
    <w:multiLevelType w:val="hybridMultilevel"/>
    <w:tmpl w:val="A664D4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19"/>
  </w:num>
  <w:num w:numId="4">
    <w:abstractNumId w:val="8"/>
  </w:num>
  <w:num w:numId="5">
    <w:abstractNumId w:val="10"/>
  </w:num>
  <w:num w:numId="6">
    <w:abstractNumId w:val="17"/>
  </w:num>
  <w:num w:numId="7">
    <w:abstractNumId w:val="22"/>
  </w:num>
  <w:num w:numId="8">
    <w:abstractNumId w:val="15"/>
  </w:num>
  <w:num w:numId="9">
    <w:abstractNumId w:val="9"/>
  </w:num>
  <w:num w:numId="10">
    <w:abstractNumId w:val="30"/>
  </w:num>
  <w:num w:numId="11">
    <w:abstractNumId w:val="32"/>
  </w:num>
  <w:num w:numId="12">
    <w:abstractNumId w:val="16"/>
  </w:num>
  <w:num w:numId="13">
    <w:abstractNumId w:val="13"/>
  </w:num>
  <w:num w:numId="14">
    <w:abstractNumId w:val="7"/>
  </w:num>
  <w:num w:numId="15">
    <w:abstractNumId w:val="27"/>
  </w:num>
  <w:num w:numId="16">
    <w:abstractNumId w:val="11"/>
  </w:num>
  <w:num w:numId="17">
    <w:abstractNumId w:val="14"/>
  </w:num>
  <w:num w:numId="18">
    <w:abstractNumId w:val="1"/>
  </w:num>
  <w:num w:numId="19">
    <w:abstractNumId w:val="29"/>
  </w:num>
  <w:num w:numId="20">
    <w:abstractNumId w:val="28"/>
  </w:num>
  <w:num w:numId="21">
    <w:abstractNumId w:val="6"/>
  </w:num>
  <w:num w:numId="22">
    <w:abstractNumId w:val="3"/>
  </w:num>
  <w:num w:numId="23">
    <w:abstractNumId w:val="26"/>
  </w:num>
  <w:num w:numId="24">
    <w:abstractNumId w:val="25"/>
  </w:num>
  <w:num w:numId="25">
    <w:abstractNumId w:val="2"/>
  </w:num>
  <w:num w:numId="26">
    <w:abstractNumId w:val="5"/>
  </w:num>
  <w:num w:numId="27">
    <w:abstractNumId w:val="0"/>
  </w:num>
  <w:num w:numId="28">
    <w:abstractNumId w:val="31"/>
  </w:num>
  <w:num w:numId="29">
    <w:abstractNumId w:val="18"/>
  </w:num>
  <w:num w:numId="30">
    <w:abstractNumId w:val="21"/>
  </w:num>
  <w:num w:numId="31">
    <w:abstractNumId w:val="23"/>
  </w:num>
  <w:num w:numId="32">
    <w:abstractNumId w:val="4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02335"/>
    <w:rsid w:val="0002482E"/>
    <w:rsid w:val="00050324"/>
    <w:rsid w:val="00057F80"/>
    <w:rsid w:val="000747A0"/>
    <w:rsid w:val="000A0150"/>
    <w:rsid w:val="000C2408"/>
    <w:rsid w:val="000E63C9"/>
    <w:rsid w:val="00100FAC"/>
    <w:rsid w:val="00130E9D"/>
    <w:rsid w:val="00150A6D"/>
    <w:rsid w:val="00185B35"/>
    <w:rsid w:val="001C714F"/>
    <w:rsid w:val="001D0E67"/>
    <w:rsid w:val="001F2BC8"/>
    <w:rsid w:val="001F5F6B"/>
    <w:rsid w:val="00243EBC"/>
    <w:rsid w:val="00246A35"/>
    <w:rsid w:val="00252174"/>
    <w:rsid w:val="00284348"/>
    <w:rsid w:val="002C32A1"/>
    <w:rsid w:val="002F51F5"/>
    <w:rsid w:val="00312137"/>
    <w:rsid w:val="00330359"/>
    <w:rsid w:val="0033185F"/>
    <w:rsid w:val="0033762F"/>
    <w:rsid w:val="00360494"/>
    <w:rsid w:val="00366C7E"/>
    <w:rsid w:val="00384EA3"/>
    <w:rsid w:val="003A39A1"/>
    <w:rsid w:val="003A5CF0"/>
    <w:rsid w:val="003C2191"/>
    <w:rsid w:val="003C7136"/>
    <w:rsid w:val="003D3863"/>
    <w:rsid w:val="004110DE"/>
    <w:rsid w:val="0044085A"/>
    <w:rsid w:val="0048605C"/>
    <w:rsid w:val="004A0B35"/>
    <w:rsid w:val="004B21A5"/>
    <w:rsid w:val="004E5FEE"/>
    <w:rsid w:val="005037F0"/>
    <w:rsid w:val="00516A86"/>
    <w:rsid w:val="005235B9"/>
    <w:rsid w:val="005275F6"/>
    <w:rsid w:val="00543F20"/>
    <w:rsid w:val="00561A92"/>
    <w:rsid w:val="00572102"/>
    <w:rsid w:val="005959D9"/>
    <w:rsid w:val="00595A6C"/>
    <w:rsid w:val="005A5BF4"/>
    <w:rsid w:val="005F1BB0"/>
    <w:rsid w:val="005F5444"/>
    <w:rsid w:val="0060219B"/>
    <w:rsid w:val="00635B71"/>
    <w:rsid w:val="00656C4D"/>
    <w:rsid w:val="006823F2"/>
    <w:rsid w:val="00694FC0"/>
    <w:rsid w:val="006E5716"/>
    <w:rsid w:val="006F4E23"/>
    <w:rsid w:val="007029B1"/>
    <w:rsid w:val="007302B3"/>
    <w:rsid w:val="00730733"/>
    <w:rsid w:val="007309A6"/>
    <w:rsid w:val="00730E3A"/>
    <w:rsid w:val="00736AAF"/>
    <w:rsid w:val="00765B2A"/>
    <w:rsid w:val="007826F1"/>
    <w:rsid w:val="00782BB7"/>
    <w:rsid w:val="00783A34"/>
    <w:rsid w:val="007C6B52"/>
    <w:rsid w:val="007D16C5"/>
    <w:rsid w:val="007F1319"/>
    <w:rsid w:val="007F624A"/>
    <w:rsid w:val="00830ED4"/>
    <w:rsid w:val="00862FE4"/>
    <w:rsid w:val="0086389A"/>
    <w:rsid w:val="0087605E"/>
    <w:rsid w:val="008941AE"/>
    <w:rsid w:val="008B12E1"/>
    <w:rsid w:val="008B1FEE"/>
    <w:rsid w:val="008B328F"/>
    <w:rsid w:val="00903C32"/>
    <w:rsid w:val="00916B16"/>
    <w:rsid w:val="009173B9"/>
    <w:rsid w:val="009254C8"/>
    <w:rsid w:val="0093335D"/>
    <w:rsid w:val="0093613E"/>
    <w:rsid w:val="00943026"/>
    <w:rsid w:val="00960102"/>
    <w:rsid w:val="00960E5E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1BC9"/>
    <w:rsid w:val="00B231E5"/>
    <w:rsid w:val="00C02B87"/>
    <w:rsid w:val="00C21BDD"/>
    <w:rsid w:val="00C319FC"/>
    <w:rsid w:val="00C4086D"/>
    <w:rsid w:val="00C83249"/>
    <w:rsid w:val="00C943F5"/>
    <w:rsid w:val="00CA1896"/>
    <w:rsid w:val="00CB5B28"/>
    <w:rsid w:val="00CD528B"/>
    <w:rsid w:val="00CF5371"/>
    <w:rsid w:val="00D0323A"/>
    <w:rsid w:val="00D0559F"/>
    <w:rsid w:val="00D064B5"/>
    <w:rsid w:val="00D077E9"/>
    <w:rsid w:val="00D42CB7"/>
    <w:rsid w:val="00D5413D"/>
    <w:rsid w:val="00D570A9"/>
    <w:rsid w:val="00D61D3F"/>
    <w:rsid w:val="00D70D02"/>
    <w:rsid w:val="00D770C7"/>
    <w:rsid w:val="00D86945"/>
    <w:rsid w:val="00D90290"/>
    <w:rsid w:val="00DB5925"/>
    <w:rsid w:val="00DC706A"/>
    <w:rsid w:val="00DD152F"/>
    <w:rsid w:val="00DD7975"/>
    <w:rsid w:val="00DE213F"/>
    <w:rsid w:val="00DE2562"/>
    <w:rsid w:val="00DF027C"/>
    <w:rsid w:val="00E00A32"/>
    <w:rsid w:val="00E22ACD"/>
    <w:rsid w:val="00E30BA5"/>
    <w:rsid w:val="00E620B0"/>
    <w:rsid w:val="00E71F2F"/>
    <w:rsid w:val="00E81B40"/>
    <w:rsid w:val="00EE0C24"/>
    <w:rsid w:val="00EF555B"/>
    <w:rsid w:val="00F027BB"/>
    <w:rsid w:val="00F11DCF"/>
    <w:rsid w:val="00F15EF9"/>
    <w:rsid w:val="00F162EA"/>
    <w:rsid w:val="00F346A3"/>
    <w:rsid w:val="00F52D27"/>
    <w:rsid w:val="00F622A9"/>
    <w:rsid w:val="00F757CE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7029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5"/>
    <w:rsid w:val="007029B1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Prrafodelista">
    <w:name w:val="List Paragraph"/>
    <w:basedOn w:val="Normal"/>
    <w:uiPriority w:val="34"/>
    <w:unhideWhenUsed/>
    <w:qFormat/>
    <w:rsid w:val="00543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5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F547DF" w:rsidRDefault="004C570A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1B06D2"/>
    <w:rsid w:val="001D3D6A"/>
    <w:rsid w:val="00361E76"/>
    <w:rsid w:val="004C570A"/>
    <w:rsid w:val="005C2097"/>
    <w:rsid w:val="006A1884"/>
    <w:rsid w:val="009B0278"/>
    <w:rsid w:val="00AC587D"/>
    <w:rsid w:val="00B01728"/>
    <w:rsid w:val="00B21F92"/>
    <w:rsid w:val="00B266D5"/>
    <w:rsid w:val="00F5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684</TotalTime>
  <Pages>22</Pages>
  <Words>1591</Words>
  <Characters>8755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Udenar</cp:lastModifiedBy>
  <cp:revision>18</cp:revision>
  <cp:lastPrinted>2006-08-01T17:47:00Z</cp:lastPrinted>
  <dcterms:created xsi:type="dcterms:W3CDTF">2023-06-23T12:57:00Z</dcterms:created>
  <dcterms:modified xsi:type="dcterms:W3CDTF">2026-05-06T22:49:00Z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