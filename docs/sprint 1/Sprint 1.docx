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4CB6102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D05ECE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54059D3D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201F7D" w14:textId="77777777" w:rsidR="004B3BE7" w:rsidRPr="005A5BF4" w:rsidRDefault="004B3BE7" w:rsidP="005A5BF4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2"/>
                                      <w:szCs w:val="32"/>
                                      <w:lang w:val="es-CO" w:bidi="es-ES"/>
                                    </w:rPr>
                                  </w:pPr>
                                  <w:r w:rsidRPr="005A5BF4"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2"/>
                                      <w:szCs w:val="32"/>
                                      <w:lang w:val="es-CO" w:bidi="es-ES"/>
                                    </w:rPr>
                                    <w:t>Sistema de almacenamiento de información de compra y venta de cacao para la empresa Chocolate Tumaco</w:t>
                                  </w:r>
                                </w:p>
                                <w:p w14:paraId="6864D15B" w14:textId="33E014DF" w:rsidR="004B3BE7" w:rsidRPr="005A5BF4" w:rsidRDefault="004B3BE7" w:rsidP="005A5BF4">
                                  <w:pPr>
                                    <w:spacing w:line="240" w:lineRule="auto"/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5A5BF4"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  <w:lang w:bidi="es-ES"/>
                                    </w:rPr>
                                    <w:t xml:space="preserve">Sprint 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  <w:lang w:bidi="es-ES"/>
                                    </w:rPr>
                                    <w:t>1</w:t>
                                  </w:r>
                                </w:p>
                                <w:p w14:paraId="164157A1" w14:textId="5240F5BC" w:rsidR="004B3BE7" w:rsidRPr="00D86945" w:rsidRDefault="004B3BE7" w:rsidP="00D077E9">
                                  <w:pPr>
                                    <w:pStyle w:val="Ttulo"/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21201F7D" w14:textId="77777777" w:rsidR="004B3BE7" w:rsidRPr="005A5BF4" w:rsidRDefault="004B3BE7" w:rsidP="005A5BF4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Cs/>
                                <w:sz w:val="32"/>
                                <w:szCs w:val="32"/>
                                <w:lang w:val="es-CO" w:bidi="es-ES"/>
                              </w:rPr>
                            </w:pPr>
                            <w:r w:rsidRPr="005A5BF4">
                              <w:rPr>
                                <w:rFonts w:asciiTheme="majorHAnsi" w:eastAsiaTheme="majorEastAsia" w:hAnsiTheme="majorHAnsi" w:cstheme="majorBidi"/>
                                <w:bCs/>
                                <w:sz w:val="32"/>
                                <w:szCs w:val="32"/>
                                <w:lang w:val="es-CO" w:bidi="es-ES"/>
                              </w:rPr>
                              <w:t>Sistema de almacenamiento de información de compra y venta de cacao para la empresa Chocolate Tumaco</w:t>
                            </w:r>
                          </w:p>
                          <w:p w14:paraId="6864D15B" w14:textId="33E014DF" w:rsidR="004B3BE7" w:rsidRPr="005A5BF4" w:rsidRDefault="004B3BE7" w:rsidP="005A5BF4">
                            <w:pPr>
                              <w:spacing w:line="240" w:lineRule="auto"/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</w:rPr>
                            </w:pPr>
                            <w:r w:rsidRPr="005A5BF4"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  <w:lang w:bidi="es-ES"/>
                              </w:rPr>
                              <w:t xml:space="preserve">Sprint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  <w:lang w:bidi="es-ES"/>
                              </w:rPr>
                              <w:t>1</w:t>
                            </w:r>
                          </w:p>
                          <w:p w14:paraId="164157A1" w14:textId="5240F5BC" w:rsidR="004B3BE7" w:rsidRPr="00D86945" w:rsidRDefault="004B3BE7" w:rsidP="00D077E9">
                            <w:pPr>
                              <w:pStyle w:val="Ttulo"/>
                              <w:spacing w:after="0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69BA5D27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0033FF">
                  <w:rPr>
                    <w:rStyle w:val="SubttuloCar"/>
                    <w:b w:val="0"/>
                    <w:noProof/>
                    <w:lang w:bidi="es-ES"/>
                  </w:rPr>
                  <w:t>1 mayo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1307242" w14:textId="77777777" w:rsidR="005A5BF4" w:rsidRDefault="005A5BF4" w:rsidP="005A5BF4">
            <w:pPr>
              <w:rPr>
                <w:noProof/>
              </w:rPr>
            </w:pPr>
            <w:r>
              <w:rPr>
                <w:noProof/>
              </w:rPr>
              <w:t>Naisa Tech</w:t>
            </w:r>
          </w:p>
          <w:p w14:paraId="5A9C1049" w14:textId="77777777" w:rsidR="005A5BF4" w:rsidRDefault="005A5BF4" w:rsidP="005A5BF4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r>
              <w:rPr>
                <w:noProof/>
              </w:rPr>
              <w:t>Isaura Alexandra Banguera Ruiz</w:t>
            </w:r>
          </w:p>
          <w:p w14:paraId="3029B735" w14:textId="77777777" w:rsidR="005A5BF4" w:rsidRDefault="005A5BF4" w:rsidP="005A5BF4">
            <w:pPr>
              <w:rPr>
                <w:noProof/>
              </w:rPr>
            </w:pPr>
            <w:r>
              <w:rPr>
                <w:noProof/>
              </w:rPr>
              <w:t xml:space="preserve">                       Nathalia Mejia Buitrago</w:t>
            </w:r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3DA73947" w:rsidR="00D077E9" w:rsidRDefault="005A5BF4">
      <w:pPr>
        <w:spacing w:after="200"/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62336" behindDoc="1" locked="0" layoutInCell="1" allowOverlap="1" wp14:anchorId="2A300EE2" wp14:editId="5F3D499C">
            <wp:simplePos x="0" y="0"/>
            <wp:positionH relativeFrom="column">
              <wp:posOffset>4563920</wp:posOffset>
            </wp:positionH>
            <wp:positionV relativeFrom="paragraph">
              <wp:posOffset>6723205</wp:posOffset>
            </wp:positionV>
            <wp:extent cx="1572895" cy="1572895"/>
            <wp:effectExtent l="0" t="0" r="8255" b="8255"/>
            <wp:wrapTight wrapText="bothSides">
              <wp:wrapPolygon edited="0">
                <wp:start x="7848" y="0"/>
                <wp:lineTo x="5494" y="785"/>
                <wp:lineTo x="1570" y="3401"/>
                <wp:lineTo x="0" y="7587"/>
                <wp:lineTo x="0" y="13865"/>
                <wp:lineTo x="1046" y="16743"/>
                <wp:lineTo x="1046" y="17266"/>
                <wp:lineTo x="5755" y="20929"/>
                <wp:lineTo x="7587" y="21452"/>
                <wp:lineTo x="7848" y="21452"/>
                <wp:lineTo x="13604" y="21452"/>
                <wp:lineTo x="15958" y="20929"/>
                <wp:lineTo x="20405" y="17266"/>
                <wp:lineTo x="20405" y="16743"/>
                <wp:lineTo x="21452" y="13865"/>
                <wp:lineTo x="21452" y="7587"/>
                <wp:lineTo x="20929" y="6017"/>
                <wp:lineTo x="19882" y="3662"/>
                <wp:lineTo x="15173" y="262"/>
                <wp:lineTo x="13604" y="0"/>
                <wp:lineTo x="7848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658F2605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94E1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D7E9155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</w:pPr>
      <w:r w:rsidRPr="003C7136"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  <w:lastRenderedPageBreak/>
        <w:t>Objetivo</w:t>
      </w:r>
    </w:p>
    <w:p w14:paraId="0B9A4751" w14:textId="77777777" w:rsidR="003C7136" w:rsidRPr="003C7136" w:rsidRDefault="003C7136" w:rsidP="003C7136">
      <w:pPr>
        <w:rPr>
          <w:b w:val="0"/>
          <w:noProof/>
          <w:lang w:val="es-CO" w:bidi="es-ES"/>
        </w:rPr>
      </w:pPr>
      <w:r w:rsidRPr="003C7136">
        <w:rPr>
          <w:b w:val="0"/>
          <w:noProof/>
          <w:lang w:val="es-CO" w:bidi="es-ES"/>
        </w:rPr>
        <w:t>Desarrollar un sistema web para la empresa Chocolate Tumaco que permita gestionar eficientemente las compras, ventas e inventario de cacao, incorporando control de acceso basado en roles (administrador, empleado y gerente), garantizando la integridad de la información, trazabilidad de las operaciones y generación de reportes que apoyen la toma de decisiones.</w:t>
      </w:r>
    </w:p>
    <w:p w14:paraId="38AEB54F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</w:pPr>
      <w:r w:rsidRPr="003C7136"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  <w:t xml:space="preserve">Listado de </w:t>
      </w:r>
      <w:r w:rsidRPr="003C7136"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  <w:t>Funcionalidades</w:t>
      </w:r>
    </w:p>
    <w:p w14:paraId="216E6B19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Usuarios y Seguridad.</w:t>
      </w:r>
    </w:p>
    <w:p w14:paraId="240F57EE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Registro de usuarios en el sistema.</w:t>
      </w:r>
    </w:p>
    <w:p w14:paraId="7BAD01A0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Autenticación e inicio de sesión.</w:t>
      </w:r>
    </w:p>
    <w:p w14:paraId="372451DC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Gestión de roles de usuario.</w:t>
      </w:r>
    </w:p>
    <w:p w14:paraId="07652CC8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Cierre de sesión.</w:t>
      </w:r>
    </w:p>
    <w:p w14:paraId="4F73AF8D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Proveedores.</w:t>
      </w:r>
    </w:p>
    <w:p w14:paraId="24228539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Registro de proveedores.</w:t>
      </w:r>
    </w:p>
    <w:p w14:paraId="5B5D9CBE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Actualización de información de proveedores.</w:t>
      </w:r>
    </w:p>
    <w:p w14:paraId="31531857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Consulta de proveedores registrados</w:t>
      </w:r>
    </w:p>
    <w:p w14:paraId="5BD989FC" w14:textId="77777777" w:rsidR="003C7136" w:rsidRPr="003C7136" w:rsidRDefault="003C7136" w:rsidP="003C7136">
      <w:pPr>
        <w:numPr>
          <w:ilvl w:val="0"/>
          <w:numId w:val="5"/>
        </w:numPr>
        <w:rPr>
          <w:bCs/>
        </w:rPr>
      </w:pPr>
      <w:r w:rsidRPr="003C7136">
        <w:rPr>
          <w:bCs/>
        </w:rPr>
        <w:t>Gestión de clientes.</w:t>
      </w:r>
    </w:p>
    <w:p w14:paraId="438F7438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Registro de clientes.</w:t>
      </w:r>
    </w:p>
    <w:p w14:paraId="716A62DB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Actualización de información de clientes.</w:t>
      </w:r>
    </w:p>
    <w:p w14:paraId="195F5596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Consulta de clientes registrados.</w:t>
      </w:r>
    </w:p>
    <w:p w14:paraId="79630FDD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compras.</w:t>
      </w:r>
    </w:p>
    <w:p w14:paraId="68649036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Registro de compras de cacao.</w:t>
      </w:r>
    </w:p>
    <w:p w14:paraId="74FD5C6D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Asociación de proveedor.</w:t>
      </w:r>
    </w:p>
    <w:p w14:paraId="36CFC89F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Registro de cantidad y precio.</w:t>
      </w:r>
    </w:p>
    <w:p w14:paraId="5C503B86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Actualización automática del inventario.</w:t>
      </w:r>
    </w:p>
    <w:p w14:paraId="0D0873A0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ventas.</w:t>
      </w:r>
    </w:p>
    <w:p w14:paraId="184882D7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Registro de ventas de cacao.</w:t>
      </w:r>
    </w:p>
    <w:p w14:paraId="30D0310C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Asociación de cliente.</w:t>
      </w:r>
    </w:p>
    <w:p w14:paraId="3DF66304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Aplicación de descuentos.</w:t>
      </w:r>
    </w:p>
    <w:p w14:paraId="30415923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Actualización automática del inventario.</w:t>
      </w:r>
    </w:p>
    <w:p w14:paraId="56054E88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inventario.</w:t>
      </w:r>
    </w:p>
    <w:p w14:paraId="24A2A7CD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Registro de productos de cacao.</w:t>
      </w:r>
    </w:p>
    <w:p w14:paraId="0F0C28A3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Control de entradas (compras) y salidas (ventas).</w:t>
      </w:r>
    </w:p>
    <w:p w14:paraId="607F9B6D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lastRenderedPageBreak/>
        <w:t>Visualización del stock disponible</w:t>
      </w:r>
    </w:p>
    <w:p w14:paraId="1A7A96DE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Definición de unidad de medida (kg)</w:t>
      </w:r>
    </w:p>
    <w:p w14:paraId="6BFA7632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Control de stock mínimo (alertas)</w:t>
      </w:r>
    </w:p>
    <w:p w14:paraId="02955B2C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Historial de movimientos de inventario.</w:t>
      </w:r>
    </w:p>
    <w:p w14:paraId="36D755F7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Reportes.</w:t>
      </w:r>
    </w:p>
    <w:p w14:paraId="7E09BA4C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compras por proveedor y fecha</w:t>
      </w:r>
    </w:p>
    <w:p w14:paraId="563CF716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ventas por cliente y fecha</w:t>
      </w:r>
    </w:p>
    <w:p w14:paraId="7BDFDC08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inventario actualizado</w:t>
      </w:r>
    </w:p>
    <w:p w14:paraId="56092554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Identificación de productos más vendidos</w:t>
      </w:r>
    </w:p>
    <w:p w14:paraId="37E9DC43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Filtros por rango de fechas</w:t>
      </w:r>
    </w:p>
    <w:p w14:paraId="21B3BA87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Validaciones del sistema.</w:t>
      </w:r>
    </w:p>
    <w:p w14:paraId="07078BC3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No permitir ventas sin stock disponible</w:t>
      </w:r>
    </w:p>
    <w:p w14:paraId="47896C97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Evitar registros duplicados de clientes y proveedores</w:t>
      </w:r>
    </w:p>
    <w:p w14:paraId="7E17B1E5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Validar que precios y cantidades sean mayores a cero</w:t>
      </w:r>
    </w:p>
    <w:p w14:paraId="6E10A49C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Validar campos obligatorios en formularios</w:t>
      </w:r>
    </w:p>
    <w:p w14:paraId="0F87EFC8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Auditoria del sistema.</w:t>
      </w:r>
    </w:p>
    <w:p w14:paraId="6D068FEA" w14:textId="77777777" w:rsidR="003C7136" w:rsidRPr="003C7136" w:rsidRDefault="003C7136" w:rsidP="003C7136">
      <w:pPr>
        <w:ind w:left="720"/>
        <w:rPr>
          <w:b w:val="0"/>
        </w:rPr>
      </w:pPr>
      <w:r w:rsidRPr="003C7136">
        <w:rPr>
          <w:b w:val="0"/>
        </w:rPr>
        <w:t>El sistema registrara las acciones realizadas por los usuarios, incluyendo:</w:t>
      </w:r>
    </w:p>
    <w:p w14:paraId="2FCBF00E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Creación, edición y eliminación de registros</w:t>
      </w:r>
    </w:p>
    <w:p w14:paraId="3DC5203A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Usuario que realiza la acción</w:t>
      </w:r>
    </w:p>
    <w:p w14:paraId="4E72346D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Fecha y hora de la operación</w:t>
      </w:r>
    </w:p>
    <w:p w14:paraId="0E520DE5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</w:pPr>
      <w:r w:rsidRPr="003C7136"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  <w:t>Listado de Requisitos Funcionales</w:t>
      </w:r>
    </w:p>
    <w:p w14:paraId="7CEBCAED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el registro, autenticación y cierre de sesión de usuarios.</w:t>
      </w:r>
    </w:p>
    <w:p w14:paraId="7CD4E3E6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gestionar roles de usuario (administrador, empleado, gerente) para controlar el acceso a los módulos.</w:t>
      </w:r>
    </w:p>
    <w:p w14:paraId="0E37EDDC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restringir funcionalidades según el rol del usuario.</w:t>
      </w:r>
    </w:p>
    <w:p w14:paraId="12ACDBC7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registrar, actualizar, consultar y eliminar clientes, evitando duplicados.</w:t>
      </w:r>
    </w:p>
    <w:p w14:paraId="0C782661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registrar, actualizar, consultar y eliminar proveedores, evitando duplicados.</w:t>
      </w:r>
    </w:p>
    <w:p w14:paraId="78651CD8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productos de cacao con su respectiva unidad de medida (kg).</w:t>
      </w:r>
    </w:p>
    <w:p w14:paraId="5A1080DB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compras de cacao asociadas a un proveedor.</w:t>
      </w:r>
    </w:p>
    <w:p w14:paraId="462C2B19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ventas de cacao asociadas a un cliente.</w:t>
      </w:r>
    </w:p>
    <w:p w14:paraId="277E3A3F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validar que exista stock suficiente antes de realizar una venta.</w:t>
      </w:r>
    </w:p>
    <w:p w14:paraId="308D4666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lastRenderedPageBreak/>
        <w:t>El sistema debe actualizar automáticamente el inventario al registrar compras (incremento) y ventas (decremento).</w:t>
      </w:r>
    </w:p>
    <w:p w14:paraId="36D283C8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visualizar el stock disponible de productos en tiempo real.</w:t>
      </w:r>
    </w:p>
    <w:p w14:paraId="4516697F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mantener un historial de movimientos de inventario.</w:t>
      </w:r>
    </w:p>
    <w:p w14:paraId="07D9FED0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generar reportes de compras, ventas e inventario.</w:t>
      </w:r>
    </w:p>
    <w:p w14:paraId="51112497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filtrar reportes por rango de fechas, cliente o proveedor.</w:t>
      </w:r>
    </w:p>
    <w:p w14:paraId="19B58315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búsquedas de información mediante filtros y palabras clave.</w:t>
      </w:r>
    </w:p>
    <w:p w14:paraId="63728861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validar que los datos ingresados (precios, cantidades) sean correctos (mayores a cero).</w:t>
      </w:r>
    </w:p>
    <w:p w14:paraId="3BE6E394" w14:textId="77777777" w:rsidR="003C7136" w:rsidRPr="003C7136" w:rsidRDefault="003C7136" w:rsidP="003C7136">
      <w:pPr>
        <w:numPr>
          <w:ilvl w:val="0"/>
          <w:numId w:val="13"/>
        </w:numPr>
        <w:rPr>
          <w:b w:val="0"/>
        </w:rPr>
      </w:pPr>
      <w:r w:rsidRPr="003C7136">
        <w:rPr>
          <w:b w:val="0"/>
          <w:lang w:val="es-CO"/>
        </w:rPr>
        <w:t xml:space="preserve">El sistema debe registrar las acciones realizadas por los usuarios (auditoría básica).        </w:t>
      </w:r>
    </w:p>
    <w:p w14:paraId="0A3262DD" w14:textId="4A075C1A" w:rsidR="00595A6C" w:rsidRDefault="00595A6C" w:rsidP="00595A6C">
      <w:pPr>
        <w:pStyle w:val="Contenido"/>
        <w:ind w:left="360"/>
        <w:rPr>
          <w:lang w:val="es-CO"/>
        </w:rPr>
      </w:pPr>
    </w:p>
    <w:p w14:paraId="1E37ACD5" w14:textId="77777777" w:rsidR="00595A6C" w:rsidRDefault="00595A6C" w:rsidP="00595A6C">
      <w:pPr>
        <w:pStyle w:val="Ttulo1"/>
      </w:pPr>
      <w:r>
        <w:t>Diagrama de Módulos</w:t>
      </w:r>
    </w:p>
    <w:p w14:paraId="3D4E8E8B" w14:textId="4D65F584" w:rsidR="005A5BF4" w:rsidRDefault="00595A6C" w:rsidP="00595A6C">
      <w:pPr>
        <w:pStyle w:val="Contenido"/>
        <w:ind w:left="360"/>
      </w:pPr>
      <w:r>
        <w:rPr>
          <w:noProof/>
        </w:rPr>
        <w:drawing>
          <wp:inline distT="0" distB="0" distL="0" distR="0" wp14:anchorId="7381F97E" wp14:editId="1F59A6F0">
            <wp:extent cx="3609975" cy="33909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7A17B" w14:textId="0850A4B3" w:rsidR="00CD528B" w:rsidRDefault="00CD528B" w:rsidP="00D077E9">
      <w:pPr>
        <w:pStyle w:val="Ttulo1"/>
      </w:pPr>
      <w:r>
        <w:t>Definición de Roles</w:t>
      </w:r>
    </w:p>
    <w:p w14:paraId="7B7025C8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Producto </w:t>
      </w:r>
      <w:proofErr w:type="spellStart"/>
      <w:r w:rsidRPr="00595A6C">
        <w:rPr>
          <w:bCs/>
        </w:rPr>
        <w:t>Owner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Isaura Alexandra Banguera Ruiz.</w:t>
      </w:r>
    </w:p>
    <w:p w14:paraId="18667434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Scrum Master:</w:t>
      </w:r>
      <w:r w:rsidRPr="00595A6C">
        <w:rPr>
          <w:b w:val="0"/>
        </w:rPr>
        <w:t xml:space="preserve"> Nathalia Mejia Buitrago.</w:t>
      </w:r>
    </w:p>
    <w:p w14:paraId="2D849CD3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Scrum </w:t>
      </w:r>
      <w:proofErr w:type="spellStart"/>
      <w:r w:rsidRPr="00595A6C">
        <w:rPr>
          <w:bCs/>
        </w:rPr>
        <w:t>Team</w:t>
      </w:r>
      <w:proofErr w:type="spellEnd"/>
      <w:r w:rsidRPr="00595A6C">
        <w:rPr>
          <w:bCs/>
        </w:rPr>
        <w:t xml:space="preserve">: </w:t>
      </w:r>
      <w:r w:rsidRPr="00595A6C">
        <w:rPr>
          <w:b w:val="0"/>
        </w:rPr>
        <w:t>Isaura Alexandra Banguera Ruiz - Nathalia Mejia Buitrago.</w:t>
      </w:r>
    </w:p>
    <w:p w14:paraId="53810B64" w14:textId="77777777" w:rsidR="00595A6C" w:rsidRPr="00595A6C" w:rsidRDefault="00595A6C" w:rsidP="00595A6C">
      <w:pPr>
        <w:ind w:left="360"/>
        <w:rPr>
          <w:b w:val="0"/>
        </w:rPr>
      </w:pPr>
    </w:p>
    <w:p w14:paraId="189ED2C6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Diseño GUI:</w:t>
      </w:r>
      <w:r w:rsidRPr="00595A6C">
        <w:rPr>
          <w:b w:val="0"/>
        </w:rPr>
        <w:t xml:space="preserve"> Isaura Alexandra Banguera Ruiz.</w:t>
      </w:r>
    </w:p>
    <w:p w14:paraId="2008A86F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Analista de software:</w:t>
      </w:r>
      <w:r w:rsidRPr="00595A6C">
        <w:rPr>
          <w:b w:val="0"/>
        </w:rPr>
        <w:t xml:space="preserve"> Nathalia Mejia Buitrago.</w:t>
      </w:r>
    </w:p>
    <w:p w14:paraId="07326E23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Analista comercial:</w:t>
      </w:r>
      <w:r w:rsidRPr="00595A6C">
        <w:rPr>
          <w:b w:val="0"/>
        </w:rPr>
        <w:t xml:space="preserve"> Isaura Alexandra Banguera Ruiz.</w:t>
      </w:r>
    </w:p>
    <w:p w14:paraId="34B7F6F4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proofErr w:type="spellStart"/>
      <w:r w:rsidRPr="00595A6C">
        <w:rPr>
          <w:bCs/>
        </w:rPr>
        <w:t>Tester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Nathalia Mejia Buitrago.</w:t>
      </w:r>
    </w:p>
    <w:p w14:paraId="1089B800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Arquitecto de software:</w:t>
      </w:r>
      <w:r w:rsidRPr="00595A6C">
        <w:rPr>
          <w:b w:val="0"/>
        </w:rPr>
        <w:t xml:space="preserve"> Isaura Alexandra Banguera Ruiz.</w:t>
      </w:r>
    </w:p>
    <w:p w14:paraId="0E6484CF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proofErr w:type="spellStart"/>
      <w:r w:rsidRPr="00595A6C">
        <w:rPr>
          <w:bCs/>
        </w:rPr>
        <w:t>Team</w:t>
      </w:r>
      <w:proofErr w:type="spellEnd"/>
      <w:r w:rsidRPr="00595A6C">
        <w:rPr>
          <w:bCs/>
        </w:rPr>
        <w:t xml:space="preserve"> lead:</w:t>
      </w:r>
      <w:r w:rsidRPr="00595A6C">
        <w:rPr>
          <w:b w:val="0"/>
        </w:rPr>
        <w:t xml:space="preserve"> Nathalia Mejia Buitrago.</w:t>
      </w:r>
    </w:p>
    <w:p w14:paraId="4147C481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Desarrolladores back </w:t>
      </w:r>
      <w:proofErr w:type="spellStart"/>
      <w:r w:rsidRPr="00595A6C">
        <w:rPr>
          <w:bCs/>
        </w:rPr>
        <w:t>end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Nathalia Mejia Buitrago - Isaura Alexandra Banguera Ruiz.</w:t>
      </w:r>
    </w:p>
    <w:p w14:paraId="794A5164" w14:textId="5EA445ED" w:rsidR="00595A6C" w:rsidRPr="00595A6C" w:rsidRDefault="00595A6C" w:rsidP="00595A6C">
      <w:pPr>
        <w:numPr>
          <w:ilvl w:val="0"/>
          <w:numId w:val="1"/>
        </w:numPr>
        <w:rPr>
          <w:b w:val="0"/>
        </w:rPr>
        <w:sectPr w:rsidR="00595A6C" w:rsidRPr="00595A6C" w:rsidSect="005606FB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595A6C">
        <w:rPr>
          <w:bCs/>
        </w:rPr>
        <w:t xml:space="preserve">Desarrolladores Front </w:t>
      </w:r>
      <w:proofErr w:type="spellStart"/>
      <w:r w:rsidRPr="00595A6C">
        <w:rPr>
          <w:bCs/>
        </w:rPr>
        <w:t>End</w:t>
      </w:r>
      <w:proofErr w:type="spellEnd"/>
      <w:r w:rsidRPr="00595A6C">
        <w:rPr>
          <w:bCs/>
        </w:rPr>
        <w:t xml:space="preserve">: </w:t>
      </w:r>
      <w:r w:rsidRPr="00595A6C">
        <w:rPr>
          <w:b w:val="0"/>
        </w:rPr>
        <w:t xml:space="preserve">Nathalia Mejia </w:t>
      </w:r>
      <w:proofErr w:type="gramStart"/>
      <w:r w:rsidRPr="00595A6C">
        <w:rPr>
          <w:b w:val="0"/>
        </w:rPr>
        <w:t>Buitrago  -</w:t>
      </w:r>
      <w:proofErr w:type="gramEnd"/>
      <w:r w:rsidRPr="00595A6C">
        <w:rPr>
          <w:b w:val="0"/>
        </w:rPr>
        <w:t xml:space="preserve"> Isaura Alexandra Banguera Rui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714"/>
        <w:gridCol w:w="2004"/>
        <w:gridCol w:w="3283"/>
        <w:gridCol w:w="4372"/>
        <w:gridCol w:w="5362"/>
      </w:tblGrid>
      <w:tr w:rsidR="003C7136" w14:paraId="7B98E11D" w14:textId="77777777" w:rsidTr="003C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412A6375" w14:textId="6BB98807" w:rsidR="003C7136" w:rsidRDefault="003C7136" w:rsidP="003C7136">
            <w:pPr>
              <w:pStyle w:val="Contenido"/>
            </w:pPr>
            <w:r>
              <w:t>ID</w:t>
            </w:r>
          </w:p>
        </w:tc>
        <w:tc>
          <w:tcPr>
            <w:tcW w:w="2004" w:type="dxa"/>
          </w:tcPr>
          <w:p w14:paraId="12366675" w14:textId="06262E5B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83" w:type="dxa"/>
          </w:tcPr>
          <w:p w14:paraId="4C056002" w14:textId="2FF6F182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72" w:type="dxa"/>
          </w:tcPr>
          <w:p w14:paraId="05410DD6" w14:textId="06349D48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62" w:type="dxa"/>
          </w:tcPr>
          <w:p w14:paraId="2BBC8DCE" w14:textId="4B457192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3C7136" w14:paraId="32B72760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301081A" w14:textId="4EB92D9D" w:rsidR="003C7136" w:rsidRDefault="003C7136" w:rsidP="003C7136">
            <w:pPr>
              <w:pStyle w:val="Contenido"/>
            </w:pPr>
            <w:r>
              <w:t>HU-1</w:t>
            </w:r>
          </w:p>
        </w:tc>
        <w:tc>
          <w:tcPr>
            <w:tcW w:w="2004" w:type="dxa"/>
          </w:tcPr>
          <w:p w14:paraId="49A09CF2" w14:textId="74E3E7D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14:paraId="31B1BF0A" w14:textId="761CA44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</w:t>
            </w:r>
          </w:p>
        </w:tc>
        <w:tc>
          <w:tcPr>
            <w:tcW w:w="4372" w:type="dxa"/>
          </w:tcPr>
          <w:p w14:paraId="0AFAB548" w14:textId="609E10D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Garantizar seguridad y control de acceso al sistema.</w:t>
            </w:r>
          </w:p>
        </w:tc>
        <w:tc>
          <w:tcPr>
            <w:tcW w:w="5362" w:type="dxa"/>
          </w:tcPr>
          <w:p w14:paraId="20F3CF51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editar y eliminar usuarios.</w:t>
            </w:r>
          </w:p>
          <w:p w14:paraId="44650A47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Asignar roles con permisos específicos (</w:t>
            </w:r>
            <w:proofErr w:type="spellStart"/>
            <w:r>
              <w:t>admin</w:t>
            </w:r>
            <w:proofErr w:type="spellEnd"/>
            <w:r>
              <w:t>, empleado, gerente).</w:t>
            </w:r>
          </w:p>
          <w:p w14:paraId="734813F1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Contraseñas encriptadas.</w:t>
            </w:r>
          </w:p>
          <w:p w14:paraId="2F31EFB3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Restringir acceso según rol.</w:t>
            </w:r>
          </w:p>
          <w:p w14:paraId="4F094C0B" w14:textId="29C57647" w:rsidR="003C7136" w:rsidRDefault="003C7136" w:rsidP="003C7136">
            <w:pPr>
              <w:pStyle w:val="Contenido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permitir accesos sin autentificación.</w:t>
            </w:r>
          </w:p>
        </w:tc>
      </w:tr>
      <w:tr w:rsidR="003C7136" w14:paraId="6EFC37EE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76E5E80" w14:textId="0AB9E62D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004" w:type="dxa"/>
          </w:tcPr>
          <w:p w14:paraId="202C1910" w14:textId="1B5855B6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14:paraId="56CA3601" w14:textId="03F6D129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proveedores</w:t>
            </w:r>
          </w:p>
        </w:tc>
        <w:tc>
          <w:tcPr>
            <w:tcW w:w="4372" w:type="dxa"/>
          </w:tcPr>
          <w:p w14:paraId="2686B13C" w14:textId="7EDE98EA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Gestionar correctamente las compras de cacao</w:t>
            </w:r>
          </w:p>
        </w:tc>
        <w:tc>
          <w:tcPr>
            <w:tcW w:w="5362" w:type="dxa"/>
          </w:tcPr>
          <w:p w14:paraId="7B27F640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nombre, contacto y dirección     del proveedor.</w:t>
            </w:r>
          </w:p>
          <w:p w14:paraId="471EFF91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Editar información de proveedores.</w:t>
            </w:r>
          </w:p>
          <w:p w14:paraId="0B3F4382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proveedores.</w:t>
            </w:r>
          </w:p>
          <w:p w14:paraId="150D7FF0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registros duplicados.</w:t>
            </w:r>
          </w:p>
          <w:p w14:paraId="184A21B7" w14:textId="41F1C605" w:rsidR="003C7136" w:rsidRDefault="003C7136" w:rsidP="003C7136">
            <w:pPr>
              <w:pStyle w:val="Contenido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C7136" w14:paraId="43B4B276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CFA861E" w14:textId="754D5880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004" w:type="dxa"/>
          </w:tcPr>
          <w:p w14:paraId="11F81307" w14:textId="16A9ACC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3283" w:type="dxa"/>
          </w:tcPr>
          <w:p w14:paraId="74FEBD1F" w14:textId="4C2A682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clientes.</w:t>
            </w:r>
          </w:p>
        </w:tc>
        <w:tc>
          <w:tcPr>
            <w:tcW w:w="4372" w:type="dxa"/>
          </w:tcPr>
          <w:p w14:paraId="6BAA3656" w14:textId="1CC2173D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Gestionar adecuadamente las ventas</w:t>
            </w:r>
          </w:p>
        </w:tc>
        <w:tc>
          <w:tcPr>
            <w:tcW w:w="5362" w:type="dxa"/>
          </w:tcPr>
          <w:p w14:paraId="39A7FA04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nombre, contacto y dirección del cliente.</w:t>
            </w:r>
          </w:p>
          <w:p w14:paraId="7C2F3747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 información de clientes.</w:t>
            </w:r>
          </w:p>
          <w:p w14:paraId="3A68981A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clientes.</w:t>
            </w:r>
          </w:p>
          <w:p w14:paraId="599FFA48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Evitar registros duplicados</w:t>
            </w:r>
          </w:p>
          <w:p w14:paraId="7BF3669E" w14:textId="69517804" w:rsidR="003C7136" w:rsidRDefault="003C7136" w:rsidP="003C7136">
            <w:pPr>
              <w:pStyle w:val="Contenido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C7136" w14:paraId="45B1A8AF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F0050B1" w14:textId="5095A023" w:rsidR="003C7136" w:rsidRDefault="003C7136" w:rsidP="003C7136">
            <w:pPr>
              <w:pStyle w:val="Contenido"/>
            </w:pPr>
            <w:r>
              <w:t>HU-4</w:t>
            </w:r>
          </w:p>
        </w:tc>
        <w:tc>
          <w:tcPr>
            <w:tcW w:w="2004" w:type="dxa"/>
          </w:tcPr>
          <w:p w14:paraId="3A2461D4" w14:textId="3CA5F3D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14:paraId="20C9DF74" w14:textId="2152025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compras de cacao</w:t>
            </w:r>
          </w:p>
        </w:tc>
        <w:tc>
          <w:tcPr>
            <w:tcW w:w="4372" w:type="dxa"/>
          </w:tcPr>
          <w:p w14:paraId="7B8E2C05" w14:textId="5E485E56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Mantener actualizado el inventario</w:t>
            </w:r>
          </w:p>
        </w:tc>
        <w:tc>
          <w:tcPr>
            <w:tcW w:w="5362" w:type="dxa"/>
          </w:tcPr>
          <w:p w14:paraId="5CE02097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código de compra.</w:t>
            </w:r>
          </w:p>
          <w:p w14:paraId="1D4F31C6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proveedor, producto, cantidad y precio.</w:t>
            </w:r>
          </w:p>
          <w:p w14:paraId="02354882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datos</w:t>
            </w:r>
          </w:p>
          <w:p w14:paraId="512B52F5" w14:textId="77777777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• Actualizar inventario automáticamente.</w:t>
            </w:r>
          </w:p>
          <w:p w14:paraId="183BB594" w14:textId="061A4F89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Guardar registro de compra</w:t>
            </w:r>
          </w:p>
        </w:tc>
      </w:tr>
      <w:tr w:rsidR="003C7136" w14:paraId="56FF87AA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A10EDFC" w14:textId="0CA95B47" w:rsidR="003C7136" w:rsidRDefault="003C7136" w:rsidP="003C7136">
            <w:pPr>
              <w:pStyle w:val="Contenido"/>
            </w:pPr>
            <w:r>
              <w:lastRenderedPageBreak/>
              <w:t>HU-5</w:t>
            </w:r>
          </w:p>
        </w:tc>
        <w:tc>
          <w:tcPr>
            <w:tcW w:w="2004" w:type="dxa"/>
          </w:tcPr>
          <w:p w14:paraId="6686A693" w14:textId="490A869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14:paraId="56B140EC" w14:textId="39D24C4B" w:rsidR="003C7136" w:rsidRPr="003B517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Registrar ventas de cacao</w:t>
            </w:r>
          </w:p>
        </w:tc>
        <w:tc>
          <w:tcPr>
            <w:tcW w:w="4372" w:type="dxa"/>
          </w:tcPr>
          <w:p w14:paraId="691490AC" w14:textId="635CFA30" w:rsidR="003C7136" w:rsidRPr="003B517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Controlar ingresos y existencias</w:t>
            </w:r>
          </w:p>
        </w:tc>
        <w:tc>
          <w:tcPr>
            <w:tcW w:w="5362" w:type="dxa"/>
          </w:tcPr>
          <w:p w14:paraId="1B3A4B75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Validar stock disponible.</w:t>
            </w:r>
          </w:p>
          <w:p w14:paraId="266D828D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Registrar cliente, producto y cantidad.</w:t>
            </w:r>
          </w:p>
          <w:p w14:paraId="52361F4B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Aplicar descuentos.</w:t>
            </w:r>
          </w:p>
          <w:p w14:paraId="54FF08C0" w14:textId="015B6E0F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Actualizar inventario automáticamente.</w:t>
            </w:r>
          </w:p>
        </w:tc>
      </w:tr>
      <w:tr w:rsidR="003C7136" w14:paraId="683F8654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84CEBAD" w14:textId="48C65213" w:rsidR="003C7136" w:rsidRDefault="003C7136" w:rsidP="003C7136">
            <w:pPr>
              <w:pStyle w:val="Contenido"/>
            </w:pPr>
            <w:r>
              <w:t>HU-6</w:t>
            </w:r>
          </w:p>
        </w:tc>
        <w:tc>
          <w:tcPr>
            <w:tcW w:w="2004" w:type="dxa"/>
          </w:tcPr>
          <w:p w14:paraId="39FA41DC" w14:textId="016AFC8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3283" w:type="dxa"/>
          </w:tcPr>
          <w:p w14:paraId="50BD720F" w14:textId="5C6A3E06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72" w:type="dxa"/>
          </w:tcPr>
          <w:p w14:paraId="0ECD7AD3" w14:textId="3DA6D9CF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la consistencia del stock.</w:t>
            </w:r>
          </w:p>
        </w:tc>
        <w:tc>
          <w:tcPr>
            <w:tcW w:w="5362" w:type="dxa"/>
          </w:tcPr>
          <w:p w14:paraId="7C479E8A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Aumentar inventario al registrar compras.</w:t>
            </w:r>
          </w:p>
          <w:p w14:paraId="629A177B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Disminuir inventario al registrar ventas.</w:t>
            </w:r>
          </w:p>
          <w:p w14:paraId="4C83B38F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Mantener historial </w:t>
            </w:r>
          </w:p>
          <w:p w14:paraId="7BEDAE2A" w14:textId="738C41AC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stock disponible actualizado</w:t>
            </w:r>
          </w:p>
        </w:tc>
      </w:tr>
      <w:tr w:rsidR="003C7136" w14:paraId="7F8DE864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F0AECDA" w14:textId="7DBD28AE" w:rsidR="003C7136" w:rsidRDefault="003C7136" w:rsidP="003C7136">
            <w:pPr>
              <w:pStyle w:val="Contenido"/>
            </w:pPr>
            <w:r>
              <w:t>HU-7</w:t>
            </w:r>
          </w:p>
        </w:tc>
        <w:tc>
          <w:tcPr>
            <w:tcW w:w="2004" w:type="dxa"/>
          </w:tcPr>
          <w:p w14:paraId="312D29F5" w14:textId="7E27181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3283" w:type="dxa"/>
          </w:tcPr>
          <w:p w14:paraId="2CAF6FC6" w14:textId="1B7B2A3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72" w:type="dxa"/>
          </w:tcPr>
          <w:p w14:paraId="615FDB9D" w14:textId="135EED8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</w:t>
            </w:r>
          </w:p>
        </w:tc>
        <w:tc>
          <w:tcPr>
            <w:tcW w:w="5362" w:type="dxa"/>
          </w:tcPr>
          <w:p w14:paraId="6D979675" w14:textId="77777777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reportes de ventas, compras e inventario.</w:t>
            </w:r>
          </w:p>
          <w:p w14:paraId="6B73EA28" w14:textId="77777777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fechas.</w:t>
            </w:r>
          </w:p>
          <w:p w14:paraId="35790A53" w14:textId="58EAF0D9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cliente/proveedor.</w:t>
            </w: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0C2408">
          <w:headerReference w:type="default" r:id="rId12"/>
          <w:footerReference w:type="default" r:id="rId13"/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proofErr w:type="spellStart"/>
      <w:r>
        <w:lastRenderedPageBreak/>
        <w:t>Product</w:t>
      </w:r>
      <w:proofErr w:type="spellEnd"/>
      <w:r>
        <w:t xml:space="preserve">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5"/>
        <w:gridCol w:w="2500"/>
        <w:gridCol w:w="2823"/>
        <w:gridCol w:w="4346"/>
        <w:gridCol w:w="1554"/>
        <w:gridCol w:w="1408"/>
        <w:gridCol w:w="2087"/>
      </w:tblGrid>
      <w:tr w:rsidR="00F757CE" w14:paraId="2FB37589" w14:textId="77777777" w:rsidTr="003C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23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6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4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7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C7136" w14:paraId="615B0659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2B0CA1C" w14:textId="7D1755FB" w:rsidR="003C7136" w:rsidRDefault="003C7136" w:rsidP="003C7136">
            <w:pPr>
              <w:pStyle w:val="Contenido"/>
            </w:pPr>
            <w:bookmarkStart w:id="0" w:name="_Hlk227972547"/>
            <w:r>
              <w:t>HU-1</w:t>
            </w:r>
          </w:p>
        </w:tc>
        <w:tc>
          <w:tcPr>
            <w:tcW w:w="2500" w:type="dxa"/>
          </w:tcPr>
          <w:p w14:paraId="234656A3" w14:textId="58B4D22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23" w:type="dxa"/>
          </w:tcPr>
          <w:p w14:paraId="5C76631C" w14:textId="352E3340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46" w:type="dxa"/>
          </w:tcPr>
          <w:p w14:paraId="44C51658" w14:textId="2CD9CAD8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4" w:type="dxa"/>
          </w:tcPr>
          <w:p w14:paraId="57F6FA65" w14:textId="673FA2A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38F0D905" w14:textId="7A29EA2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0AC276FA" w14:textId="3E191A3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669B3007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C0F60A4" w14:textId="334965B3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500" w:type="dxa"/>
          </w:tcPr>
          <w:p w14:paraId="74FB6B63" w14:textId="2A064E3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6C539FE3" w14:textId="4B41799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46" w:type="dxa"/>
          </w:tcPr>
          <w:p w14:paraId="5F29A918" w14:textId="1838D54A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4" w:type="dxa"/>
          </w:tcPr>
          <w:p w14:paraId="5C48F1A2" w14:textId="62DFB475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56AAD9D" w14:textId="11681F6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1893511B" w14:textId="5160B6F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6EC6C6F6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A8E77B9" w14:textId="639DB093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500" w:type="dxa"/>
          </w:tcPr>
          <w:p w14:paraId="7693E5B8" w14:textId="182E8EF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22E0CB2B" w14:textId="0EFE5AF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46" w:type="dxa"/>
          </w:tcPr>
          <w:p w14:paraId="24DEE5E6" w14:textId="22B1416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4" w:type="dxa"/>
          </w:tcPr>
          <w:p w14:paraId="162661A7" w14:textId="4C6898E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97D06E1" w14:textId="0715747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2C7DBCF5" w14:textId="6AF206B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65EC3C2A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60D0AFE" w14:textId="16E33976" w:rsidR="003C7136" w:rsidRDefault="003C7136" w:rsidP="003C7136">
            <w:pPr>
              <w:pStyle w:val="Contenido"/>
            </w:pPr>
            <w:r>
              <w:t>HU-4</w:t>
            </w:r>
          </w:p>
        </w:tc>
        <w:tc>
          <w:tcPr>
            <w:tcW w:w="2500" w:type="dxa"/>
          </w:tcPr>
          <w:p w14:paraId="5D6B67C5" w14:textId="3BFAD0CD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7C78E4ED" w14:textId="62A0A50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46" w:type="dxa"/>
          </w:tcPr>
          <w:p w14:paraId="44F35BAC" w14:textId="4F70CAC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4" w:type="dxa"/>
          </w:tcPr>
          <w:p w14:paraId="4710ADD3" w14:textId="0B883C8F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65E95769" w14:textId="707DBFC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43CB363B" w14:textId="26FBA9A0" w:rsidR="003C7136" w:rsidRPr="006823F2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25752DEC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3FC82D3" w14:textId="6AE8686E" w:rsidR="003C7136" w:rsidRDefault="003C7136" w:rsidP="003C7136">
            <w:pPr>
              <w:pStyle w:val="Contenido"/>
            </w:pPr>
            <w:r>
              <w:t>HU-5</w:t>
            </w:r>
          </w:p>
        </w:tc>
        <w:tc>
          <w:tcPr>
            <w:tcW w:w="2500" w:type="dxa"/>
          </w:tcPr>
          <w:p w14:paraId="3933BC62" w14:textId="6F39D60B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10CECC74" w14:textId="4C69562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46" w:type="dxa"/>
          </w:tcPr>
          <w:p w14:paraId="6886313D" w14:textId="41829FD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4" w:type="dxa"/>
          </w:tcPr>
          <w:p w14:paraId="7F1BECB7" w14:textId="200A069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6D551679" w14:textId="381F28D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744C12AB" w14:textId="7F407A7B" w:rsidR="003C7136" w:rsidRPr="006823F2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3DD84921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3FC9011" w14:textId="2B182559" w:rsidR="003C7136" w:rsidRDefault="003C7136" w:rsidP="003C7136">
            <w:pPr>
              <w:pStyle w:val="Contenido"/>
            </w:pPr>
            <w:r>
              <w:t>HU-6</w:t>
            </w:r>
          </w:p>
        </w:tc>
        <w:tc>
          <w:tcPr>
            <w:tcW w:w="2500" w:type="dxa"/>
          </w:tcPr>
          <w:p w14:paraId="5B2FA3E1" w14:textId="16D83661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23" w:type="dxa"/>
          </w:tcPr>
          <w:p w14:paraId="4DAEE86C" w14:textId="5C3026A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46" w:type="dxa"/>
          </w:tcPr>
          <w:p w14:paraId="4A175079" w14:textId="4AEAEA2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4" w:type="dxa"/>
          </w:tcPr>
          <w:p w14:paraId="7B77189B" w14:textId="720F0997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22F7ECAB" w14:textId="1E00AEB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1C3F276D" w14:textId="54764373" w:rsidR="003C7136" w:rsidRPr="006823F2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5FF69EC5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D68588E" w14:textId="0D4A6F7E" w:rsidR="003C7136" w:rsidRDefault="003C7136" w:rsidP="003C7136">
            <w:pPr>
              <w:pStyle w:val="Contenido"/>
            </w:pPr>
            <w:r>
              <w:t>HU-7</w:t>
            </w:r>
          </w:p>
        </w:tc>
        <w:tc>
          <w:tcPr>
            <w:tcW w:w="2500" w:type="dxa"/>
          </w:tcPr>
          <w:p w14:paraId="371A275D" w14:textId="58D85F0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23" w:type="dxa"/>
          </w:tcPr>
          <w:p w14:paraId="0164E438" w14:textId="53177E9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46" w:type="dxa"/>
          </w:tcPr>
          <w:p w14:paraId="1693EC1F" w14:textId="7DEACBA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4" w:type="dxa"/>
          </w:tcPr>
          <w:p w14:paraId="43D62872" w14:textId="45C79D0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09DA71D3" w14:textId="3E8CC2E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7" w:type="dxa"/>
          </w:tcPr>
          <w:p w14:paraId="1C4D63B4" w14:textId="6689E8DC" w:rsidR="003C7136" w:rsidRPr="006823F2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bookmarkEnd w:id="0"/>
    </w:tbl>
    <w:p w14:paraId="3C0F87D4" w14:textId="77777777" w:rsidR="009254C8" w:rsidRDefault="009254C8" w:rsidP="00CD528B">
      <w:pPr>
        <w:pStyle w:val="Contenido"/>
        <w:sectPr w:rsidR="009254C8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1871" w:type="dxa"/>
        <w:tblLook w:val="04A0" w:firstRow="1" w:lastRow="0" w:firstColumn="1" w:lastColumn="0" w:noHBand="0" w:noVBand="1"/>
      </w:tblPr>
      <w:tblGrid>
        <w:gridCol w:w="3957"/>
        <w:gridCol w:w="3957"/>
        <w:gridCol w:w="3957"/>
      </w:tblGrid>
      <w:tr w:rsidR="008D28BE" w14:paraId="1E5EC489" w14:textId="77777777" w:rsidTr="00560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  <w:tcBorders>
              <w:top w:val="nil"/>
              <w:left w:val="nil"/>
              <w:right w:val="nil"/>
            </w:tcBorders>
          </w:tcPr>
          <w:p w14:paraId="513989E9" w14:textId="2AB7213A" w:rsidR="008D28BE" w:rsidRPr="008D28BE" w:rsidRDefault="008D28BE" w:rsidP="008D28BE">
            <w:pPr>
              <w:pStyle w:val="Contenido"/>
              <w:rPr>
                <w:bCs w:val="0"/>
              </w:rPr>
            </w:pPr>
            <w:bookmarkStart w:id="1" w:name="_Hlk227922129"/>
            <w:r w:rsidRPr="008D28BE">
              <w:rPr>
                <w:bCs w:val="0"/>
              </w:rPr>
              <w:t>Sprint 1</w:t>
            </w:r>
          </w:p>
        </w:tc>
        <w:tc>
          <w:tcPr>
            <w:tcW w:w="3957" w:type="dxa"/>
            <w:tcBorders>
              <w:top w:val="nil"/>
              <w:left w:val="nil"/>
              <w:right w:val="nil"/>
            </w:tcBorders>
          </w:tcPr>
          <w:p w14:paraId="276C8716" w14:textId="7BCAFF2F" w:rsidR="008D28BE" w:rsidRPr="008D28BE" w:rsidRDefault="008D28BE" w:rsidP="008D28BE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8D28BE">
              <w:rPr>
                <w:bCs w:val="0"/>
              </w:rPr>
              <w:t>Sprint 2</w:t>
            </w:r>
          </w:p>
        </w:tc>
        <w:tc>
          <w:tcPr>
            <w:tcW w:w="3957" w:type="dxa"/>
            <w:tcBorders>
              <w:top w:val="nil"/>
              <w:left w:val="nil"/>
              <w:right w:val="nil"/>
            </w:tcBorders>
          </w:tcPr>
          <w:p w14:paraId="09872FDC" w14:textId="392B93A2" w:rsidR="008D28BE" w:rsidRPr="008D28BE" w:rsidRDefault="008D28BE" w:rsidP="008D28BE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8D28BE">
              <w:rPr>
                <w:bCs w:val="0"/>
              </w:rPr>
              <w:t>Sprint 3</w:t>
            </w:r>
          </w:p>
        </w:tc>
      </w:tr>
      <w:tr w:rsidR="008D28BE" w14:paraId="11D001C1" w14:textId="77777777" w:rsidTr="00C9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34A68520" w14:textId="187E3F11" w:rsidR="008D28BE" w:rsidRPr="008D28BE" w:rsidRDefault="008D28BE" w:rsidP="008D28BE">
            <w:pPr>
              <w:pStyle w:val="Contenido"/>
              <w:rPr>
                <w:b w:val="0"/>
              </w:rPr>
            </w:pPr>
            <w:r w:rsidRPr="008D28BE">
              <w:rPr>
                <w:b w:val="0"/>
              </w:rPr>
              <w:t>25/04/2026-</w:t>
            </w:r>
            <w:r w:rsidR="005606FB">
              <w:rPr>
                <w:b w:val="0"/>
              </w:rPr>
              <w:t>01</w:t>
            </w:r>
            <w:r w:rsidRPr="008D28BE">
              <w:rPr>
                <w:b w:val="0"/>
              </w:rPr>
              <w:t>/0</w:t>
            </w:r>
            <w:r w:rsidR="005606FB">
              <w:rPr>
                <w:b w:val="0"/>
              </w:rPr>
              <w:t>5</w:t>
            </w:r>
            <w:r w:rsidRPr="008D28BE">
              <w:rPr>
                <w:b w:val="0"/>
              </w:rPr>
              <w:t>/2026</w:t>
            </w:r>
          </w:p>
        </w:tc>
        <w:tc>
          <w:tcPr>
            <w:tcW w:w="3957" w:type="dxa"/>
          </w:tcPr>
          <w:p w14:paraId="734DEFCB" w14:textId="1F924D4F" w:rsidR="008D28BE" w:rsidRPr="008D28BE" w:rsidRDefault="005606FB" w:rsidP="008D28B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02</w:t>
            </w:r>
            <w:r w:rsidR="008D28BE" w:rsidRPr="008D28BE">
              <w:rPr>
                <w:bCs/>
              </w:rPr>
              <w:t>/0</w:t>
            </w:r>
            <w:r>
              <w:rPr>
                <w:bCs/>
              </w:rPr>
              <w:t>5</w:t>
            </w:r>
            <w:r w:rsidR="008D28BE" w:rsidRPr="008D28BE">
              <w:rPr>
                <w:bCs/>
              </w:rPr>
              <w:t>/2026-0</w:t>
            </w:r>
            <w:r>
              <w:rPr>
                <w:bCs/>
              </w:rPr>
              <w:t>6</w:t>
            </w:r>
            <w:r w:rsidR="008D28BE" w:rsidRPr="008D28BE">
              <w:rPr>
                <w:bCs/>
              </w:rPr>
              <w:t>/05/2026</w:t>
            </w:r>
          </w:p>
        </w:tc>
        <w:tc>
          <w:tcPr>
            <w:tcW w:w="3957" w:type="dxa"/>
          </w:tcPr>
          <w:p w14:paraId="0FF5306A" w14:textId="3335B5C5" w:rsidR="008D28BE" w:rsidRPr="008D28BE" w:rsidRDefault="008D28BE" w:rsidP="008D28B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D28BE">
              <w:rPr>
                <w:bCs/>
              </w:rPr>
              <w:t>0</w:t>
            </w:r>
            <w:r w:rsidR="005606FB">
              <w:rPr>
                <w:bCs/>
              </w:rPr>
              <w:t>7</w:t>
            </w:r>
            <w:r w:rsidRPr="008D28BE">
              <w:rPr>
                <w:bCs/>
              </w:rPr>
              <w:t>/05/2026-0</w:t>
            </w:r>
            <w:r w:rsidR="005606FB">
              <w:rPr>
                <w:bCs/>
              </w:rPr>
              <w:t>9</w:t>
            </w:r>
            <w:r w:rsidRPr="008D28BE">
              <w:rPr>
                <w:bCs/>
              </w:rPr>
              <w:t>/0</w:t>
            </w:r>
            <w:r w:rsidR="005606FB">
              <w:rPr>
                <w:bCs/>
              </w:rPr>
              <w:t>5</w:t>
            </w:r>
            <w:r w:rsidRPr="008D28BE">
              <w:rPr>
                <w:bCs/>
              </w:rPr>
              <w:t>/2026</w:t>
            </w:r>
          </w:p>
        </w:tc>
      </w:tr>
      <w:bookmarkEnd w:id="1"/>
    </w:tbl>
    <w:p w14:paraId="3ADAA044" w14:textId="77777777" w:rsidR="009254C8" w:rsidRDefault="009254C8" w:rsidP="006823F2">
      <w:pPr>
        <w:pStyle w:val="Contenido"/>
        <w:sectPr w:rsidR="009254C8" w:rsidSect="009254C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2C8400CF" w14:textId="404DB7FF" w:rsidR="007F624A" w:rsidRDefault="007F624A" w:rsidP="00D077E9">
      <w:pPr>
        <w:pStyle w:val="Ttulo1"/>
      </w:pPr>
      <w:r>
        <w:lastRenderedPageBreak/>
        <w:t>Sprint 1</w:t>
      </w:r>
    </w:p>
    <w:p w14:paraId="61D9958A" w14:textId="792865F6" w:rsidR="007F624A" w:rsidRDefault="007F624A" w:rsidP="007F624A">
      <w:pPr>
        <w:pStyle w:val="Ttulo2"/>
      </w:pPr>
      <w:r>
        <w:t>Sprint Backlog</w:t>
      </w:r>
    </w:p>
    <w:p w14:paraId="469A9BD1" w14:textId="51B4D6EC" w:rsidR="007F624A" w:rsidRPr="007F624A" w:rsidRDefault="007F624A" w:rsidP="007F624A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4"/>
        <w:gridCol w:w="2500"/>
        <w:gridCol w:w="2813"/>
        <w:gridCol w:w="4348"/>
        <w:gridCol w:w="1555"/>
        <w:gridCol w:w="1409"/>
        <w:gridCol w:w="2094"/>
      </w:tblGrid>
      <w:tr w:rsidR="007F624A" w14:paraId="0A225130" w14:textId="77777777" w:rsidTr="00595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2839CFCC" w14:textId="77777777" w:rsidR="007F624A" w:rsidRDefault="007F624A" w:rsidP="005606FB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4CE58938" w14:textId="77777777" w:rsidR="007F624A" w:rsidRDefault="007F624A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13" w:type="dxa"/>
          </w:tcPr>
          <w:p w14:paraId="1CCE0775" w14:textId="77777777" w:rsidR="007F624A" w:rsidRDefault="007F624A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8" w:type="dxa"/>
          </w:tcPr>
          <w:p w14:paraId="2700CC60" w14:textId="77777777" w:rsidR="007F624A" w:rsidRDefault="007F624A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5" w:type="dxa"/>
          </w:tcPr>
          <w:p w14:paraId="64AD538B" w14:textId="77777777" w:rsidR="007F624A" w:rsidRDefault="007F624A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9" w:type="dxa"/>
          </w:tcPr>
          <w:p w14:paraId="686ADF13" w14:textId="77777777" w:rsidR="007F624A" w:rsidRDefault="007F624A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94" w:type="dxa"/>
          </w:tcPr>
          <w:p w14:paraId="66FCC51A" w14:textId="77777777" w:rsidR="007F624A" w:rsidRDefault="007F624A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C7136" w14:paraId="261B7FC8" w14:textId="77777777" w:rsidTr="0059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19150A3" w14:textId="3669289A" w:rsidR="003C7136" w:rsidRDefault="003C7136" w:rsidP="003C7136">
            <w:pPr>
              <w:pStyle w:val="Contenido"/>
            </w:pPr>
            <w:r>
              <w:t>HU-1</w:t>
            </w:r>
          </w:p>
        </w:tc>
        <w:tc>
          <w:tcPr>
            <w:tcW w:w="2500" w:type="dxa"/>
          </w:tcPr>
          <w:p w14:paraId="1ECF71E1" w14:textId="20751271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13" w:type="dxa"/>
          </w:tcPr>
          <w:p w14:paraId="17509776" w14:textId="32DB4C1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48" w:type="dxa"/>
          </w:tcPr>
          <w:p w14:paraId="09CF51BA" w14:textId="52116CF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5" w:type="dxa"/>
          </w:tcPr>
          <w:p w14:paraId="717F0776" w14:textId="4394866B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14:paraId="314E313B" w14:textId="6E3EF8F1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4" w:type="dxa"/>
          </w:tcPr>
          <w:p w14:paraId="1FC3658C" w14:textId="5251142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3C7136" w14:paraId="41B8F7F8" w14:textId="77777777" w:rsidTr="00595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801DFEB" w14:textId="221A9607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500" w:type="dxa"/>
          </w:tcPr>
          <w:p w14:paraId="4AF8000E" w14:textId="5800BFA7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3" w:type="dxa"/>
          </w:tcPr>
          <w:p w14:paraId="2726F014" w14:textId="40C6AC51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48" w:type="dxa"/>
          </w:tcPr>
          <w:p w14:paraId="1BD504B0" w14:textId="03C94D5D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5" w:type="dxa"/>
          </w:tcPr>
          <w:p w14:paraId="56218A1C" w14:textId="734C7775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14:paraId="5FBC3A86" w14:textId="3CF2BAF0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4" w:type="dxa"/>
          </w:tcPr>
          <w:p w14:paraId="531E052A" w14:textId="0BE699D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3C7136" w14:paraId="62E47575" w14:textId="77777777" w:rsidTr="0059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00DCB85" w14:textId="36560E50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500" w:type="dxa"/>
          </w:tcPr>
          <w:p w14:paraId="5C4592C5" w14:textId="0F14B0F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3" w:type="dxa"/>
          </w:tcPr>
          <w:p w14:paraId="741C674E" w14:textId="3609F96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48" w:type="dxa"/>
          </w:tcPr>
          <w:p w14:paraId="00B41014" w14:textId="5ED3666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5" w:type="dxa"/>
          </w:tcPr>
          <w:p w14:paraId="16D982BF" w14:textId="408EC071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14:paraId="317984B3" w14:textId="361212A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4" w:type="dxa"/>
          </w:tcPr>
          <w:p w14:paraId="1DE4858F" w14:textId="34C7EC6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</w:tbl>
    <w:p w14:paraId="16239E11" w14:textId="77777777" w:rsidR="007F624A" w:rsidRDefault="007F624A" w:rsidP="007F624A">
      <w:pPr>
        <w:sectPr w:rsidR="007F624A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1A1E3280" w14:textId="0516ADDE" w:rsidR="00100FAC" w:rsidRDefault="007F624A" w:rsidP="007F1319">
      <w:pPr>
        <w:pStyle w:val="Ttulo2"/>
      </w:pPr>
      <w:r>
        <w:lastRenderedPageBreak/>
        <w:t>Historias de Usuario</w:t>
      </w:r>
    </w:p>
    <w:p w14:paraId="75A0F823" w14:textId="13842A2D" w:rsidR="00100FAC" w:rsidRPr="00100FAC" w:rsidRDefault="00100FAC" w:rsidP="007029B1">
      <w:pPr>
        <w:pStyle w:val="Contenido"/>
        <w:rPr>
          <w:b/>
          <w:bCs/>
        </w:rPr>
      </w:pPr>
      <w:r w:rsidRPr="00100FAC">
        <w:rPr>
          <w:b/>
          <w:bCs/>
        </w:rPr>
        <w:t>HU-</w:t>
      </w:r>
      <w:r>
        <w:rPr>
          <w:b/>
          <w:bCs/>
        </w:rPr>
        <w:t>0</w:t>
      </w:r>
      <w:r w:rsidRPr="00100FAC">
        <w:rPr>
          <w:b/>
          <w:bCs/>
        </w:rPr>
        <w:t>1: Gestión de usuarios y roles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7F624A" w:rsidRPr="007F624A" w14:paraId="6DF32098" w14:textId="77777777" w:rsidTr="007F624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4B62" w14:textId="2559F83C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E54A" w14:textId="33885FBC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DE2562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-01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16EF" w14:textId="40A83496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9A80" w14:textId="199D841C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Alta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0BDF" w14:textId="3664076A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4F03" w14:textId="0CAFFA5A" w:rsidR="007F624A" w:rsidRPr="007F624A" w:rsidRDefault="005959D9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5 días </w:t>
            </w:r>
            <w:r w:rsidR="007F624A"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7F624A" w:rsidRPr="007F624A" w14:paraId="794A0D6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66D3" w14:textId="77777777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6D03" w14:textId="6206A699" w:rsidR="007F624A" w:rsidRPr="007F624A" w:rsidRDefault="005959D9" w:rsidP="00DE256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Gestión de usuarios </w:t>
            </w:r>
          </w:p>
        </w:tc>
      </w:tr>
      <w:tr w:rsidR="007F624A" w:rsidRPr="007F624A" w14:paraId="552686F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8921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7F624A" w:rsidRPr="007F624A" w14:paraId="3C7654F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77C2" w14:textId="1D10EE18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2DC1" w14:textId="59C4CBC0"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Administrador </w:t>
            </w:r>
          </w:p>
        </w:tc>
      </w:tr>
      <w:tr w:rsidR="00DE2562" w:rsidRPr="007F624A" w14:paraId="66B65105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CB12" w14:textId="40B019AC" w:rsidR="00DE2562" w:rsidRPr="007F624A" w:rsidRDefault="00DE2562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5890" w14:textId="7C0ED766" w:rsidR="00DE2562" w:rsidRPr="007F624A" w:rsidRDefault="005959D9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Gestionar usuarios y roles</w:t>
            </w:r>
          </w:p>
        </w:tc>
      </w:tr>
      <w:tr w:rsidR="007F624A" w:rsidRPr="007F624A" w14:paraId="3BA05942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1C4E" w14:textId="25133FED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E754" w14:textId="4295A74E"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Controlar el acceso al sistema</w:t>
            </w:r>
          </w:p>
        </w:tc>
      </w:tr>
      <w:tr w:rsidR="007F624A" w:rsidRPr="007F624A" w14:paraId="6A5FE162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075B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7F624A" w:rsidRPr="007F624A" w14:paraId="1B920AF3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56B2" w14:textId="77592099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F2A9" w14:textId="38607783"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F346A3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Que el administrador accede al sistema</w:t>
            </w:r>
          </w:p>
        </w:tc>
      </w:tr>
      <w:tr w:rsidR="00100FAC" w:rsidRPr="007F624A" w14:paraId="5BBF2E84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ABFAD" w14:textId="0CB643AB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40EA" w14:textId="1ECAEC1A" w:rsidR="00100FAC" w:rsidRPr="007F624A" w:rsidRDefault="00002335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00233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Crea, edita o elimina usuarios y asigna roles (administrador, empleado, gerente), ingresando credenciales válidas</w:t>
            </w:r>
          </w:p>
        </w:tc>
      </w:tr>
      <w:tr w:rsidR="00100FAC" w:rsidRPr="007F624A" w14:paraId="18D8F3C7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8722B" w14:textId="6D68B768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AAE5" w14:textId="3C7B8FD5" w:rsidR="00100FAC" w:rsidRPr="007F624A" w:rsidRDefault="00002335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00233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registra los cambios, almacena las contraseñas de forma encriptada, aplica los permisos según el rol y no permite accesos sin autenticación</w:t>
            </w:r>
          </w:p>
        </w:tc>
      </w:tr>
      <w:tr w:rsidR="00100FAC" w:rsidRPr="007F624A" w14:paraId="44DECA51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D1F0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100FAC" w:rsidRPr="007F624A" w14:paraId="6A57C17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55F76" w14:textId="07DB76B5" w:rsidR="00691304" w:rsidRPr="00691304" w:rsidRDefault="00691304" w:rsidP="00691304">
            <w:pPr>
              <w:pStyle w:val="Prrafodelista"/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1.</w:t>
            </w:r>
            <w:r w:rsidR="00F51690">
              <w:t xml:space="preserve"> </w:t>
            </w:r>
            <w:r w:rsidR="00F51690" w:rsidRPr="00F5169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Acceso al sistema mediante autenticación de usuario</w:t>
            </w:r>
          </w:p>
          <w:p w14:paraId="38F7B7B8" w14:textId="124FD6C1" w:rsidR="002514DE" w:rsidRDefault="004B3BE7" w:rsidP="002514DE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62A0DC33" wp14:editId="6F21CA5E">
                  <wp:extent cx="5013434" cy="341506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acceso al sistema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99" cy="3433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7B3B7" w14:textId="4572244D" w:rsidR="007365AF" w:rsidRDefault="007365AF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2.</w:t>
            </w:r>
            <w:r w:rsidR="002514DE">
              <w:t xml:space="preserve"> </w:t>
            </w:r>
            <w:r w:rsidR="002514DE" w:rsidRPr="002514DE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Inicio de sesión de usuarios registrados en la plataforma</w:t>
            </w:r>
          </w:p>
          <w:p w14:paraId="21052CFD" w14:textId="77777777" w:rsidR="002514DE" w:rsidRDefault="002514DE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</w:p>
          <w:p w14:paraId="49A314DE" w14:textId="1BEE537A" w:rsidR="00F61D71" w:rsidRDefault="00076FC9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1DE195B1" wp14:editId="6C4EE65E">
                  <wp:extent cx="5281448" cy="2952961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ngresar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347" cy="2964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9BC2E" w14:textId="46CD3F72" w:rsidR="002514DE" w:rsidRDefault="002514DE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3.</w:t>
            </w:r>
            <w:r w:rsidR="00100FAC"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Pr="002514DE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y creación de nuevos usuarios del sistema</w:t>
            </w:r>
          </w:p>
          <w:p w14:paraId="2D3B9BBF" w14:textId="4B07D879" w:rsidR="00100FAC" w:rsidRDefault="00076FC9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31B7D6BB" wp14:editId="7E9FED12">
                  <wp:extent cx="5454869" cy="2899767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crear usuario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987" cy="290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86E8E" w14:textId="3835AAE8" w:rsidR="002514DE" w:rsidRDefault="00846A77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4.</w:t>
            </w:r>
            <w:r>
              <w:t xml:space="preserve"> </w:t>
            </w:r>
            <w:r w:rsidRPr="00846A77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Visualización y administración del perfil de usuario</w:t>
            </w:r>
          </w:p>
          <w:p w14:paraId="25895518" w14:textId="77777777" w:rsidR="00123858" w:rsidRDefault="00123858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4228E5EF" wp14:editId="1BC3A202">
                  <wp:extent cx="5738649" cy="455614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Mi perfil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655" cy="456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44F02" w14:textId="26F98030" w:rsidR="00F9579C" w:rsidRPr="007F624A" w:rsidRDefault="00F9579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5.</w:t>
            </w:r>
            <w:r>
              <w:t xml:space="preserve"> </w:t>
            </w:r>
            <w:r w:rsidRPr="00F9579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Actualización y edición de información de usuarios registrados</w:t>
            </w:r>
          </w:p>
        </w:tc>
      </w:tr>
      <w:tr w:rsidR="00123858" w:rsidRPr="007F624A" w14:paraId="7418E0A2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B437C" w14:textId="22EF2E26" w:rsidR="00123858" w:rsidRDefault="00123858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4CCA295E" wp14:editId="16997661">
                  <wp:extent cx="5312980" cy="4092488"/>
                  <wp:effectExtent l="0" t="0" r="2540" b="381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editar usuario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141" cy="4098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3858" w:rsidRPr="007F624A" w14:paraId="44F6CE1B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F3CAEB" w14:textId="77777777" w:rsidR="009259A0" w:rsidRDefault="009259A0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</w:p>
          <w:p w14:paraId="527A88DC" w14:textId="48C92547" w:rsidR="009259A0" w:rsidRDefault="00E00ECD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t>6.</w:t>
            </w:r>
            <w:r>
              <w:t xml:space="preserve"> </w:t>
            </w:r>
            <w:r w:rsidRPr="00E00ECD"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Confirmación de modificación exitosa de datos del usuario</w:t>
            </w:r>
          </w:p>
          <w:p w14:paraId="6BFD5935" w14:textId="67A7E9FC" w:rsidR="00123858" w:rsidRDefault="009259A0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3A795EF8" wp14:editId="43B8CD9D">
                  <wp:extent cx="5971269" cy="339090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usuario editado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499" cy="339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8568B" w14:textId="6F42E7AC" w:rsidR="00E00ECD" w:rsidRDefault="00E00ECD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7.</w:t>
            </w:r>
            <w:r>
              <w:t xml:space="preserve"> </w:t>
            </w:r>
            <w:r w:rsidRPr="00E00ECD"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Proceso de eliminación de usuarios del sistema</w:t>
            </w:r>
          </w:p>
          <w:p w14:paraId="6A71A742" w14:textId="77777777" w:rsidR="009259A0" w:rsidRDefault="00D97B80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7DE0835F" wp14:editId="3FEA907C">
                  <wp:extent cx="6124575" cy="3618230"/>
                  <wp:effectExtent l="0" t="0" r="9525" b="127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Eliminar usuario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361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04BC0" w14:textId="42E30046" w:rsidR="00663A51" w:rsidRDefault="00663A51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8.</w:t>
            </w:r>
            <w:r>
              <w:t xml:space="preserve"> </w:t>
            </w:r>
            <w:r w:rsidRPr="00663A51"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Confirmación de eliminación correcta del usuario registrado</w:t>
            </w:r>
          </w:p>
        </w:tc>
      </w:tr>
      <w:tr w:rsidR="00D97B80" w:rsidRPr="007F624A" w14:paraId="66793FC7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62F928" w14:textId="77777777" w:rsidR="00D97B80" w:rsidRDefault="00B502D2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22E5F55A" wp14:editId="76BC423B">
                  <wp:extent cx="6105525" cy="3618230"/>
                  <wp:effectExtent l="0" t="0" r="9525" b="127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usuario eliminado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361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75088" w14:textId="6C64C9B1" w:rsidR="00663A51" w:rsidRDefault="00663A51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9.</w:t>
            </w:r>
            <w:r>
              <w:t xml:space="preserve"> </w:t>
            </w:r>
            <w:r w:rsidRPr="00663A51"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Validación de credenciales incorrectas durante el acceso al sistema</w:t>
            </w:r>
          </w:p>
        </w:tc>
      </w:tr>
      <w:tr w:rsidR="00B502D2" w:rsidRPr="007F624A" w14:paraId="6AB08DCD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24D29C" w14:textId="4319992C" w:rsidR="00B502D2" w:rsidRDefault="00B502D2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4816034D" wp14:editId="5CD67C31">
                  <wp:extent cx="6124620" cy="5010187"/>
                  <wp:effectExtent l="0" t="0" r="9525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acceso al sistema con credenciales no validas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620" cy="501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B8ADFB" w14:textId="0FB8381A" w:rsidR="007F624A" w:rsidRDefault="007F624A" w:rsidP="007F624A"/>
    <w:p w14:paraId="294D0933" w14:textId="3D3E917D" w:rsidR="00100FAC" w:rsidRPr="00100FAC" w:rsidRDefault="00100FAC" w:rsidP="00100FAC">
      <w:pPr>
        <w:pStyle w:val="Contenido"/>
        <w:rPr>
          <w:b/>
          <w:bCs/>
        </w:rPr>
      </w:pPr>
      <w:r w:rsidRPr="00100FAC">
        <w:rPr>
          <w:b/>
          <w:bCs/>
        </w:rPr>
        <w:lastRenderedPageBreak/>
        <w:t>HU-</w:t>
      </w:r>
      <w:r>
        <w:rPr>
          <w:b/>
          <w:bCs/>
        </w:rPr>
        <w:t>0</w:t>
      </w:r>
      <w:r w:rsidRPr="00100FAC">
        <w:rPr>
          <w:b/>
          <w:bCs/>
        </w:rPr>
        <w:t>2:Registro y actualización de proveedores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1670"/>
        <w:gridCol w:w="1670"/>
        <w:gridCol w:w="1670"/>
        <w:gridCol w:w="1670"/>
      </w:tblGrid>
      <w:tr w:rsidR="00694FC0" w:rsidRPr="007F624A" w14:paraId="466A96F9" w14:textId="77777777" w:rsidTr="005606FB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5ED7E" w14:textId="381B3EAE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F1E8" w14:textId="2A11FC56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HU-02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14A24" w14:textId="18FB984B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2077" w14:textId="4905C74C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Alta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869D2" w14:textId="1D35238C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690B" w14:textId="40BE779E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días </w:t>
            </w: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694FC0" w:rsidRPr="007F624A" w14:paraId="0945AE46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AF58" w14:textId="1D198EDF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7120" w14:textId="40D09134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proveedores</w:t>
            </w:r>
          </w:p>
        </w:tc>
      </w:tr>
      <w:tr w:rsidR="00694FC0" w:rsidRPr="007F624A" w14:paraId="7023D5BA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6F26" w14:textId="405ED9EF" w:rsidR="00694FC0" w:rsidRPr="007F624A" w:rsidRDefault="00694FC0" w:rsidP="00694FC0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694FC0" w:rsidRPr="007F624A" w14:paraId="425A1491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B2101" w14:textId="2B630E0D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DF482" w14:textId="4608FE6F" w:rsidR="00694FC0" w:rsidRPr="007F624A" w:rsidRDefault="00694FC0" w:rsidP="00694FC0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Administrador </w:t>
            </w:r>
          </w:p>
        </w:tc>
      </w:tr>
      <w:tr w:rsidR="00694FC0" w:rsidRPr="007F624A" w14:paraId="187B2F22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C38A" w14:textId="760BEAD8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35D7" w14:textId="45009745" w:rsidR="00694FC0" w:rsidRPr="007F624A" w:rsidRDefault="00694FC0" w:rsidP="00694FC0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Registrar y actualizar proveedores</w:t>
            </w:r>
          </w:p>
        </w:tc>
      </w:tr>
      <w:tr w:rsidR="00694FC0" w:rsidRPr="007F624A" w14:paraId="365B2968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BDD67" w14:textId="2965B830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9F25" w14:textId="6EF817DF" w:rsidR="00694FC0" w:rsidRPr="007F624A" w:rsidRDefault="00002335" w:rsidP="00694FC0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controlar</w:t>
            </w:r>
            <w:r w:rsidR="00694FC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compras de cacao</w:t>
            </w:r>
          </w:p>
        </w:tc>
      </w:tr>
      <w:tr w:rsidR="00694FC0" w:rsidRPr="007F624A" w14:paraId="3BFC89C4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041E3" w14:textId="3830D220" w:rsidR="00694FC0" w:rsidRPr="007F624A" w:rsidRDefault="00694FC0" w:rsidP="00694FC0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100FAC" w:rsidRPr="007F624A" w14:paraId="08430B43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F80C" w14:textId="74FC10EA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C803" w14:textId="0132B543" w:rsidR="00100FAC" w:rsidRPr="007F624A" w:rsidRDefault="00100FAC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administrador accede al módulo de proveedores</w:t>
            </w:r>
          </w:p>
        </w:tc>
      </w:tr>
      <w:tr w:rsidR="00100FAC" w:rsidRPr="007F624A" w14:paraId="1C1BBA91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B9AC" w14:textId="391E82BB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6B509" w14:textId="64795037" w:rsidR="00100FAC" w:rsidRPr="007F624A" w:rsidRDefault="00100FAC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Ingresa o edita el nombre, contacto y dirección del proveedor</w:t>
            </w:r>
          </w:p>
        </w:tc>
      </w:tr>
      <w:tr w:rsidR="00100FAC" w:rsidRPr="007F624A" w14:paraId="5B04BCB8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10B2A" w14:textId="39F0AE09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4DD4" w14:textId="2FC198D0" w:rsidR="00100FAC" w:rsidRPr="007F624A" w:rsidRDefault="00002335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00233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guarda la información correctamente, evita registros duplicados y valida que los campos obligatorios estén completos</w:t>
            </w:r>
          </w:p>
        </w:tc>
      </w:tr>
      <w:tr w:rsidR="00100FAC" w:rsidRPr="007F624A" w14:paraId="3344F908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BE9A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100FAC" w:rsidRPr="007F624A" w14:paraId="762B4F09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10E49" w14:textId="738DF87C" w:rsidR="00670192" w:rsidRPr="00670192" w:rsidRDefault="00670192" w:rsidP="00670192">
            <w:pPr>
              <w:pStyle w:val="Prrafodelista"/>
              <w:numPr>
                <w:ilvl w:val="0"/>
                <w:numId w:val="5"/>
              </w:num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70192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Administración y consulta de proveedores registrados</w:t>
            </w:r>
          </w:p>
          <w:p w14:paraId="320D5955" w14:textId="579FAE86" w:rsidR="00F2477D" w:rsidRDefault="00445849" w:rsidP="00670192">
            <w:pPr>
              <w:pStyle w:val="Prrafodelista"/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445849">
              <w:rPr>
                <w:noProof/>
                <w:lang w:val="es-CO" w:eastAsia="es-CO"/>
              </w:rPr>
              <w:drawing>
                <wp:inline distT="0" distB="0" distL="0" distR="0" wp14:anchorId="0312C4DB" wp14:editId="6A158BC3">
                  <wp:extent cx="5638800" cy="4213225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421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74018" w14:textId="02B0060F" w:rsidR="00670192" w:rsidRPr="00670192" w:rsidRDefault="00670192" w:rsidP="00670192">
            <w:pPr>
              <w:pStyle w:val="Prrafodelista"/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11.</w:t>
            </w:r>
            <w:r>
              <w:t xml:space="preserve"> </w:t>
            </w:r>
            <w:r w:rsidRPr="00670192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nuevos proveedores en la plataforma</w:t>
            </w:r>
          </w:p>
          <w:p w14:paraId="0A029F58" w14:textId="77777777" w:rsidR="00100FAC" w:rsidRDefault="00B73510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57BFCBD3" wp14:editId="409B67DA">
                  <wp:extent cx="6172200" cy="4213225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registro de proveedores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21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26EA3" w14:textId="01F25BF3" w:rsidR="00670192" w:rsidRPr="007F624A" w:rsidRDefault="00670192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12</w:t>
            </w:r>
            <w:r w:rsidR="00341E67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.</w:t>
            </w:r>
            <w:r w:rsidR="00341E67">
              <w:t xml:space="preserve"> </w:t>
            </w:r>
            <w:r w:rsidR="00341E67" w:rsidRPr="00341E67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Actualización y edición de información de proveedores</w:t>
            </w:r>
          </w:p>
        </w:tc>
      </w:tr>
      <w:tr w:rsidR="00F2477D" w:rsidRPr="007F624A" w14:paraId="7F19E5CC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901A1" w14:textId="77777777" w:rsidR="00F2477D" w:rsidRDefault="00B73510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55F6949E" wp14:editId="37645B0F">
                  <wp:extent cx="5962650" cy="419100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editar proveedor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82B17" w14:textId="5F376F75" w:rsidR="00341E67" w:rsidRPr="007F624A" w:rsidRDefault="00341E67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13.</w:t>
            </w:r>
            <w:r>
              <w:t xml:space="preserve"> </w:t>
            </w:r>
            <w:r w:rsidRPr="00341E67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Confirmación de modificación exitosa de datos del proveedor</w:t>
            </w:r>
          </w:p>
        </w:tc>
      </w:tr>
      <w:tr w:rsidR="00B73510" w:rsidRPr="007F624A" w14:paraId="3EE79290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105A9C" w14:textId="77777777" w:rsidR="00B73510" w:rsidRDefault="00B73510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60262FA3" wp14:editId="54579AA3">
                  <wp:extent cx="6191250" cy="459359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roveedor editado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459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44F6C" w14:textId="0EF5DD1D" w:rsidR="00341E67" w:rsidRDefault="00341E67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14.</w:t>
            </w:r>
            <w:r w:rsidR="00841EE6">
              <w:t xml:space="preserve"> </w:t>
            </w:r>
            <w:r w:rsidR="00841EE6" w:rsidRPr="00841EE6"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Proceso de eliminación de proveedores registrados</w:t>
            </w:r>
          </w:p>
        </w:tc>
      </w:tr>
      <w:tr w:rsidR="00B73510" w:rsidRPr="007F624A" w14:paraId="4158F293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11B3D9" w14:textId="77777777" w:rsidR="00CD552B" w:rsidRDefault="00CD552B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</w:p>
          <w:p w14:paraId="1D9CECFE" w14:textId="77777777" w:rsidR="00CD552B" w:rsidRDefault="00CD552B" w:rsidP="00CD552B">
            <w:pPr>
              <w:spacing w:line="240" w:lineRule="auto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</w:p>
          <w:p w14:paraId="70C3CA6A" w14:textId="685DF6E0" w:rsidR="00B73510" w:rsidRDefault="00A070CE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2D7BE420" wp14:editId="4482C8CB">
                  <wp:extent cx="6057900" cy="4093845"/>
                  <wp:effectExtent l="0" t="0" r="0" b="190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eliminar proveedor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3066" cy="4097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4D520" w14:textId="526D700F" w:rsidR="00841EE6" w:rsidRDefault="00841EE6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15.</w:t>
            </w:r>
            <w:r>
              <w:t xml:space="preserve"> </w:t>
            </w:r>
            <w:r w:rsidRPr="00841EE6"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Confirmación de eliminación correcta del proveedo</w:t>
            </w: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r</w:t>
            </w:r>
          </w:p>
          <w:p w14:paraId="7B09C860" w14:textId="08E8990F" w:rsidR="00CD552B" w:rsidRDefault="00CD552B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5E448CCB" wp14:editId="326C6869">
                  <wp:extent cx="6371590" cy="4593590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roveedor eliminado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59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88C94" w14:textId="08A5AB1A" w:rsidR="00F346A3" w:rsidRDefault="00100FAC" w:rsidP="00100FAC">
      <w:pPr>
        <w:tabs>
          <w:tab w:val="left" w:pos="1125"/>
        </w:tabs>
      </w:pPr>
      <w:r>
        <w:lastRenderedPageBreak/>
        <w:tab/>
      </w:r>
    </w:p>
    <w:p w14:paraId="56A1C961" w14:textId="27A24F90" w:rsidR="00100FAC" w:rsidRPr="00100FAC" w:rsidRDefault="00100FAC" w:rsidP="00100FAC">
      <w:pPr>
        <w:pStyle w:val="Contenido"/>
        <w:rPr>
          <w:b/>
          <w:bCs/>
        </w:rPr>
      </w:pPr>
      <w:r w:rsidRPr="00100FAC">
        <w:rPr>
          <w:b/>
          <w:bCs/>
        </w:rPr>
        <w:t>HU-03:Registro y actualización de clientes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1670"/>
        <w:gridCol w:w="1670"/>
        <w:gridCol w:w="1670"/>
        <w:gridCol w:w="1670"/>
      </w:tblGrid>
      <w:tr w:rsidR="00F346A3" w:rsidRPr="007F624A" w14:paraId="1F6B0819" w14:textId="77777777" w:rsidTr="005606FB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6D75F" w14:textId="77777777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4BA7" w14:textId="1189F0B1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HU-0</w:t>
            </w:r>
            <w:r w:rsidR="00694FC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00E1F" w14:textId="77777777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ADE6" w14:textId="77777777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Alta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E4D50" w14:textId="77777777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8BA2D" w14:textId="6A497118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días </w:t>
            </w: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F346A3" w:rsidRPr="007F624A" w14:paraId="55280247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25FF3" w14:textId="77777777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E850" w14:textId="71E82183" w:rsidR="00F346A3" w:rsidRPr="007F624A" w:rsidRDefault="00694FC0" w:rsidP="005606FB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clientes</w:t>
            </w:r>
          </w:p>
        </w:tc>
      </w:tr>
      <w:tr w:rsidR="00F346A3" w:rsidRPr="007F624A" w14:paraId="556C5903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46FD" w14:textId="77777777" w:rsidR="00F346A3" w:rsidRPr="007F624A" w:rsidRDefault="00F346A3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F346A3" w:rsidRPr="007F624A" w14:paraId="37E2C87E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FA0BB" w14:textId="77777777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5FB33" w14:textId="77777777" w:rsidR="00F346A3" w:rsidRPr="007F624A" w:rsidRDefault="00F346A3" w:rsidP="005606FB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Administrador </w:t>
            </w:r>
          </w:p>
        </w:tc>
      </w:tr>
      <w:tr w:rsidR="00F346A3" w:rsidRPr="007F624A" w14:paraId="7B6F77D6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25202" w14:textId="77777777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0CE1A" w14:textId="04B76F03" w:rsidR="00F346A3" w:rsidRPr="007F624A" w:rsidRDefault="00F346A3" w:rsidP="005606FB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Registrar y </w:t>
            </w:r>
            <w:r w:rsidR="00543F2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gestionar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</w:t>
            </w:r>
            <w:r w:rsidR="00694FC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clientes</w:t>
            </w:r>
          </w:p>
        </w:tc>
      </w:tr>
      <w:tr w:rsidR="00F346A3" w:rsidRPr="007F624A" w14:paraId="5302EE49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53603" w14:textId="77777777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6193D" w14:textId="3FBB1F08" w:rsidR="00F346A3" w:rsidRPr="007F624A" w:rsidRDefault="00543F20" w:rsidP="005606FB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Controlar </w:t>
            </w:r>
            <w:r w:rsidR="00694FC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ventas</w:t>
            </w:r>
            <w:r w:rsidR="00F346A3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de cacao</w:t>
            </w:r>
          </w:p>
        </w:tc>
      </w:tr>
      <w:tr w:rsidR="00F346A3" w:rsidRPr="007F624A" w14:paraId="627EC972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380B" w14:textId="77777777" w:rsidR="00F346A3" w:rsidRPr="007F624A" w:rsidRDefault="00F346A3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F346A3" w:rsidRPr="007F624A" w14:paraId="4F6C7BD9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173F" w14:textId="77777777" w:rsidR="00F346A3" w:rsidRPr="007F624A" w:rsidRDefault="00F346A3" w:rsidP="005606F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F96E4" w14:textId="75712830" w:rsidR="00F346A3" w:rsidRPr="007F624A" w:rsidRDefault="00F346A3" w:rsidP="005606FB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Que el administrador accede al </w:t>
            </w:r>
            <w:r w:rsidR="007F131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módulo de clientes</w:t>
            </w:r>
          </w:p>
        </w:tc>
      </w:tr>
      <w:tr w:rsidR="007F1319" w:rsidRPr="007F624A" w14:paraId="3431DE7D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81791" w14:textId="77777777" w:rsidR="007F1319" w:rsidRPr="007F624A" w:rsidRDefault="007F1319" w:rsidP="007F131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CC015" w14:textId="755626AD" w:rsidR="007F1319" w:rsidRPr="007F624A" w:rsidRDefault="007F1319" w:rsidP="007F1319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Ingresa o edita el nombre, contacto y dirección del cliente</w:t>
            </w:r>
          </w:p>
        </w:tc>
      </w:tr>
      <w:tr w:rsidR="007F1319" w:rsidRPr="007F624A" w14:paraId="6C53D6C7" w14:textId="77777777" w:rsidTr="005606F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13ACC" w14:textId="77777777" w:rsidR="007F1319" w:rsidRPr="007F624A" w:rsidRDefault="007F1319" w:rsidP="007F131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998B3" w14:textId="33021FD6" w:rsidR="007F1319" w:rsidRPr="007F624A" w:rsidRDefault="007F1319" w:rsidP="007F1319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43F20" w:rsidRPr="00543F2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guarda la información correctamente, evita duplicados y valida que los campos obligatorios estén completos</w:t>
            </w:r>
          </w:p>
        </w:tc>
      </w:tr>
      <w:tr w:rsidR="00F346A3" w:rsidRPr="007F624A" w14:paraId="6F9761E2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382A2" w14:textId="77777777" w:rsidR="00F346A3" w:rsidRPr="007F624A" w:rsidRDefault="00F346A3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F346A3" w:rsidRPr="007F624A" w14:paraId="2B162480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7134F" w14:textId="222FAB20" w:rsidR="00841EE6" w:rsidRDefault="00841EE6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16.</w:t>
            </w:r>
            <w:r>
              <w:t xml:space="preserve"> </w:t>
            </w:r>
            <w:r w:rsidRPr="00841EE6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Administración y consulta de clientes registrados</w:t>
            </w:r>
          </w:p>
          <w:p w14:paraId="2A39775B" w14:textId="2BBDC6E7" w:rsidR="00841EE6" w:rsidRDefault="00CD552B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37A11252" wp14:editId="08F7CA34">
                  <wp:extent cx="5635255" cy="3445614"/>
                  <wp:effectExtent l="0" t="0" r="3810" b="254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Clientes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043" cy="345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46A3"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  <w:p w14:paraId="2A8465AF" w14:textId="4C94CAA8" w:rsidR="005050A8" w:rsidRDefault="005050A8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17.</w:t>
            </w:r>
            <w:r>
              <w:t xml:space="preserve"> </w:t>
            </w:r>
            <w:r w:rsidRPr="005050A8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nuevos clientes dentro del sistema</w:t>
            </w:r>
          </w:p>
          <w:p w14:paraId="0270C517" w14:textId="032F7730" w:rsidR="00F346A3" w:rsidRDefault="00E35D99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23CDE05E" wp14:editId="0428132A">
                  <wp:extent cx="5433238" cy="4457908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editar cliente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879" cy="446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C0BFB" w14:textId="7D840460" w:rsidR="005050A8" w:rsidRDefault="005050A8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18.</w:t>
            </w:r>
            <w:r>
              <w:t xml:space="preserve"> </w:t>
            </w:r>
            <w:r w:rsidRPr="005050A8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Actualización y edición de información de clientes</w:t>
            </w:r>
          </w:p>
          <w:p w14:paraId="4C5ADD61" w14:textId="77777777" w:rsidR="00D92429" w:rsidRDefault="00D92429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30BB21E0" wp14:editId="6E13E985">
                  <wp:extent cx="6076950" cy="4191635"/>
                  <wp:effectExtent l="0" t="0" r="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cliente editado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419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2FD8F" w14:textId="7332064E" w:rsidR="005050A8" w:rsidRPr="007F624A" w:rsidRDefault="005050A8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19.</w:t>
            </w:r>
            <w:r>
              <w:t xml:space="preserve"> </w:t>
            </w:r>
            <w:r w:rsidRPr="005050A8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Confirmación de modificación exitosa de datos del cliente</w:t>
            </w:r>
          </w:p>
        </w:tc>
      </w:tr>
      <w:tr w:rsidR="00D92429" w:rsidRPr="007F624A" w14:paraId="544588F0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18BCC" w14:textId="77777777" w:rsidR="00675B49" w:rsidRDefault="00675B49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</w:p>
          <w:p w14:paraId="0833A50A" w14:textId="734F41E9" w:rsidR="00D92429" w:rsidRDefault="004A64E6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64CED981" wp14:editId="0BEBE224">
                  <wp:extent cx="6029325" cy="4191635"/>
                  <wp:effectExtent l="0" t="0" r="9525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cliente editado.pn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325" cy="419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088BF" w14:textId="27A0AF00" w:rsidR="00675B49" w:rsidRDefault="00675B49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20.</w:t>
            </w:r>
            <w:r>
              <w:t xml:space="preserve"> </w:t>
            </w:r>
            <w:r w:rsidRPr="00675B49"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Proceso de eliminación de clientes registrados</w:t>
            </w:r>
          </w:p>
          <w:p w14:paraId="723874BA" w14:textId="77777777" w:rsidR="00D92429" w:rsidRDefault="004A64E6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36823A67" wp14:editId="6CFB7A0F">
                  <wp:extent cx="5857875" cy="3898265"/>
                  <wp:effectExtent l="0" t="0" r="9525" b="6985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eliminar cliente.pn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389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78FD4" w14:textId="085DAB23" w:rsidR="00675B49" w:rsidRDefault="00675B49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21.</w:t>
            </w:r>
            <w:r>
              <w:t xml:space="preserve"> </w:t>
            </w:r>
            <w:r w:rsidRPr="00675B49"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t>Confirmación de eliminación correcta del cliente</w:t>
            </w:r>
          </w:p>
        </w:tc>
      </w:tr>
      <w:tr w:rsidR="004A64E6" w:rsidRPr="007F624A" w14:paraId="734179F7" w14:textId="77777777" w:rsidTr="005606F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5AC57" w14:textId="050EF4A0" w:rsidR="004A64E6" w:rsidRDefault="004A64E6" w:rsidP="005606F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29CB5A5E" wp14:editId="7AB4CB7A">
                  <wp:extent cx="6371590" cy="4191635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cliente eliminado.pn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19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2F892" w14:textId="77777777" w:rsidR="00F346A3" w:rsidRDefault="00F346A3" w:rsidP="007F624A"/>
    <w:p w14:paraId="64356676" w14:textId="2FEFBFDD" w:rsidR="004A0B35" w:rsidRDefault="004A0B35" w:rsidP="004A0B35">
      <w:pPr>
        <w:pStyle w:val="Ttulo2"/>
      </w:pPr>
      <w:r>
        <w:t>Diagrama de clases</w:t>
      </w:r>
    </w:p>
    <w:p w14:paraId="1736FF8C" w14:textId="52B59DA7" w:rsidR="004A0B35" w:rsidRDefault="001156D7" w:rsidP="00DD6B41">
      <w:pPr>
        <w:pStyle w:val="Contenido"/>
      </w:pPr>
      <w:r>
        <w:rPr>
          <w:noProof/>
        </w:rPr>
        <w:drawing>
          <wp:inline distT="0" distB="0" distL="0" distR="0" wp14:anchorId="185F3DE7" wp14:editId="56248956">
            <wp:extent cx="5411972" cy="4003154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135" cy="40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0440" w14:textId="16557D9B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551DF555" w14:textId="77777777" w:rsidR="001156D7" w:rsidRPr="00100FAC" w:rsidRDefault="001156D7" w:rsidP="001156D7">
      <w:pPr>
        <w:pStyle w:val="Contenido"/>
        <w:rPr>
          <w:b/>
          <w:bCs/>
        </w:rPr>
      </w:pPr>
      <w:r w:rsidRPr="00100FAC">
        <w:rPr>
          <w:b/>
          <w:bCs/>
        </w:rPr>
        <w:t>HU-</w:t>
      </w:r>
      <w:r>
        <w:rPr>
          <w:b/>
          <w:bCs/>
        </w:rPr>
        <w:t>0</w:t>
      </w:r>
      <w:r w:rsidRPr="00100FAC">
        <w:rPr>
          <w:b/>
          <w:bCs/>
        </w:rPr>
        <w:t>1: Gestión de usuarios y roles</w:t>
      </w:r>
    </w:p>
    <w:p w14:paraId="1C56169B" w14:textId="77777777" w:rsidR="001156D7" w:rsidRDefault="001156D7" w:rsidP="004A0B35">
      <w:pPr>
        <w:pStyle w:val="Contenido"/>
      </w:pPr>
      <w:r>
        <w:rPr>
          <w:noProof/>
        </w:rPr>
        <w:drawing>
          <wp:inline distT="0" distB="0" distL="0" distR="0" wp14:anchorId="5EC73550" wp14:editId="64EA51F9">
            <wp:extent cx="5000625" cy="71077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568" cy="71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4A86" w14:textId="77777777" w:rsidR="001156D7" w:rsidRDefault="001156D7" w:rsidP="004A0B35">
      <w:pPr>
        <w:pStyle w:val="Contenido"/>
      </w:pPr>
    </w:p>
    <w:p w14:paraId="172C04EB" w14:textId="77777777" w:rsidR="00540C67" w:rsidRDefault="00540C67" w:rsidP="001156D7">
      <w:pPr>
        <w:pStyle w:val="Contenido"/>
        <w:rPr>
          <w:b/>
          <w:bCs/>
        </w:rPr>
      </w:pPr>
    </w:p>
    <w:p w14:paraId="47699EC2" w14:textId="77777777" w:rsidR="00540C67" w:rsidRDefault="00540C67" w:rsidP="001156D7">
      <w:pPr>
        <w:pStyle w:val="Contenido"/>
        <w:rPr>
          <w:b/>
          <w:bCs/>
        </w:rPr>
      </w:pPr>
    </w:p>
    <w:p w14:paraId="218CAC7A" w14:textId="77777777" w:rsidR="00540C67" w:rsidRDefault="00540C67" w:rsidP="001156D7">
      <w:pPr>
        <w:pStyle w:val="Contenido"/>
        <w:rPr>
          <w:b/>
          <w:bCs/>
        </w:rPr>
      </w:pPr>
    </w:p>
    <w:p w14:paraId="181A3C62" w14:textId="77777777" w:rsidR="00540C67" w:rsidRDefault="00540C67" w:rsidP="001156D7">
      <w:pPr>
        <w:pStyle w:val="Contenido"/>
        <w:rPr>
          <w:b/>
          <w:bCs/>
        </w:rPr>
      </w:pPr>
    </w:p>
    <w:p w14:paraId="615F66A3" w14:textId="2CC18BBA" w:rsidR="001156D7" w:rsidRPr="00100FAC" w:rsidRDefault="001156D7" w:rsidP="001156D7">
      <w:pPr>
        <w:pStyle w:val="Contenido"/>
        <w:rPr>
          <w:b/>
          <w:bCs/>
        </w:rPr>
      </w:pPr>
      <w:r w:rsidRPr="00100FAC">
        <w:rPr>
          <w:b/>
          <w:bCs/>
        </w:rPr>
        <w:lastRenderedPageBreak/>
        <w:t>HU-</w:t>
      </w:r>
      <w:r>
        <w:rPr>
          <w:b/>
          <w:bCs/>
        </w:rPr>
        <w:t>0</w:t>
      </w:r>
      <w:r w:rsidRPr="00100FAC">
        <w:rPr>
          <w:b/>
          <w:bCs/>
        </w:rPr>
        <w:t>2:Registro y actualización de proveedores</w:t>
      </w:r>
    </w:p>
    <w:p w14:paraId="46EA31F3" w14:textId="77777777" w:rsidR="001156D7" w:rsidRDefault="001156D7" w:rsidP="004A0B35">
      <w:pPr>
        <w:pStyle w:val="Contenido"/>
      </w:pPr>
      <w:r>
        <w:rPr>
          <w:noProof/>
        </w:rPr>
        <w:drawing>
          <wp:inline distT="0" distB="0" distL="0" distR="0" wp14:anchorId="580D650D" wp14:editId="30CBBFBF">
            <wp:extent cx="6149581" cy="7898524"/>
            <wp:effectExtent l="0" t="0" r="381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131" cy="79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FC08" w14:textId="77777777" w:rsidR="00540C67" w:rsidRDefault="00540C67" w:rsidP="001156D7">
      <w:pPr>
        <w:pStyle w:val="Contenido"/>
        <w:rPr>
          <w:b/>
          <w:bCs/>
        </w:rPr>
      </w:pPr>
    </w:p>
    <w:p w14:paraId="787789E7" w14:textId="77777777" w:rsidR="00540C67" w:rsidRDefault="00540C67" w:rsidP="001156D7">
      <w:pPr>
        <w:pStyle w:val="Contenido"/>
        <w:rPr>
          <w:b/>
          <w:bCs/>
        </w:rPr>
      </w:pPr>
    </w:p>
    <w:p w14:paraId="1B63DBE8" w14:textId="77777777" w:rsidR="00540C67" w:rsidRDefault="00540C67" w:rsidP="001156D7">
      <w:pPr>
        <w:pStyle w:val="Contenido"/>
        <w:rPr>
          <w:b/>
          <w:bCs/>
        </w:rPr>
      </w:pPr>
    </w:p>
    <w:p w14:paraId="6A9A3E3F" w14:textId="1CF26D9D" w:rsidR="001156D7" w:rsidRPr="00100FAC" w:rsidRDefault="001156D7" w:rsidP="001156D7">
      <w:pPr>
        <w:pStyle w:val="Contenido"/>
        <w:rPr>
          <w:b/>
          <w:bCs/>
        </w:rPr>
      </w:pPr>
      <w:r w:rsidRPr="00100FAC">
        <w:rPr>
          <w:b/>
          <w:bCs/>
        </w:rPr>
        <w:lastRenderedPageBreak/>
        <w:t>HU-03:Registro y actualización de clientes</w:t>
      </w:r>
    </w:p>
    <w:p w14:paraId="6C8FFAED" w14:textId="18E7212C" w:rsidR="001156D7" w:rsidRDefault="001156D7" w:rsidP="004A0B35">
      <w:pPr>
        <w:pStyle w:val="Contenido"/>
      </w:pPr>
      <w:r>
        <w:rPr>
          <w:noProof/>
        </w:rPr>
        <w:drawing>
          <wp:inline distT="0" distB="0" distL="0" distR="0" wp14:anchorId="75F055CB" wp14:editId="11DA27B9">
            <wp:extent cx="6149975" cy="8560675"/>
            <wp:effectExtent l="0" t="0" r="317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5" cy="856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047D" w14:textId="77777777" w:rsidR="004A0B35" w:rsidRDefault="004A0B35" w:rsidP="004A0B35"/>
    <w:p w14:paraId="73ECADF2" w14:textId="579FE158" w:rsidR="007F624A" w:rsidRPr="007F624A" w:rsidRDefault="007029B1" w:rsidP="007F624A">
      <w:pPr>
        <w:pStyle w:val="Ttulo2"/>
      </w:pPr>
      <w:r>
        <w:lastRenderedPageBreak/>
        <w:t xml:space="preserve">Incremento - </w:t>
      </w:r>
      <w:r w:rsidR="007F624A">
        <w:t>Implementación de Historias de Usuario</w:t>
      </w:r>
      <w:r>
        <w:t xml:space="preserve"> </w:t>
      </w:r>
    </w:p>
    <w:p w14:paraId="0C6E1230" w14:textId="77777777" w:rsidR="007E60C1" w:rsidRPr="007E60C1" w:rsidRDefault="007E60C1" w:rsidP="007E60C1">
      <w:pPr>
        <w:pStyle w:val="Contenido"/>
        <w:rPr>
          <w:b/>
          <w:bCs/>
        </w:rPr>
      </w:pPr>
      <w:r w:rsidRPr="007E60C1">
        <w:rPr>
          <w:b/>
          <w:bCs/>
        </w:rPr>
        <w:t>Incremento del Sprint 1</w:t>
      </w:r>
    </w:p>
    <w:p w14:paraId="75BC7608" w14:textId="77777777" w:rsidR="007E60C1" w:rsidRDefault="007E60C1" w:rsidP="007E60C1">
      <w:pPr>
        <w:pStyle w:val="Contenido"/>
      </w:pPr>
    </w:p>
    <w:p w14:paraId="5A090363" w14:textId="77777777" w:rsidR="007E60C1" w:rsidRDefault="007E60C1" w:rsidP="007E60C1">
      <w:pPr>
        <w:pStyle w:val="Contenido"/>
      </w:pPr>
      <w:r>
        <w:t>Durante el Sprint 1 se implementaron las siguientes historias de usuario:</w:t>
      </w:r>
    </w:p>
    <w:p w14:paraId="26D3CCA6" w14:textId="77777777" w:rsidR="007E60C1" w:rsidRDefault="007E60C1" w:rsidP="007E60C1">
      <w:pPr>
        <w:pStyle w:val="Contenido"/>
      </w:pPr>
    </w:p>
    <w:p w14:paraId="265ED46C" w14:textId="77777777" w:rsidR="007E60C1" w:rsidRDefault="007E60C1" w:rsidP="007E60C1">
      <w:pPr>
        <w:pStyle w:val="Contenido"/>
        <w:numPr>
          <w:ilvl w:val="0"/>
          <w:numId w:val="16"/>
        </w:numPr>
      </w:pPr>
      <w:r w:rsidRPr="007E60C1">
        <w:rPr>
          <w:b/>
          <w:bCs/>
        </w:rPr>
        <w:t>HU-01:</w:t>
      </w:r>
      <w:r>
        <w:t xml:space="preserve"> Gestión de usuarios y roles</w:t>
      </w:r>
    </w:p>
    <w:p w14:paraId="1F07FE17" w14:textId="77777777" w:rsidR="007E60C1" w:rsidRDefault="007E60C1" w:rsidP="007E60C1">
      <w:pPr>
        <w:pStyle w:val="Contenido"/>
        <w:numPr>
          <w:ilvl w:val="0"/>
          <w:numId w:val="16"/>
        </w:numPr>
      </w:pPr>
      <w:r w:rsidRPr="007E60C1">
        <w:rPr>
          <w:b/>
          <w:bCs/>
        </w:rPr>
        <w:t>HU-02:</w:t>
      </w:r>
      <w:r>
        <w:t xml:space="preserve"> Registro y gestión de proveedores</w:t>
      </w:r>
    </w:p>
    <w:p w14:paraId="10AB7D71" w14:textId="77777777" w:rsidR="007E60C1" w:rsidRDefault="007E60C1" w:rsidP="007E60C1">
      <w:pPr>
        <w:pStyle w:val="Contenido"/>
        <w:numPr>
          <w:ilvl w:val="0"/>
          <w:numId w:val="16"/>
        </w:numPr>
      </w:pPr>
      <w:r w:rsidRPr="007E60C1">
        <w:rPr>
          <w:b/>
          <w:bCs/>
        </w:rPr>
        <w:t>HU-03:</w:t>
      </w:r>
      <w:r>
        <w:t xml:space="preserve"> Registro y gestión de clientes</w:t>
      </w:r>
    </w:p>
    <w:p w14:paraId="1DF81DA9" w14:textId="77777777" w:rsidR="007E60C1" w:rsidRDefault="007E60C1" w:rsidP="007E60C1">
      <w:pPr>
        <w:pStyle w:val="Contenido"/>
      </w:pPr>
    </w:p>
    <w:p w14:paraId="5296AC6B" w14:textId="77777777" w:rsidR="007E60C1" w:rsidRDefault="007E60C1" w:rsidP="007E60C1">
      <w:pPr>
        <w:pStyle w:val="Contenido"/>
      </w:pPr>
      <w:r>
        <w:t>Estas funcionalidades permiten:</w:t>
      </w:r>
    </w:p>
    <w:p w14:paraId="79615E68" w14:textId="77777777" w:rsidR="007E60C1" w:rsidRDefault="007E60C1" w:rsidP="007E60C1">
      <w:pPr>
        <w:pStyle w:val="Contenido"/>
      </w:pPr>
    </w:p>
    <w:p w14:paraId="276FBE4F" w14:textId="77777777" w:rsidR="007E60C1" w:rsidRDefault="007E60C1" w:rsidP="007E60C1">
      <w:pPr>
        <w:pStyle w:val="Contenido"/>
        <w:numPr>
          <w:ilvl w:val="0"/>
          <w:numId w:val="36"/>
        </w:numPr>
      </w:pPr>
      <w:r>
        <w:t>Registro, autenticación y cierre de sesión de usuarios</w:t>
      </w:r>
    </w:p>
    <w:p w14:paraId="04E4A05D" w14:textId="77777777" w:rsidR="007E60C1" w:rsidRDefault="007E60C1" w:rsidP="007E60C1">
      <w:pPr>
        <w:pStyle w:val="Contenido"/>
        <w:numPr>
          <w:ilvl w:val="0"/>
          <w:numId w:val="36"/>
        </w:numPr>
      </w:pPr>
      <w:r>
        <w:t>Gestión de roles (administrador, empleado, gerente)</w:t>
      </w:r>
    </w:p>
    <w:p w14:paraId="51E8C416" w14:textId="77777777" w:rsidR="007E60C1" w:rsidRDefault="007E60C1" w:rsidP="007E60C1">
      <w:pPr>
        <w:pStyle w:val="Contenido"/>
        <w:numPr>
          <w:ilvl w:val="0"/>
          <w:numId w:val="36"/>
        </w:numPr>
      </w:pPr>
      <w:r>
        <w:t>Restricción de acceso según el rol</w:t>
      </w:r>
    </w:p>
    <w:p w14:paraId="69B75196" w14:textId="77777777" w:rsidR="007E60C1" w:rsidRDefault="007E60C1" w:rsidP="007E60C1">
      <w:pPr>
        <w:pStyle w:val="Contenido"/>
        <w:numPr>
          <w:ilvl w:val="0"/>
          <w:numId w:val="36"/>
        </w:numPr>
      </w:pPr>
      <w:r>
        <w:t>Gestión completa de clientes (CRUD) evitando duplicados</w:t>
      </w:r>
    </w:p>
    <w:p w14:paraId="38C1E047" w14:textId="77777777" w:rsidR="007E60C1" w:rsidRDefault="007E60C1" w:rsidP="007E60C1">
      <w:pPr>
        <w:pStyle w:val="Contenido"/>
        <w:numPr>
          <w:ilvl w:val="0"/>
          <w:numId w:val="36"/>
        </w:numPr>
      </w:pPr>
      <w:r>
        <w:t>Gestión completa de proveedores (CRUD)</w:t>
      </w:r>
    </w:p>
    <w:p w14:paraId="00C5D625" w14:textId="77777777" w:rsidR="007E60C1" w:rsidRDefault="007E60C1" w:rsidP="007E60C1">
      <w:pPr>
        <w:pStyle w:val="Contenido"/>
      </w:pPr>
    </w:p>
    <w:p w14:paraId="3CCF44B9" w14:textId="63D08871" w:rsidR="007029B1" w:rsidRDefault="007E60C1" w:rsidP="007E60C1">
      <w:pPr>
        <w:pStyle w:val="Contenido"/>
      </w:pPr>
      <w:r>
        <w:t>Se garantiza la persistencia de datos en la base de datos y la validación de la información ingresada.</w:t>
      </w:r>
    </w:p>
    <w:p w14:paraId="5AC889A7" w14:textId="5A55A5CE" w:rsidR="007E60C1" w:rsidRPr="000033FF" w:rsidRDefault="007E60C1" w:rsidP="007E60C1">
      <w:pPr>
        <w:pStyle w:val="Contenido"/>
        <w:rPr>
          <w:b/>
          <w:bCs/>
        </w:rPr>
      </w:pPr>
      <w:r w:rsidRPr="000033FF">
        <w:rPr>
          <w:b/>
          <w:bCs/>
        </w:rPr>
        <w:t>HU-01: Gestión de usuarios y roles</w:t>
      </w:r>
    </w:p>
    <w:p w14:paraId="22C6C8D9" w14:textId="299583C8" w:rsidR="007E60C1" w:rsidRDefault="007E60C1" w:rsidP="007E60C1">
      <w:pPr>
        <w:pStyle w:val="Contenido"/>
        <w:numPr>
          <w:ilvl w:val="0"/>
          <w:numId w:val="37"/>
        </w:numPr>
      </w:pPr>
      <w:r>
        <w:t>Inicio de sesión como administrador</w:t>
      </w:r>
    </w:p>
    <w:p w14:paraId="67ED5D5B" w14:textId="0752DEDF" w:rsidR="007E60C1" w:rsidRDefault="007E60C1" w:rsidP="007E60C1">
      <w:pPr>
        <w:pStyle w:val="Contenido"/>
        <w:ind w:left="720"/>
      </w:pPr>
      <w:r w:rsidRPr="007E60C1">
        <w:drawing>
          <wp:inline distT="0" distB="0" distL="0" distR="0" wp14:anchorId="214BDAAC" wp14:editId="2DE362D2">
            <wp:extent cx="5556599" cy="2920620"/>
            <wp:effectExtent l="0" t="0" r="635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5116" cy="29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3EFA" w14:textId="5B85AAB8" w:rsidR="007E60C1" w:rsidRDefault="007E60C1" w:rsidP="007E60C1">
      <w:pPr>
        <w:pStyle w:val="Contenido"/>
        <w:numPr>
          <w:ilvl w:val="0"/>
          <w:numId w:val="37"/>
        </w:numPr>
      </w:pPr>
      <w:r>
        <w:t>Registro de usuario y asignación de roles</w:t>
      </w:r>
    </w:p>
    <w:p w14:paraId="31F34D41" w14:textId="178FAB80" w:rsidR="007E60C1" w:rsidRDefault="007E60C1" w:rsidP="007E60C1">
      <w:pPr>
        <w:pStyle w:val="Contenido"/>
        <w:ind w:left="720"/>
      </w:pPr>
      <w:r w:rsidRPr="007E60C1">
        <w:lastRenderedPageBreak/>
        <w:drawing>
          <wp:inline distT="0" distB="0" distL="0" distR="0" wp14:anchorId="17A6F5B6" wp14:editId="53D62020">
            <wp:extent cx="5650173" cy="2980503"/>
            <wp:effectExtent l="0" t="0" r="825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7772" cy="29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0C70" w14:textId="2BF568E0" w:rsidR="00E86CAD" w:rsidRDefault="00E86CAD" w:rsidP="007E60C1">
      <w:pPr>
        <w:pStyle w:val="Contenido"/>
        <w:ind w:left="720"/>
      </w:pPr>
      <w:r w:rsidRPr="00E86CAD">
        <w:drawing>
          <wp:inline distT="0" distB="0" distL="0" distR="0" wp14:anchorId="00C52069" wp14:editId="5B1B133A">
            <wp:extent cx="5663821" cy="2071579"/>
            <wp:effectExtent l="0" t="0" r="0" b="508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5568" cy="20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C97D" w14:textId="38BD6BC4" w:rsidR="007E60C1" w:rsidRDefault="00E86CAD" w:rsidP="007E60C1">
      <w:pPr>
        <w:pStyle w:val="Contenido"/>
        <w:numPr>
          <w:ilvl w:val="0"/>
          <w:numId w:val="37"/>
        </w:numPr>
      </w:pPr>
      <w:r>
        <w:t>Edición de usuario.</w:t>
      </w:r>
    </w:p>
    <w:p w14:paraId="55DC13EC" w14:textId="0E862C36" w:rsidR="00E86CAD" w:rsidRDefault="00E86CAD" w:rsidP="00E86CAD">
      <w:pPr>
        <w:pStyle w:val="Contenido"/>
        <w:ind w:left="720"/>
      </w:pPr>
      <w:r w:rsidRPr="00E86CAD">
        <w:drawing>
          <wp:inline distT="0" distB="0" distL="0" distR="0" wp14:anchorId="4C5AD2DB" wp14:editId="152855FB">
            <wp:extent cx="5503503" cy="2906973"/>
            <wp:effectExtent l="0" t="0" r="2540" b="825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9174" cy="290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425C" w14:textId="3968D8C1" w:rsidR="00E86CAD" w:rsidRDefault="00E86CAD" w:rsidP="00E86CAD">
      <w:pPr>
        <w:pStyle w:val="Contenido"/>
        <w:ind w:left="720"/>
      </w:pPr>
      <w:r w:rsidRPr="00E86CAD">
        <w:lastRenderedPageBreak/>
        <w:drawing>
          <wp:inline distT="0" distB="0" distL="0" distR="0" wp14:anchorId="7D736518" wp14:editId="2777C90E">
            <wp:extent cx="5677468" cy="2975097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6567" cy="29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4693" w14:textId="5BA175A6" w:rsidR="00E86CAD" w:rsidRDefault="00E86CAD" w:rsidP="00E86CAD">
      <w:pPr>
        <w:pStyle w:val="Contenido"/>
        <w:ind w:left="720"/>
      </w:pPr>
      <w:r w:rsidRPr="00E86CAD">
        <w:drawing>
          <wp:inline distT="0" distB="0" distL="0" distR="0" wp14:anchorId="14312448" wp14:editId="2ECBCDC3">
            <wp:extent cx="5758010" cy="301615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6371" cy="30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49E7" w14:textId="266AE28C" w:rsidR="00E86CAD" w:rsidRDefault="00E86CAD" w:rsidP="00E86CAD">
      <w:pPr>
        <w:pStyle w:val="Contenido"/>
        <w:ind w:left="720"/>
      </w:pPr>
      <w:r w:rsidRPr="00E86CAD">
        <w:drawing>
          <wp:inline distT="0" distB="0" distL="0" distR="0" wp14:anchorId="77A6DD62" wp14:editId="56AC2DEE">
            <wp:extent cx="5825627" cy="2019868"/>
            <wp:effectExtent l="0" t="0" r="381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8814" cy="2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B97" w14:textId="72849F80" w:rsidR="00E86CAD" w:rsidRDefault="00E86CAD" w:rsidP="00E86CAD">
      <w:pPr>
        <w:pStyle w:val="Contenido"/>
        <w:numPr>
          <w:ilvl w:val="0"/>
          <w:numId w:val="37"/>
        </w:numPr>
      </w:pPr>
      <w:r>
        <w:t>Eliminación de usuario</w:t>
      </w:r>
    </w:p>
    <w:p w14:paraId="64E7F48C" w14:textId="735CD65C" w:rsidR="00E86CAD" w:rsidRDefault="00E86CAD" w:rsidP="00E86CAD">
      <w:pPr>
        <w:pStyle w:val="Contenido"/>
        <w:ind w:left="720"/>
      </w:pPr>
      <w:r w:rsidRPr="00E86CAD">
        <w:lastRenderedPageBreak/>
        <w:drawing>
          <wp:inline distT="0" distB="0" distL="0" distR="0" wp14:anchorId="0E8E6361" wp14:editId="0794D284">
            <wp:extent cx="5677468" cy="2996033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4867" cy="299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8168" w14:textId="7A901460" w:rsidR="00E86CAD" w:rsidRDefault="00E86CAD" w:rsidP="00E86CAD">
      <w:pPr>
        <w:pStyle w:val="Contenido"/>
        <w:ind w:left="720"/>
      </w:pPr>
      <w:r w:rsidRPr="00E86CAD">
        <w:drawing>
          <wp:inline distT="0" distB="0" distL="0" distR="0" wp14:anchorId="503700E9" wp14:editId="3369BD4D">
            <wp:extent cx="5701522" cy="2961564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08527" cy="29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AC2D" w14:textId="4C98AE56" w:rsidR="00E86CAD" w:rsidRDefault="00E86CAD" w:rsidP="00E86CAD">
      <w:pPr>
        <w:pStyle w:val="Contenido"/>
        <w:ind w:left="720"/>
      </w:pPr>
      <w:r w:rsidRPr="00E86CAD">
        <w:drawing>
          <wp:inline distT="0" distB="0" distL="0" distR="0" wp14:anchorId="59FFB828" wp14:editId="4BCF8E6B">
            <wp:extent cx="5776581" cy="1719618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89744" cy="172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E8BE" w14:textId="7AFAFCCA" w:rsidR="00E86CAD" w:rsidRDefault="00E86CAD" w:rsidP="00E86CAD">
      <w:pPr>
        <w:pStyle w:val="Contenido"/>
        <w:ind w:left="720"/>
      </w:pPr>
    </w:p>
    <w:p w14:paraId="09C0C440" w14:textId="43359042" w:rsidR="00E86CAD" w:rsidRDefault="00E86CAD" w:rsidP="00E86CAD">
      <w:pPr>
        <w:pStyle w:val="Contenido"/>
        <w:ind w:left="720"/>
      </w:pPr>
    </w:p>
    <w:p w14:paraId="78EC18FA" w14:textId="14872955" w:rsidR="00E86CAD" w:rsidRDefault="00E86CAD" w:rsidP="00E86CAD">
      <w:pPr>
        <w:pStyle w:val="Contenido"/>
        <w:ind w:left="720"/>
      </w:pPr>
    </w:p>
    <w:p w14:paraId="204954C2" w14:textId="384556C4" w:rsidR="00E86CAD" w:rsidRDefault="00E86CAD" w:rsidP="00E86CAD">
      <w:pPr>
        <w:pStyle w:val="Contenido"/>
        <w:ind w:left="720"/>
      </w:pPr>
    </w:p>
    <w:p w14:paraId="2963E00A" w14:textId="7796B6FF" w:rsidR="00E86CAD" w:rsidRDefault="00E86CAD" w:rsidP="00E86CAD">
      <w:pPr>
        <w:pStyle w:val="Contenido"/>
        <w:ind w:left="720"/>
      </w:pPr>
    </w:p>
    <w:p w14:paraId="094DDB90" w14:textId="3B98CE26" w:rsidR="00E86CAD" w:rsidRDefault="00E86CAD" w:rsidP="000A11E5">
      <w:pPr>
        <w:pStyle w:val="Contenido"/>
        <w:rPr>
          <w:b/>
          <w:bCs/>
        </w:rPr>
      </w:pPr>
      <w:r w:rsidRPr="000A11E5">
        <w:rPr>
          <w:b/>
          <w:bCs/>
        </w:rPr>
        <w:lastRenderedPageBreak/>
        <w:t>HU-02: Registro y gestión de proveedores</w:t>
      </w:r>
    </w:p>
    <w:p w14:paraId="7F079559" w14:textId="309F8147" w:rsidR="000A11E5" w:rsidRDefault="000A11E5" w:rsidP="000A11E5">
      <w:pPr>
        <w:pStyle w:val="Contenido"/>
        <w:rPr>
          <w:b/>
          <w:bCs/>
        </w:rPr>
      </w:pPr>
    </w:p>
    <w:p w14:paraId="722F5289" w14:textId="4B4B7AB8" w:rsidR="000A11E5" w:rsidRDefault="000A11E5" w:rsidP="000A11E5">
      <w:pPr>
        <w:pStyle w:val="Contenido"/>
        <w:numPr>
          <w:ilvl w:val="0"/>
          <w:numId w:val="38"/>
        </w:numPr>
      </w:pPr>
      <w:r>
        <w:t>Registro de proveedor</w:t>
      </w:r>
    </w:p>
    <w:p w14:paraId="29AFC8CD" w14:textId="260E7E25" w:rsidR="000A11E5" w:rsidRDefault="000A11E5" w:rsidP="000A11E5">
      <w:pPr>
        <w:pStyle w:val="Contenido"/>
        <w:ind w:left="720"/>
      </w:pPr>
      <w:r w:rsidRPr="000A11E5">
        <w:drawing>
          <wp:inline distT="0" distB="0" distL="0" distR="0" wp14:anchorId="190B0266" wp14:editId="612D687D">
            <wp:extent cx="6027405" cy="316628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3975" cy="316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1927" w14:textId="5E4567CE" w:rsidR="000A11E5" w:rsidRDefault="000A11E5" w:rsidP="000A11E5">
      <w:pPr>
        <w:pStyle w:val="Contenido"/>
        <w:ind w:left="720"/>
      </w:pPr>
      <w:r w:rsidRPr="000A11E5">
        <w:drawing>
          <wp:inline distT="0" distB="0" distL="0" distR="0" wp14:anchorId="5444A949" wp14:editId="7137FF21">
            <wp:extent cx="6059606" cy="1411331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79224" cy="14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1FC8" w14:textId="27A90145" w:rsidR="000A11E5" w:rsidRDefault="000A11E5" w:rsidP="000A11E5">
      <w:pPr>
        <w:pStyle w:val="Contenido"/>
        <w:numPr>
          <w:ilvl w:val="0"/>
          <w:numId w:val="38"/>
        </w:numPr>
      </w:pPr>
      <w:r>
        <w:t>Listado de proveedores</w:t>
      </w:r>
    </w:p>
    <w:p w14:paraId="18A54034" w14:textId="19A2891D" w:rsidR="000A11E5" w:rsidRDefault="000A11E5" w:rsidP="000A11E5">
      <w:pPr>
        <w:pStyle w:val="Contenido"/>
        <w:ind w:left="720"/>
      </w:pPr>
      <w:r w:rsidRPr="000A11E5">
        <w:drawing>
          <wp:inline distT="0" distB="0" distL="0" distR="0" wp14:anchorId="6F0BE587" wp14:editId="29E538FA">
            <wp:extent cx="6075447" cy="3057099"/>
            <wp:effectExtent l="0" t="0" r="190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87260" cy="30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C22B" w14:textId="15F3A197" w:rsidR="000A11E5" w:rsidRDefault="000A11E5" w:rsidP="000A11E5">
      <w:pPr>
        <w:pStyle w:val="Contenido"/>
        <w:numPr>
          <w:ilvl w:val="0"/>
          <w:numId w:val="38"/>
        </w:numPr>
      </w:pPr>
      <w:r>
        <w:t>Edición de proveedor</w:t>
      </w:r>
    </w:p>
    <w:p w14:paraId="3E8AEACF" w14:textId="3CABC481" w:rsidR="000A11E5" w:rsidRDefault="000A11E5" w:rsidP="000A11E5">
      <w:pPr>
        <w:pStyle w:val="Contenido"/>
        <w:ind w:left="720"/>
      </w:pPr>
      <w:r w:rsidRPr="000A11E5">
        <w:lastRenderedPageBreak/>
        <w:drawing>
          <wp:inline distT="0" distB="0" distL="0" distR="0" wp14:anchorId="668741BD" wp14:editId="7777740B">
            <wp:extent cx="5804353" cy="3084394"/>
            <wp:effectExtent l="0" t="0" r="6350" b="190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7461" cy="308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0229" w14:textId="6E978E91" w:rsidR="000A11E5" w:rsidRDefault="000A11E5" w:rsidP="000A11E5">
      <w:pPr>
        <w:pStyle w:val="Contenido"/>
        <w:ind w:left="720"/>
      </w:pPr>
      <w:r w:rsidRPr="000A11E5">
        <w:drawing>
          <wp:inline distT="0" distB="0" distL="0" distR="0" wp14:anchorId="45AF73A1" wp14:editId="48C6D07B">
            <wp:extent cx="5936776" cy="1232440"/>
            <wp:effectExtent l="0" t="0" r="6985" b="635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9325" cy="12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D1A" w14:textId="47454CFB" w:rsidR="000A11E5" w:rsidRDefault="000A11E5" w:rsidP="000A11E5">
      <w:pPr>
        <w:pStyle w:val="Contenido"/>
        <w:ind w:left="720"/>
      </w:pPr>
      <w:r w:rsidRPr="000A11E5">
        <w:drawing>
          <wp:inline distT="0" distB="0" distL="0" distR="0" wp14:anchorId="3ABA429D" wp14:editId="7F760B2C">
            <wp:extent cx="6049520" cy="3043450"/>
            <wp:effectExtent l="0" t="0" r="8890" b="508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53862" cy="30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2036" w14:textId="6817F60E" w:rsidR="000A11E5" w:rsidRDefault="000A11E5" w:rsidP="000A11E5">
      <w:pPr>
        <w:pStyle w:val="Contenido"/>
        <w:numPr>
          <w:ilvl w:val="0"/>
          <w:numId w:val="38"/>
        </w:numPr>
      </w:pPr>
      <w:r>
        <w:t>Eliminación de proveedor</w:t>
      </w:r>
    </w:p>
    <w:p w14:paraId="7A47539F" w14:textId="71D5709D" w:rsidR="000A11E5" w:rsidRDefault="000A11E5" w:rsidP="000A11E5">
      <w:pPr>
        <w:pStyle w:val="Contenido"/>
        <w:ind w:left="720"/>
      </w:pPr>
      <w:r w:rsidRPr="000A11E5">
        <w:lastRenderedPageBreak/>
        <w:drawing>
          <wp:inline distT="0" distB="0" distL="0" distR="0" wp14:anchorId="3400FF24" wp14:editId="6C28BC87">
            <wp:extent cx="5737270" cy="301615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1847" cy="302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34B1" w14:textId="09035307" w:rsidR="000A11E5" w:rsidRDefault="001123A4" w:rsidP="000A11E5">
      <w:pPr>
        <w:pStyle w:val="Contenido"/>
        <w:ind w:left="720"/>
      </w:pPr>
      <w:r w:rsidRPr="001123A4">
        <w:drawing>
          <wp:inline distT="0" distB="0" distL="0" distR="0" wp14:anchorId="26E039B6" wp14:editId="3D4B337F">
            <wp:extent cx="5811176" cy="1255594"/>
            <wp:effectExtent l="0" t="0" r="0" b="190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20753" cy="12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D662" w14:textId="0B2A6F3B" w:rsidR="001123A4" w:rsidRDefault="001123A4" w:rsidP="000A11E5">
      <w:pPr>
        <w:pStyle w:val="Contenido"/>
        <w:ind w:left="720"/>
      </w:pPr>
      <w:r w:rsidRPr="001123A4">
        <w:drawing>
          <wp:inline distT="0" distB="0" distL="0" distR="0" wp14:anchorId="736E88BA" wp14:editId="71CB879D">
            <wp:extent cx="5895832" cy="2486074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09642" cy="24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DE9A" w14:textId="77777777" w:rsidR="001123A4" w:rsidRDefault="001123A4" w:rsidP="001123A4">
      <w:pPr>
        <w:pStyle w:val="Contenido"/>
        <w:rPr>
          <w:b/>
          <w:bCs/>
        </w:rPr>
      </w:pPr>
    </w:p>
    <w:p w14:paraId="3A36F97F" w14:textId="3E9AA47E" w:rsidR="001123A4" w:rsidRDefault="001123A4" w:rsidP="001123A4">
      <w:pPr>
        <w:pStyle w:val="Contenido"/>
        <w:rPr>
          <w:b/>
          <w:bCs/>
        </w:rPr>
      </w:pPr>
      <w:r w:rsidRPr="001123A4">
        <w:rPr>
          <w:b/>
          <w:bCs/>
        </w:rPr>
        <w:t>HU-03: Registro y gestión de clientes</w:t>
      </w:r>
    </w:p>
    <w:p w14:paraId="4DA55ADA" w14:textId="5B9B384F" w:rsidR="001123A4" w:rsidRDefault="001123A4" w:rsidP="001123A4">
      <w:pPr>
        <w:pStyle w:val="Contenido"/>
        <w:rPr>
          <w:b/>
          <w:bCs/>
        </w:rPr>
      </w:pPr>
    </w:p>
    <w:p w14:paraId="6CCC03BE" w14:textId="1128F634" w:rsidR="001123A4" w:rsidRDefault="001123A4" w:rsidP="001123A4">
      <w:pPr>
        <w:pStyle w:val="Contenido"/>
        <w:numPr>
          <w:ilvl w:val="0"/>
          <w:numId w:val="39"/>
        </w:numPr>
      </w:pPr>
      <w:r w:rsidRPr="001123A4">
        <w:t>Registro de cliente</w:t>
      </w:r>
    </w:p>
    <w:p w14:paraId="6B79DD1D" w14:textId="1EA713BB" w:rsidR="001123A4" w:rsidRDefault="001123A4" w:rsidP="001123A4">
      <w:pPr>
        <w:pStyle w:val="Contenido"/>
        <w:ind w:left="720"/>
      </w:pPr>
      <w:r w:rsidRPr="001123A4">
        <w:lastRenderedPageBreak/>
        <w:drawing>
          <wp:inline distT="0" distB="0" distL="0" distR="0" wp14:anchorId="49ECA585" wp14:editId="7DA42EDF">
            <wp:extent cx="5844285" cy="3098042"/>
            <wp:effectExtent l="0" t="0" r="4445" b="762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52132" cy="31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A402" w14:textId="202CF59C" w:rsidR="001123A4" w:rsidRDefault="001123A4" w:rsidP="001123A4">
      <w:pPr>
        <w:pStyle w:val="Contenido"/>
        <w:ind w:left="720"/>
      </w:pPr>
      <w:r w:rsidRPr="001123A4">
        <w:drawing>
          <wp:inline distT="0" distB="0" distL="0" distR="0" wp14:anchorId="3F61B700" wp14:editId="6E2BC4E2">
            <wp:extent cx="5976678" cy="3125337"/>
            <wp:effectExtent l="0" t="0" r="508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82751" cy="312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D89" w14:textId="2BB47399" w:rsidR="001123A4" w:rsidRDefault="001123A4" w:rsidP="001123A4">
      <w:pPr>
        <w:pStyle w:val="Contenido"/>
        <w:numPr>
          <w:ilvl w:val="0"/>
          <w:numId w:val="39"/>
        </w:numPr>
      </w:pPr>
      <w:r>
        <w:t>Listado de clientes</w:t>
      </w:r>
    </w:p>
    <w:p w14:paraId="44C38C2C" w14:textId="3E458B81" w:rsidR="001123A4" w:rsidRDefault="001123A4" w:rsidP="001123A4">
      <w:pPr>
        <w:pStyle w:val="Contenido"/>
        <w:ind w:left="720"/>
      </w:pPr>
      <w:r w:rsidRPr="001123A4">
        <w:drawing>
          <wp:inline distT="0" distB="0" distL="0" distR="0" wp14:anchorId="5D24CAF3" wp14:editId="4A807CEE">
            <wp:extent cx="5976620" cy="1957858"/>
            <wp:effectExtent l="0" t="0" r="5080" b="444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90767" cy="196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B3ED" w14:textId="59608E5A" w:rsidR="001123A4" w:rsidRDefault="001123A4" w:rsidP="001123A4">
      <w:pPr>
        <w:pStyle w:val="Contenido"/>
        <w:numPr>
          <w:ilvl w:val="0"/>
          <w:numId w:val="39"/>
        </w:numPr>
      </w:pPr>
      <w:r>
        <w:t>Edición de cliente</w:t>
      </w:r>
    </w:p>
    <w:p w14:paraId="6841FF44" w14:textId="4EAF49C5" w:rsidR="001123A4" w:rsidRDefault="001123A4" w:rsidP="001123A4">
      <w:pPr>
        <w:pStyle w:val="Contenido"/>
        <w:ind w:left="720"/>
      </w:pPr>
      <w:r w:rsidRPr="001123A4">
        <w:lastRenderedPageBreak/>
        <w:drawing>
          <wp:inline distT="0" distB="0" distL="0" distR="0" wp14:anchorId="5AF601FE" wp14:editId="42E10CA7">
            <wp:extent cx="6006743" cy="2702256"/>
            <wp:effectExtent l="0" t="0" r="0" b="317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13557" cy="270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E202" w14:textId="580B0777" w:rsidR="001123A4" w:rsidRDefault="001123A4" w:rsidP="001123A4">
      <w:pPr>
        <w:pStyle w:val="Contenido"/>
        <w:ind w:left="720"/>
      </w:pPr>
      <w:r w:rsidRPr="001123A4">
        <w:drawing>
          <wp:inline distT="0" distB="0" distL="0" distR="0" wp14:anchorId="7C2E8C3F" wp14:editId="36899AF9">
            <wp:extent cx="6059606" cy="1354564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70196" cy="135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453C" w14:textId="12A24604" w:rsidR="001123A4" w:rsidRDefault="001123A4" w:rsidP="001123A4">
      <w:pPr>
        <w:pStyle w:val="Contenido"/>
        <w:ind w:left="720"/>
      </w:pPr>
      <w:r w:rsidRPr="001123A4">
        <w:drawing>
          <wp:inline distT="0" distB="0" distL="0" distR="0" wp14:anchorId="53F0BC10" wp14:editId="4F47DAD0">
            <wp:extent cx="6054960" cy="1992573"/>
            <wp:effectExtent l="0" t="0" r="3175" b="825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69529" cy="199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C2DE" w14:textId="3CAC5798" w:rsidR="001123A4" w:rsidRDefault="001123A4" w:rsidP="001123A4">
      <w:pPr>
        <w:pStyle w:val="Contenido"/>
        <w:numPr>
          <w:ilvl w:val="0"/>
          <w:numId w:val="39"/>
        </w:numPr>
      </w:pPr>
      <w:r>
        <w:t>Eliminación de cliente</w:t>
      </w:r>
    </w:p>
    <w:p w14:paraId="3AA92AAD" w14:textId="4286BDF9" w:rsidR="001123A4" w:rsidRDefault="001123A4" w:rsidP="001123A4">
      <w:pPr>
        <w:pStyle w:val="Contenido"/>
        <w:ind w:left="720"/>
      </w:pPr>
      <w:r w:rsidRPr="001123A4">
        <w:lastRenderedPageBreak/>
        <w:drawing>
          <wp:inline distT="0" distB="0" distL="0" distR="0" wp14:anchorId="18CACCF2" wp14:editId="1A622734">
            <wp:extent cx="5937075" cy="3125337"/>
            <wp:effectExtent l="0" t="0" r="698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5526" cy="312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C941" w14:textId="1782EDB9" w:rsidR="001123A4" w:rsidRDefault="001123A4" w:rsidP="001123A4">
      <w:pPr>
        <w:pStyle w:val="Contenido"/>
        <w:ind w:left="720"/>
      </w:pPr>
      <w:r w:rsidRPr="001123A4">
        <w:drawing>
          <wp:inline distT="0" distB="0" distL="0" distR="0" wp14:anchorId="57D57078" wp14:editId="7DCC0905">
            <wp:extent cx="6032310" cy="1365296"/>
            <wp:effectExtent l="0" t="0" r="6985" b="635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8584" cy="13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81CA" w14:textId="0909AE39" w:rsidR="001123A4" w:rsidRPr="001123A4" w:rsidRDefault="001123A4" w:rsidP="001123A4">
      <w:pPr>
        <w:pStyle w:val="Contenido"/>
        <w:ind w:left="720"/>
      </w:pPr>
      <w:r w:rsidRPr="001123A4">
        <w:drawing>
          <wp:inline distT="0" distB="0" distL="0" distR="0" wp14:anchorId="536D868A" wp14:editId="43512F30">
            <wp:extent cx="6028281" cy="1733266"/>
            <wp:effectExtent l="0" t="0" r="0" b="63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34664" cy="17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F330" w14:textId="77777777" w:rsidR="001123A4" w:rsidRPr="000A11E5" w:rsidRDefault="001123A4" w:rsidP="001123A4">
      <w:pPr>
        <w:pStyle w:val="Contenido"/>
      </w:pPr>
    </w:p>
    <w:p w14:paraId="6BF74CE5" w14:textId="77777777" w:rsidR="00E86CAD" w:rsidRDefault="00E86CAD" w:rsidP="000A11E5">
      <w:pPr>
        <w:pStyle w:val="Contenido"/>
      </w:pPr>
    </w:p>
    <w:p w14:paraId="7DC25236" w14:textId="47B51EDA" w:rsidR="007029B1" w:rsidRDefault="007029B1" w:rsidP="007029B1">
      <w:pPr>
        <w:pStyle w:val="Ttulo2"/>
      </w:pPr>
      <w:r>
        <w:lastRenderedPageBreak/>
        <w:t xml:space="preserve">Sprint </w:t>
      </w:r>
      <w:proofErr w:type="spellStart"/>
      <w:r>
        <w:t>Review</w:t>
      </w:r>
      <w:proofErr w:type="spellEnd"/>
    </w:p>
    <w:p w14:paraId="14C089D5" w14:textId="5C1A6E92" w:rsidR="007029B1" w:rsidRDefault="007029B1" w:rsidP="007029B1">
      <w:pPr>
        <w:pStyle w:val="Ttulo3"/>
      </w:pPr>
      <w:r>
        <w:t>Debilidades</w:t>
      </w:r>
    </w:p>
    <w:p w14:paraId="25DD03FA" w14:textId="77777777" w:rsidR="00540C67" w:rsidRPr="00540C67" w:rsidRDefault="00540C67" w:rsidP="00540C67">
      <w:pPr>
        <w:pStyle w:val="Ttulo3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</w:pPr>
      <w:r w:rsidRPr="00540C67"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  <w:t>Estimación de tiempos inexacta, lo que obligó a reprogramar actividades en varias ocasiones.</w:t>
      </w:r>
    </w:p>
    <w:p w14:paraId="2AEE5694" w14:textId="77777777" w:rsidR="00540C67" w:rsidRPr="00540C67" w:rsidRDefault="00540C67" w:rsidP="00540C67">
      <w:pPr>
        <w:pStyle w:val="Ttulo3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</w:pPr>
      <w:r w:rsidRPr="00540C67"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  <w:t>Organización inicial del equipo poco clara, generando duplicidad de tareas y desorden en la ejecución.</w:t>
      </w:r>
    </w:p>
    <w:p w14:paraId="147C2D8E" w14:textId="77777777" w:rsidR="00540C67" w:rsidRPr="00540C67" w:rsidRDefault="00540C67" w:rsidP="00540C67">
      <w:pPr>
        <w:pStyle w:val="Ttulo3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</w:pPr>
      <w:r w:rsidRPr="00540C67"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  <w:t>Definición de roles no completamente estructurada, ya que algunas responsabilidades fueron compartidas sin una delimitación clara.</w:t>
      </w:r>
    </w:p>
    <w:p w14:paraId="79A65488" w14:textId="77777777" w:rsidR="00540C67" w:rsidRDefault="00540C67" w:rsidP="00540C67">
      <w:pPr>
        <w:pStyle w:val="Ttulo3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</w:pPr>
      <w:r w:rsidRPr="00540C67"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  <w:t>Falta de experiencia en la estructuración del proyecto y en el diseño de la base de datos.</w:t>
      </w:r>
    </w:p>
    <w:p w14:paraId="7884D5CB" w14:textId="12FC71CC" w:rsidR="007029B1" w:rsidRDefault="007029B1" w:rsidP="00540C67">
      <w:pPr>
        <w:pStyle w:val="Ttulo3"/>
      </w:pPr>
      <w:r>
        <w:t>Fortalezas</w:t>
      </w:r>
    </w:p>
    <w:p w14:paraId="0CAC6803" w14:textId="77777777" w:rsidR="00540C67" w:rsidRPr="00540C67" w:rsidRDefault="00540C67" w:rsidP="00540C67">
      <w:pPr>
        <w:pStyle w:val="Ttulo3"/>
        <w:numPr>
          <w:ilvl w:val="0"/>
          <w:numId w:val="34"/>
        </w:numPr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</w:pPr>
      <w:r w:rsidRPr="00540C67"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  <w:t>Buena disposición del equipo para colaborar y adaptarse a los cambios.</w:t>
      </w:r>
    </w:p>
    <w:p w14:paraId="4D1F002C" w14:textId="77777777" w:rsidR="00540C67" w:rsidRPr="00540C67" w:rsidRDefault="00540C67" w:rsidP="00540C67">
      <w:pPr>
        <w:pStyle w:val="Ttulo3"/>
        <w:numPr>
          <w:ilvl w:val="0"/>
          <w:numId w:val="34"/>
        </w:numPr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</w:pPr>
      <w:r w:rsidRPr="00540C67"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  <w:t>Comunicación constante entre los integrantes para resolver problemas.</w:t>
      </w:r>
    </w:p>
    <w:p w14:paraId="76B9CC14" w14:textId="77777777" w:rsidR="00540C67" w:rsidRDefault="00540C67" w:rsidP="00540C67">
      <w:pPr>
        <w:pStyle w:val="Ttulo3"/>
        <w:numPr>
          <w:ilvl w:val="0"/>
          <w:numId w:val="34"/>
        </w:numPr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</w:pPr>
      <w:r w:rsidRPr="00540C67">
        <w:rPr>
          <w:rFonts w:asciiTheme="minorHAnsi" w:eastAsiaTheme="minorEastAsia" w:hAnsiTheme="minorHAnsi" w:cstheme="minorBidi"/>
          <w:b w:val="0"/>
          <w:color w:val="082A75" w:themeColor="text2"/>
          <w:sz w:val="28"/>
          <w:szCs w:val="22"/>
        </w:rPr>
        <w:t>Capacidad de asumir múltiples responsabilidades cuando fue necesario</w:t>
      </w:r>
    </w:p>
    <w:p w14:paraId="3501BDC0" w14:textId="47111E07" w:rsidR="007029B1" w:rsidRDefault="007029B1" w:rsidP="00540C67">
      <w:pPr>
        <w:pStyle w:val="Ttulo3"/>
      </w:pPr>
      <w:r>
        <w:t>Oportunidades de mejora</w:t>
      </w:r>
    </w:p>
    <w:p w14:paraId="5A28E499" w14:textId="77777777" w:rsidR="00DD6B41" w:rsidRPr="00DD6B41" w:rsidRDefault="00DD6B41" w:rsidP="00DD6B41">
      <w:pPr>
        <w:pStyle w:val="Prrafodelista"/>
        <w:numPr>
          <w:ilvl w:val="0"/>
          <w:numId w:val="35"/>
        </w:numPr>
        <w:rPr>
          <w:b w:val="0"/>
        </w:rPr>
      </w:pPr>
      <w:r w:rsidRPr="00DD6B41">
        <w:rPr>
          <w:b w:val="0"/>
        </w:rPr>
        <w:t xml:space="preserve">Mejorar la planificación del tiempo mediante estimaciones más realistas y uso de herramientas de seguimiento (cronogramas o </w:t>
      </w:r>
      <w:proofErr w:type="spellStart"/>
      <w:r w:rsidRPr="00DD6B41">
        <w:rPr>
          <w:b w:val="0"/>
        </w:rPr>
        <w:t>sprints</w:t>
      </w:r>
      <w:proofErr w:type="spellEnd"/>
      <w:r w:rsidRPr="00DD6B41">
        <w:rPr>
          <w:b w:val="0"/>
        </w:rPr>
        <w:t xml:space="preserve"> más detallados).</w:t>
      </w:r>
    </w:p>
    <w:p w14:paraId="6DD69C51" w14:textId="77777777" w:rsidR="00DD6B41" w:rsidRPr="00DD6B41" w:rsidRDefault="00DD6B41" w:rsidP="00DD6B41">
      <w:pPr>
        <w:pStyle w:val="Prrafodelista"/>
        <w:numPr>
          <w:ilvl w:val="0"/>
          <w:numId w:val="35"/>
        </w:numPr>
        <w:rPr>
          <w:b w:val="0"/>
        </w:rPr>
      </w:pPr>
      <w:r w:rsidRPr="00DD6B41">
        <w:rPr>
          <w:b w:val="0"/>
        </w:rPr>
        <w:t>Definir roles de manera más clara desde el inicio, asignando responsables específicos para cada área.</w:t>
      </w:r>
    </w:p>
    <w:p w14:paraId="5D37CE5A" w14:textId="77777777" w:rsidR="00DD6B41" w:rsidRPr="00DD6B41" w:rsidRDefault="00DD6B41" w:rsidP="00DD6B41">
      <w:pPr>
        <w:pStyle w:val="Prrafodelista"/>
        <w:numPr>
          <w:ilvl w:val="0"/>
          <w:numId w:val="35"/>
        </w:numPr>
        <w:rPr>
          <w:b w:val="0"/>
        </w:rPr>
      </w:pPr>
      <w:r w:rsidRPr="00DD6B41">
        <w:rPr>
          <w:b w:val="0"/>
        </w:rPr>
        <w:t>Establecer una mejor organización del equipo para evitar duplicidad de funciones.</w:t>
      </w:r>
    </w:p>
    <w:p w14:paraId="40F44782" w14:textId="77777777" w:rsidR="00DD6B41" w:rsidRPr="00DD6B41" w:rsidRDefault="00DD6B41" w:rsidP="00DD6B41">
      <w:pPr>
        <w:pStyle w:val="Prrafodelista"/>
        <w:numPr>
          <w:ilvl w:val="0"/>
          <w:numId w:val="35"/>
        </w:numPr>
        <w:rPr>
          <w:b w:val="0"/>
        </w:rPr>
      </w:pPr>
      <w:r w:rsidRPr="00DD6B41">
        <w:rPr>
          <w:b w:val="0"/>
        </w:rPr>
        <w:t>Fortalecer conocimientos en diseño de base de datos y arquitectura del sistema.</w:t>
      </w:r>
    </w:p>
    <w:p w14:paraId="766826E2" w14:textId="77777777" w:rsidR="00DD6B41" w:rsidRPr="00DD6B41" w:rsidRDefault="00DD6B41" w:rsidP="00DD6B41">
      <w:pPr>
        <w:pStyle w:val="Prrafodelista"/>
        <w:numPr>
          <w:ilvl w:val="0"/>
          <w:numId w:val="35"/>
        </w:numPr>
        <w:rPr>
          <w:b w:val="0"/>
        </w:rPr>
      </w:pPr>
      <w:r w:rsidRPr="00DD6B41">
        <w:rPr>
          <w:b w:val="0"/>
        </w:rPr>
        <w:t>Implementar mejores prácticas de validación y seguridad en el desarrollo.</w:t>
      </w:r>
    </w:p>
    <w:p w14:paraId="3C36A01A" w14:textId="774A20CC" w:rsidR="00DD6B41" w:rsidRPr="00DD6B41" w:rsidRDefault="00DD6B41" w:rsidP="00543F20">
      <w:pPr>
        <w:pStyle w:val="Prrafodelista"/>
        <w:numPr>
          <w:ilvl w:val="0"/>
          <w:numId w:val="35"/>
        </w:numPr>
        <w:rPr>
          <w:b w:val="0"/>
        </w:rPr>
      </w:pPr>
      <w:r w:rsidRPr="00DD6B41">
        <w:rPr>
          <w:b w:val="0"/>
        </w:rPr>
        <w:t>Optimizar la estructura del código siguiendo principios de modularidad.</w:t>
      </w:r>
    </w:p>
    <w:p w14:paraId="04A58DF2" w14:textId="77777777" w:rsidR="00DD6B41" w:rsidRDefault="00DD6B41" w:rsidP="00543F20"/>
    <w:p w14:paraId="5574698F" w14:textId="53E14875" w:rsidR="00054A62" w:rsidRDefault="00054A62" w:rsidP="00543F20">
      <w:pPr>
        <w:sectPr w:rsidR="00054A62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6E02715B" w14:textId="2ECB7058" w:rsidR="007029B1" w:rsidRDefault="007029B1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5"/>
        <w:gridCol w:w="2500"/>
        <w:gridCol w:w="2823"/>
        <w:gridCol w:w="4346"/>
        <w:gridCol w:w="1554"/>
        <w:gridCol w:w="1408"/>
        <w:gridCol w:w="2087"/>
      </w:tblGrid>
      <w:tr w:rsidR="007029B1" w14:paraId="03336432" w14:textId="77777777" w:rsidTr="004F4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</w:tcPr>
          <w:p w14:paraId="6EC3AB2A" w14:textId="77777777" w:rsidR="007029B1" w:rsidRDefault="007029B1" w:rsidP="005606FB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638A54E1" w14:textId="77777777" w:rsidR="007029B1" w:rsidRDefault="007029B1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23" w:type="dxa"/>
          </w:tcPr>
          <w:p w14:paraId="4CE727DC" w14:textId="77777777" w:rsidR="007029B1" w:rsidRDefault="007029B1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6" w:type="dxa"/>
          </w:tcPr>
          <w:p w14:paraId="5AF100E1" w14:textId="77777777" w:rsidR="007029B1" w:rsidRDefault="007029B1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4" w:type="dxa"/>
          </w:tcPr>
          <w:p w14:paraId="6ABBAF65" w14:textId="77777777" w:rsidR="007029B1" w:rsidRDefault="007029B1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8" w:type="dxa"/>
          </w:tcPr>
          <w:p w14:paraId="3D44B8F7" w14:textId="77777777" w:rsidR="007029B1" w:rsidRDefault="007029B1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7" w:type="dxa"/>
          </w:tcPr>
          <w:p w14:paraId="1078BE90" w14:textId="77777777" w:rsidR="007029B1" w:rsidRDefault="007029B1" w:rsidP="005606F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4F4B83" w14:paraId="7BE9B150" w14:textId="77777777" w:rsidTr="004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5978962" w14:textId="22AE6761" w:rsidR="004F4B83" w:rsidRDefault="004F4B83" w:rsidP="004F4B83">
            <w:pPr>
              <w:pStyle w:val="Contenido"/>
            </w:pPr>
            <w:r>
              <w:t>HU-1</w:t>
            </w:r>
          </w:p>
        </w:tc>
        <w:tc>
          <w:tcPr>
            <w:tcW w:w="2500" w:type="dxa"/>
          </w:tcPr>
          <w:p w14:paraId="017E6FCA" w14:textId="54BB2B7B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23" w:type="dxa"/>
          </w:tcPr>
          <w:p w14:paraId="6A93542C" w14:textId="646ED686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46" w:type="dxa"/>
          </w:tcPr>
          <w:p w14:paraId="31111A3E" w14:textId="3412E91C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4" w:type="dxa"/>
          </w:tcPr>
          <w:p w14:paraId="78287DEF" w14:textId="23E53FCE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4474299E" w14:textId="626D8079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376D6C8A" w14:textId="53C8BA65" w:rsidR="004F4B83" w:rsidRDefault="00DD6B41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Terminado</w:t>
            </w:r>
          </w:p>
        </w:tc>
      </w:tr>
      <w:tr w:rsidR="004F4B83" w14:paraId="2AB35885" w14:textId="77777777" w:rsidTr="004F4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F443955" w14:textId="3E678A8D" w:rsidR="004F4B83" w:rsidRDefault="004F4B83" w:rsidP="004F4B83">
            <w:pPr>
              <w:pStyle w:val="Contenido"/>
            </w:pPr>
            <w:r>
              <w:t>HU-2</w:t>
            </w:r>
          </w:p>
        </w:tc>
        <w:tc>
          <w:tcPr>
            <w:tcW w:w="2500" w:type="dxa"/>
          </w:tcPr>
          <w:p w14:paraId="075841AE" w14:textId="253B2707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5FDC74D8" w14:textId="69550F48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46" w:type="dxa"/>
          </w:tcPr>
          <w:p w14:paraId="277B6AFF" w14:textId="7F3831E4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4" w:type="dxa"/>
          </w:tcPr>
          <w:p w14:paraId="44C47B06" w14:textId="29DEF7E2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40B06C79" w14:textId="69D85CE9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4B3E28E3" w14:textId="10C2B7D3" w:rsidR="004F4B83" w:rsidRDefault="00DD6B41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Terminado</w:t>
            </w:r>
          </w:p>
        </w:tc>
      </w:tr>
      <w:tr w:rsidR="004F4B83" w14:paraId="2ADAD0B3" w14:textId="77777777" w:rsidTr="004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D57A7CE" w14:textId="0F941D3F" w:rsidR="004F4B83" w:rsidRDefault="004F4B83" w:rsidP="004F4B83">
            <w:pPr>
              <w:pStyle w:val="Contenido"/>
            </w:pPr>
            <w:r>
              <w:t>HU-3</w:t>
            </w:r>
          </w:p>
        </w:tc>
        <w:tc>
          <w:tcPr>
            <w:tcW w:w="2500" w:type="dxa"/>
          </w:tcPr>
          <w:p w14:paraId="66CD5A3B" w14:textId="4032A6B2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6F0B85D0" w14:textId="7231C5F7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46" w:type="dxa"/>
          </w:tcPr>
          <w:p w14:paraId="28196A7C" w14:textId="7A84839F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4" w:type="dxa"/>
          </w:tcPr>
          <w:p w14:paraId="7216DC81" w14:textId="48BA645F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2162950" w14:textId="31A962DC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573BC3FE" w14:textId="5D15DDC5" w:rsidR="004F4B83" w:rsidRDefault="00DD6B41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Terminado</w:t>
            </w:r>
          </w:p>
        </w:tc>
      </w:tr>
      <w:tr w:rsidR="00543F20" w14:paraId="1C0B8F58" w14:textId="77777777" w:rsidTr="004F4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27ED327" w14:textId="0286E98E" w:rsidR="00543F20" w:rsidRDefault="00543F20" w:rsidP="00543F20">
            <w:pPr>
              <w:pStyle w:val="Contenido"/>
            </w:pPr>
            <w:r>
              <w:t>HU-4</w:t>
            </w:r>
          </w:p>
        </w:tc>
        <w:tc>
          <w:tcPr>
            <w:tcW w:w="2500" w:type="dxa"/>
          </w:tcPr>
          <w:p w14:paraId="36777315" w14:textId="0CBAA41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1F86C665" w14:textId="6F369080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46" w:type="dxa"/>
          </w:tcPr>
          <w:p w14:paraId="1075DB66" w14:textId="1B527687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4" w:type="dxa"/>
          </w:tcPr>
          <w:p w14:paraId="146E8F34" w14:textId="4599E34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0788BBD" w14:textId="3BB1B4A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5B95C74C" w14:textId="2B6D1110" w:rsidR="00543F20" w:rsidRPr="006823F2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543F20" w14:paraId="63EB51ED" w14:textId="77777777" w:rsidTr="004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55A1D46" w14:textId="55B2E41D" w:rsidR="00543F20" w:rsidRDefault="00543F20" w:rsidP="00543F20">
            <w:pPr>
              <w:pStyle w:val="Contenido"/>
            </w:pPr>
            <w:r>
              <w:t>HU-5</w:t>
            </w:r>
          </w:p>
        </w:tc>
        <w:tc>
          <w:tcPr>
            <w:tcW w:w="2500" w:type="dxa"/>
          </w:tcPr>
          <w:p w14:paraId="6D21BF13" w14:textId="4AE5FF68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42AC2208" w14:textId="74840E92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46" w:type="dxa"/>
          </w:tcPr>
          <w:p w14:paraId="60A2568F" w14:textId="092FF66C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4" w:type="dxa"/>
          </w:tcPr>
          <w:p w14:paraId="4EDF9AFE" w14:textId="100D389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349E374" w14:textId="6641E5C1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74A7C988" w14:textId="09180D96" w:rsidR="00543F20" w:rsidRPr="006823F2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543F20" w14:paraId="0B7410A1" w14:textId="77777777" w:rsidTr="004F4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B4C4DCD" w14:textId="7EAE9DA6" w:rsidR="00543F20" w:rsidRDefault="00543F20" w:rsidP="00543F20">
            <w:pPr>
              <w:pStyle w:val="Contenido"/>
            </w:pPr>
            <w:r>
              <w:t>HU-6</w:t>
            </w:r>
          </w:p>
        </w:tc>
        <w:tc>
          <w:tcPr>
            <w:tcW w:w="2500" w:type="dxa"/>
          </w:tcPr>
          <w:p w14:paraId="4951A16A" w14:textId="0BE2DF4D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23" w:type="dxa"/>
          </w:tcPr>
          <w:p w14:paraId="5BAA4795" w14:textId="199D4B8A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46" w:type="dxa"/>
          </w:tcPr>
          <w:p w14:paraId="2E89046F" w14:textId="4267BA4F" w:rsidR="00543F20" w:rsidRPr="004D3CF4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4" w:type="dxa"/>
          </w:tcPr>
          <w:p w14:paraId="597BDFFA" w14:textId="206345FD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004C68DE" w14:textId="1B80B3D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0E5FC778" w14:textId="3380B432" w:rsidR="00543F20" w:rsidRPr="006823F2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543F20" w14:paraId="4BF47E73" w14:textId="77777777" w:rsidTr="004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918945E" w14:textId="7DA3E594" w:rsidR="00543F20" w:rsidRDefault="00543F20" w:rsidP="00543F20">
            <w:pPr>
              <w:pStyle w:val="Contenido"/>
            </w:pPr>
            <w:r>
              <w:t>HU-7</w:t>
            </w:r>
          </w:p>
        </w:tc>
        <w:tc>
          <w:tcPr>
            <w:tcW w:w="2500" w:type="dxa"/>
          </w:tcPr>
          <w:p w14:paraId="1F00BFD4" w14:textId="13AB5CD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23" w:type="dxa"/>
          </w:tcPr>
          <w:p w14:paraId="7ACBEE25" w14:textId="3016A577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46" w:type="dxa"/>
          </w:tcPr>
          <w:p w14:paraId="7C7C023D" w14:textId="6FD68086" w:rsidR="00543F20" w:rsidRPr="004D3CF4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4" w:type="dxa"/>
          </w:tcPr>
          <w:p w14:paraId="3C6EE7A7" w14:textId="130D7AA9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05B9D780" w14:textId="0727611E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7" w:type="dxa"/>
          </w:tcPr>
          <w:p w14:paraId="458CF735" w14:textId="0CC56676" w:rsidR="00543F20" w:rsidRPr="006823F2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</w:tbl>
    <w:p w14:paraId="27852C4F" w14:textId="77777777" w:rsidR="007029B1" w:rsidRDefault="007029B1" w:rsidP="007029B1">
      <w:pPr>
        <w:pStyle w:val="Contenido"/>
        <w:sectPr w:rsidR="007029B1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66C9B2C8" w:rsidR="00CD528B" w:rsidRDefault="00CD528B" w:rsidP="00D077E9">
      <w:pPr>
        <w:pStyle w:val="Ttulo1"/>
      </w:pPr>
      <w:r>
        <w:lastRenderedPageBreak/>
        <w:t>Referencias</w:t>
      </w:r>
    </w:p>
    <w:p w14:paraId="62DC9FEF" w14:textId="004012E8" w:rsidR="004F4B83" w:rsidRDefault="004F4B83" w:rsidP="00D077E9">
      <w:pPr>
        <w:pStyle w:val="Ttulo1"/>
        <w:rPr>
          <w:noProof/>
        </w:rPr>
      </w:pPr>
      <w:r w:rsidRPr="004F4B83">
        <w:rPr>
          <w:noProof/>
        </w:rPr>
        <w:drawing>
          <wp:inline distT="0" distB="0" distL="0" distR="0" wp14:anchorId="51ADE4A4" wp14:editId="6AE22205">
            <wp:extent cx="5614035" cy="1510030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4B83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C1AE5" w14:textId="77777777" w:rsidR="00034639" w:rsidRDefault="00034639">
      <w:r>
        <w:separator/>
      </w:r>
    </w:p>
    <w:p w14:paraId="0FB0AC9E" w14:textId="77777777" w:rsidR="00034639" w:rsidRDefault="00034639"/>
  </w:endnote>
  <w:endnote w:type="continuationSeparator" w:id="0">
    <w:p w14:paraId="759FA948" w14:textId="77777777" w:rsidR="00034639" w:rsidRDefault="00034639">
      <w:r>
        <w:continuationSeparator/>
      </w:r>
    </w:p>
    <w:p w14:paraId="092E20D3" w14:textId="77777777" w:rsidR="00034639" w:rsidRDefault="000346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1715619258"/>
      <w:docPartObj>
        <w:docPartGallery w:val="Page Numbers (Bottom of Page)"/>
        <w:docPartUnique/>
      </w:docPartObj>
    </w:sdtPr>
    <w:sdtEndPr/>
    <w:sdtContent>
      <w:p w14:paraId="7CC10BD6" w14:textId="77777777" w:rsidR="004B3BE7" w:rsidRDefault="004B3BE7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14F01C7D" w14:textId="77777777" w:rsidR="004B3BE7" w:rsidRDefault="004B3BE7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4B3BE7" w:rsidRDefault="004B3BE7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4B3BE7" w:rsidRDefault="004B3BE7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A0EF6" w14:textId="77777777" w:rsidR="00034639" w:rsidRDefault="00034639">
      <w:r>
        <w:separator/>
      </w:r>
    </w:p>
    <w:p w14:paraId="280CD227" w14:textId="77777777" w:rsidR="00034639" w:rsidRDefault="00034639"/>
  </w:footnote>
  <w:footnote w:type="continuationSeparator" w:id="0">
    <w:p w14:paraId="4D141945" w14:textId="77777777" w:rsidR="00034639" w:rsidRDefault="00034639">
      <w:r>
        <w:continuationSeparator/>
      </w:r>
    </w:p>
    <w:p w14:paraId="171A5305" w14:textId="77777777" w:rsidR="00034639" w:rsidRDefault="000346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4B3BE7" w14:paraId="1769634E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22404A26" w14:textId="77777777" w:rsidR="004B3BE7" w:rsidRDefault="004B3BE7">
          <w:pPr>
            <w:pStyle w:val="Encabezado"/>
            <w:rPr>
              <w:noProof/>
            </w:rPr>
          </w:pPr>
        </w:p>
      </w:tc>
    </w:tr>
  </w:tbl>
  <w:p w14:paraId="41137676" w14:textId="77777777" w:rsidR="004B3BE7" w:rsidRDefault="004B3BE7" w:rsidP="00D077E9">
    <w:pPr>
      <w:pStyle w:val="Encabezado"/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4B3BE7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4B3BE7" w:rsidRDefault="004B3BE7">
          <w:pPr>
            <w:pStyle w:val="Encabezado"/>
            <w:rPr>
              <w:noProof/>
            </w:rPr>
          </w:pPr>
        </w:p>
      </w:tc>
    </w:tr>
  </w:tbl>
  <w:p w14:paraId="218B294E" w14:textId="77777777" w:rsidR="004B3BE7" w:rsidRDefault="004B3BE7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359"/>
    <w:multiLevelType w:val="hybridMultilevel"/>
    <w:tmpl w:val="B1467DC2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703ED"/>
    <w:multiLevelType w:val="hybridMultilevel"/>
    <w:tmpl w:val="BAA6FFF8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C7A47"/>
    <w:multiLevelType w:val="hybridMultilevel"/>
    <w:tmpl w:val="A8F08D8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2FBE"/>
    <w:multiLevelType w:val="hybridMultilevel"/>
    <w:tmpl w:val="8E2466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21AC3"/>
    <w:multiLevelType w:val="hybridMultilevel"/>
    <w:tmpl w:val="F31065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63DD"/>
    <w:multiLevelType w:val="hybridMultilevel"/>
    <w:tmpl w:val="A0846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36137"/>
    <w:multiLevelType w:val="hybridMultilevel"/>
    <w:tmpl w:val="82C076E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45EE5"/>
    <w:multiLevelType w:val="hybridMultilevel"/>
    <w:tmpl w:val="73F6465A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86568"/>
    <w:multiLevelType w:val="hybridMultilevel"/>
    <w:tmpl w:val="38A09F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9053F"/>
    <w:multiLevelType w:val="hybridMultilevel"/>
    <w:tmpl w:val="F21A9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84273"/>
    <w:multiLevelType w:val="hybridMultilevel"/>
    <w:tmpl w:val="22D488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02FE9"/>
    <w:multiLevelType w:val="hybridMultilevel"/>
    <w:tmpl w:val="9042D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82B59"/>
    <w:multiLevelType w:val="hybridMultilevel"/>
    <w:tmpl w:val="4B5437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755394"/>
    <w:multiLevelType w:val="hybridMultilevel"/>
    <w:tmpl w:val="25B642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77FDF"/>
    <w:multiLevelType w:val="hybridMultilevel"/>
    <w:tmpl w:val="F056D3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20865"/>
    <w:multiLevelType w:val="hybridMultilevel"/>
    <w:tmpl w:val="673013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035C8"/>
    <w:multiLevelType w:val="hybridMultilevel"/>
    <w:tmpl w:val="09185B3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1487B"/>
    <w:multiLevelType w:val="hybridMultilevel"/>
    <w:tmpl w:val="AB2A02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034592"/>
    <w:multiLevelType w:val="hybridMultilevel"/>
    <w:tmpl w:val="6BF85F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C41A83"/>
    <w:multiLevelType w:val="hybridMultilevel"/>
    <w:tmpl w:val="911E8E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D6C00C1"/>
    <w:multiLevelType w:val="multilevel"/>
    <w:tmpl w:val="224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6679D"/>
    <w:multiLevelType w:val="hybridMultilevel"/>
    <w:tmpl w:val="9E28FD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4A477D"/>
    <w:multiLevelType w:val="multilevel"/>
    <w:tmpl w:val="6F50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B315DE"/>
    <w:multiLevelType w:val="hybridMultilevel"/>
    <w:tmpl w:val="490A5B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A47FAE"/>
    <w:multiLevelType w:val="hybridMultilevel"/>
    <w:tmpl w:val="F5AC74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668F3"/>
    <w:multiLevelType w:val="multilevel"/>
    <w:tmpl w:val="1EE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3566F"/>
    <w:multiLevelType w:val="hybridMultilevel"/>
    <w:tmpl w:val="390620C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790CCD"/>
    <w:multiLevelType w:val="hybridMultilevel"/>
    <w:tmpl w:val="AAC02F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953526"/>
    <w:multiLevelType w:val="hybridMultilevel"/>
    <w:tmpl w:val="0994C07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B2FC0"/>
    <w:multiLevelType w:val="hybridMultilevel"/>
    <w:tmpl w:val="44527E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5C4B5E"/>
    <w:multiLevelType w:val="hybridMultilevel"/>
    <w:tmpl w:val="4C1098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60475A0"/>
    <w:multiLevelType w:val="hybridMultilevel"/>
    <w:tmpl w:val="84D8E0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995AC7"/>
    <w:multiLevelType w:val="hybridMultilevel"/>
    <w:tmpl w:val="9AE60C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C9020D6"/>
    <w:multiLevelType w:val="hybridMultilevel"/>
    <w:tmpl w:val="BCB62236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10116"/>
    <w:multiLevelType w:val="hybridMultilevel"/>
    <w:tmpl w:val="A664D4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6"/>
  </w:num>
  <w:num w:numId="3">
    <w:abstractNumId w:val="23"/>
  </w:num>
  <w:num w:numId="4">
    <w:abstractNumId w:val="12"/>
  </w:num>
  <w:num w:numId="5">
    <w:abstractNumId w:val="14"/>
  </w:num>
  <w:num w:numId="6">
    <w:abstractNumId w:val="21"/>
  </w:num>
  <w:num w:numId="7">
    <w:abstractNumId w:val="27"/>
  </w:num>
  <w:num w:numId="8">
    <w:abstractNumId w:val="19"/>
  </w:num>
  <w:num w:numId="9">
    <w:abstractNumId w:val="13"/>
  </w:num>
  <w:num w:numId="10">
    <w:abstractNumId w:val="36"/>
  </w:num>
  <w:num w:numId="11">
    <w:abstractNumId w:val="38"/>
  </w:num>
  <w:num w:numId="12">
    <w:abstractNumId w:val="20"/>
  </w:num>
  <w:num w:numId="13">
    <w:abstractNumId w:val="17"/>
  </w:num>
  <w:num w:numId="14">
    <w:abstractNumId w:val="11"/>
  </w:num>
  <w:num w:numId="15">
    <w:abstractNumId w:val="33"/>
  </w:num>
  <w:num w:numId="16">
    <w:abstractNumId w:val="15"/>
  </w:num>
  <w:num w:numId="17">
    <w:abstractNumId w:val="18"/>
  </w:num>
  <w:num w:numId="18">
    <w:abstractNumId w:val="1"/>
  </w:num>
  <w:num w:numId="19">
    <w:abstractNumId w:val="35"/>
  </w:num>
  <w:num w:numId="20">
    <w:abstractNumId w:val="34"/>
  </w:num>
  <w:num w:numId="21">
    <w:abstractNumId w:val="9"/>
  </w:num>
  <w:num w:numId="22">
    <w:abstractNumId w:val="3"/>
  </w:num>
  <w:num w:numId="23">
    <w:abstractNumId w:val="32"/>
  </w:num>
  <w:num w:numId="24">
    <w:abstractNumId w:val="31"/>
  </w:num>
  <w:num w:numId="25">
    <w:abstractNumId w:val="2"/>
  </w:num>
  <w:num w:numId="26">
    <w:abstractNumId w:val="7"/>
  </w:num>
  <w:num w:numId="27">
    <w:abstractNumId w:val="0"/>
  </w:num>
  <w:num w:numId="28">
    <w:abstractNumId w:val="37"/>
  </w:num>
  <w:num w:numId="29">
    <w:abstractNumId w:val="22"/>
  </w:num>
  <w:num w:numId="30">
    <w:abstractNumId w:val="26"/>
  </w:num>
  <w:num w:numId="31">
    <w:abstractNumId w:val="29"/>
  </w:num>
  <w:num w:numId="32">
    <w:abstractNumId w:val="6"/>
  </w:num>
  <w:num w:numId="33">
    <w:abstractNumId w:val="30"/>
  </w:num>
  <w:num w:numId="34">
    <w:abstractNumId w:val="24"/>
  </w:num>
  <w:num w:numId="35">
    <w:abstractNumId w:val="8"/>
  </w:num>
  <w:num w:numId="36">
    <w:abstractNumId w:val="5"/>
  </w:num>
  <w:num w:numId="37">
    <w:abstractNumId w:val="28"/>
  </w:num>
  <w:num w:numId="38">
    <w:abstractNumId w:val="4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02335"/>
    <w:rsid w:val="000033FF"/>
    <w:rsid w:val="0002482E"/>
    <w:rsid w:val="00034639"/>
    <w:rsid w:val="00050324"/>
    <w:rsid w:val="00054A62"/>
    <w:rsid w:val="000747A0"/>
    <w:rsid w:val="00076FC9"/>
    <w:rsid w:val="000A0150"/>
    <w:rsid w:val="000A11E5"/>
    <w:rsid w:val="000C2408"/>
    <w:rsid w:val="000E63C9"/>
    <w:rsid w:val="00100FAC"/>
    <w:rsid w:val="001123A4"/>
    <w:rsid w:val="001156D7"/>
    <w:rsid w:val="00123858"/>
    <w:rsid w:val="00130E9D"/>
    <w:rsid w:val="001402A1"/>
    <w:rsid w:val="00150A6D"/>
    <w:rsid w:val="00185B35"/>
    <w:rsid w:val="001C714F"/>
    <w:rsid w:val="001F2BC8"/>
    <w:rsid w:val="001F5F6B"/>
    <w:rsid w:val="00233343"/>
    <w:rsid w:val="00243EBC"/>
    <w:rsid w:val="00246A35"/>
    <w:rsid w:val="002514DE"/>
    <w:rsid w:val="00252174"/>
    <w:rsid w:val="00284348"/>
    <w:rsid w:val="002B7AFC"/>
    <w:rsid w:val="002C32A1"/>
    <w:rsid w:val="002F51F5"/>
    <w:rsid w:val="00312137"/>
    <w:rsid w:val="00313400"/>
    <w:rsid w:val="00330359"/>
    <w:rsid w:val="0033185F"/>
    <w:rsid w:val="0033762F"/>
    <w:rsid w:val="00341E67"/>
    <w:rsid w:val="00360494"/>
    <w:rsid w:val="00366C7E"/>
    <w:rsid w:val="00384EA3"/>
    <w:rsid w:val="003A39A1"/>
    <w:rsid w:val="003C2191"/>
    <w:rsid w:val="003C7136"/>
    <w:rsid w:val="003D3863"/>
    <w:rsid w:val="004110DE"/>
    <w:rsid w:val="00421ACF"/>
    <w:rsid w:val="0044085A"/>
    <w:rsid w:val="00445849"/>
    <w:rsid w:val="004A0B35"/>
    <w:rsid w:val="004A64E6"/>
    <w:rsid w:val="004B21A5"/>
    <w:rsid w:val="004B3BE7"/>
    <w:rsid w:val="004C1BFB"/>
    <w:rsid w:val="004E5FEE"/>
    <w:rsid w:val="004F4B83"/>
    <w:rsid w:val="005037F0"/>
    <w:rsid w:val="005050A8"/>
    <w:rsid w:val="00516A86"/>
    <w:rsid w:val="005275F6"/>
    <w:rsid w:val="00540C67"/>
    <w:rsid w:val="00543F20"/>
    <w:rsid w:val="005606FB"/>
    <w:rsid w:val="00572102"/>
    <w:rsid w:val="00586062"/>
    <w:rsid w:val="005959D9"/>
    <w:rsid w:val="00595A6C"/>
    <w:rsid w:val="005A5BF4"/>
    <w:rsid w:val="005F1BB0"/>
    <w:rsid w:val="0060219B"/>
    <w:rsid w:val="00635B71"/>
    <w:rsid w:val="00656C4D"/>
    <w:rsid w:val="00663A51"/>
    <w:rsid w:val="00670192"/>
    <w:rsid w:val="00675B49"/>
    <w:rsid w:val="006823F2"/>
    <w:rsid w:val="00691304"/>
    <w:rsid w:val="00694FC0"/>
    <w:rsid w:val="006E10A5"/>
    <w:rsid w:val="006E5716"/>
    <w:rsid w:val="006F4E23"/>
    <w:rsid w:val="007029B1"/>
    <w:rsid w:val="007302B3"/>
    <w:rsid w:val="00730733"/>
    <w:rsid w:val="007309A6"/>
    <w:rsid w:val="00730E3A"/>
    <w:rsid w:val="007365AF"/>
    <w:rsid w:val="00736AAF"/>
    <w:rsid w:val="00765B2A"/>
    <w:rsid w:val="007826F1"/>
    <w:rsid w:val="00782BB7"/>
    <w:rsid w:val="00783A34"/>
    <w:rsid w:val="007C6B52"/>
    <w:rsid w:val="007D16C5"/>
    <w:rsid w:val="007E60C1"/>
    <w:rsid w:val="007F1319"/>
    <w:rsid w:val="007F624A"/>
    <w:rsid w:val="00830ED4"/>
    <w:rsid w:val="00841EE6"/>
    <w:rsid w:val="00846A77"/>
    <w:rsid w:val="00862FE4"/>
    <w:rsid w:val="0086389A"/>
    <w:rsid w:val="0087605E"/>
    <w:rsid w:val="008941AE"/>
    <w:rsid w:val="008B1FEE"/>
    <w:rsid w:val="008B328F"/>
    <w:rsid w:val="008D28BE"/>
    <w:rsid w:val="00903C32"/>
    <w:rsid w:val="00916B16"/>
    <w:rsid w:val="009173B9"/>
    <w:rsid w:val="009254C8"/>
    <w:rsid w:val="009259A0"/>
    <w:rsid w:val="0093335D"/>
    <w:rsid w:val="0093613E"/>
    <w:rsid w:val="00943026"/>
    <w:rsid w:val="00966B81"/>
    <w:rsid w:val="0097366E"/>
    <w:rsid w:val="00977F79"/>
    <w:rsid w:val="009C7720"/>
    <w:rsid w:val="00A070CE"/>
    <w:rsid w:val="00A23AFA"/>
    <w:rsid w:val="00A31B3E"/>
    <w:rsid w:val="00A532F3"/>
    <w:rsid w:val="00A8489E"/>
    <w:rsid w:val="00AB02A7"/>
    <w:rsid w:val="00AC29F3"/>
    <w:rsid w:val="00AD1BC9"/>
    <w:rsid w:val="00B231E5"/>
    <w:rsid w:val="00B502D2"/>
    <w:rsid w:val="00B73510"/>
    <w:rsid w:val="00C02B87"/>
    <w:rsid w:val="00C4086D"/>
    <w:rsid w:val="00C83249"/>
    <w:rsid w:val="00C943F5"/>
    <w:rsid w:val="00CA1896"/>
    <w:rsid w:val="00CA6D68"/>
    <w:rsid w:val="00CB5B28"/>
    <w:rsid w:val="00CD528B"/>
    <w:rsid w:val="00CD552B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92429"/>
    <w:rsid w:val="00D97B80"/>
    <w:rsid w:val="00DC706A"/>
    <w:rsid w:val="00DD152F"/>
    <w:rsid w:val="00DD6B41"/>
    <w:rsid w:val="00DE213F"/>
    <w:rsid w:val="00DE2562"/>
    <w:rsid w:val="00DF027C"/>
    <w:rsid w:val="00E00A32"/>
    <w:rsid w:val="00E00ECD"/>
    <w:rsid w:val="00E22ACD"/>
    <w:rsid w:val="00E30BA5"/>
    <w:rsid w:val="00E35D99"/>
    <w:rsid w:val="00E620B0"/>
    <w:rsid w:val="00E81B40"/>
    <w:rsid w:val="00E86CAD"/>
    <w:rsid w:val="00EF555B"/>
    <w:rsid w:val="00F027BB"/>
    <w:rsid w:val="00F11DCF"/>
    <w:rsid w:val="00F15EF9"/>
    <w:rsid w:val="00F162EA"/>
    <w:rsid w:val="00F2477D"/>
    <w:rsid w:val="00F346A3"/>
    <w:rsid w:val="00F51690"/>
    <w:rsid w:val="00F52D27"/>
    <w:rsid w:val="00F61D71"/>
    <w:rsid w:val="00F622A9"/>
    <w:rsid w:val="00F757CE"/>
    <w:rsid w:val="00F83527"/>
    <w:rsid w:val="00F9579C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7029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5"/>
    <w:rsid w:val="007029B1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Prrafodelista">
    <w:name w:val="List Paragraph"/>
    <w:basedOn w:val="Normal"/>
    <w:uiPriority w:val="34"/>
    <w:unhideWhenUsed/>
    <w:qFormat/>
    <w:rsid w:val="00543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5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glossaryDocument" Target="glossary/document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emf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F547DF" w:rsidRDefault="004C570A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0C50CE"/>
    <w:rsid w:val="00361E76"/>
    <w:rsid w:val="003A637A"/>
    <w:rsid w:val="004C570A"/>
    <w:rsid w:val="00586058"/>
    <w:rsid w:val="005C2097"/>
    <w:rsid w:val="006A1884"/>
    <w:rsid w:val="009A5FFB"/>
    <w:rsid w:val="009B0278"/>
    <w:rsid w:val="00AC587D"/>
    <w:rsid w:val="00B266D5"/>
    <w:rsid w:val="00CF5186"/>
    <w:rsid w:val="00EA52BF"/>
    <w:rsid w:val="00F5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215</TotalTime>
  <Pages>39</Pages>
  <Words>2166</Words>
  <Characters>11916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Nathalia Mejia Buitrago</cp:lastModifiedBy>
  <cp:revision>7</cp:revision>
  <cp:lastPrinted>2026-05-02T00:45:00Z</cp:lastPrinted>
  <dcterms:created xsi:type="dcterms:W3CDTF">2026-04-25T23:19:00Z</dcterms:created>
  <dcterms:modified xsi:type="dcterms:W3CDTF">2026-05-02T00:56:00Z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