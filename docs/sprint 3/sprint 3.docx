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40808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4CB6102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<w:pict>
              <v:rect w14:anchorId="2D05ECE6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54059D3D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201F7D" w14:textId="77777777" w:rsidR="005A5BF4" w:rsidRPr="005A5BF4" w:rsidRDefault="005A5BF4" w:rsidP="005A5BF4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2"/>
                                      <w:szCs w:val="32"/>
                                      <w:lang w:val="es-CO" w:bidi="es-ES"/>
                                    </w:rPr>
                                  </w:pPr>
                                  <w:r w:rsidRPr="005A5BF4"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2"/>
                                      <w:szCs w:val="32"/>
                                      <w:lang w:val="es-CO" w:bidi="es-ES"/>
                                    </w:rPr>
                                    <w:t>Sistema de almacenamiento de información de compra y venta de cacao para la empresa Chocolate Tumaco</w:t>
                                  </w:r>
                                </w:p>
                                <w:p w14:paraId="6864D15B" w14:textId="389D4905" w:rsidR="005A5BF4" w:rsidRPr="005A5BF4" w:rsidRDefault="005A5BF4" w:rsidP="005A5BF4">
                                  <w:pPr>
                                    <w:spacing w:line="240" w:lineRule="auto"/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5A5BF4"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  <w:lang w:bidi="es-ES"/>
                                    </w:rPr>
                                    <w:t xml:space="preserve">Sprint </w:t>
                                  </w:r>
                                  <w:r w:rsidR="00D865E9"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  <w:lang w:bidi="es-ES"/>
                                    </w:rPr>
                                    <w:t>3</w:t>
                                  </w:r>
                                </w:p>
                                <w:p w14:paraId="164157A1" w14:textId="5240F5BC" w:rsidR="00CD528B" w:rsidRPr="00D86945" w:rsidRDefault="00CD528B" w:rsidP="00D077E9">
                                  <w:pPr>
                                    <w:pStyle w:val="Ttulo"/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" filled="f" stroked="f" strokeweight=".5pt">
                      <v:textbox>
                        <w:txbxContent>
                          <w:p w14:paraId="21201F7D" w14:textId="77777777" w:rsidR="005A5BF4" w:rsidRPr="005A5BF4" w:rsidRDefault="005A5BF4" w:rsidP="005A5BF4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Cs/>
                                <w:sz w:val="32"/>
                                <w:szCs w:val="32"/>
                                <w:lang w:val="es-CO" w:bidi="es-ES"/>
                              </w:rPr>
                            </w:pPr>
                            <w:r w:rsidRPr="005A5BF4">
                              <w:rPr>
                                <w:rFonts w:asciiTheme="majorHAnsi" w:eastAsiaTheme="majorEastAsia" w:hAnsiTheme="majorHAnsi" w:cstheme="majorBidi"/>
                                <w:bCs/>
                                <w:sz w:val="32"/>
                                <w:szCs w:val="32"/>
                                <w:lang w:val="es-CO" w:bidi="es-ES"/>
                              </w:rPr>
                              <w:t>Sistema de almacenamiento de información de compra y venta de cacao para la empresa Chocolate Tumaco</w:t>
                            </w:r>
                          </w:p>
                          <w:p w14:paraId="6864D15B" w14:textId="389D4905" w:rsidR="005A5BF4" w:rsidRPr="005A5BF4" w:rsidRDefault="005A5BF4" w:rsidP="005A5BF4">
                            <w:pPr>
                              <w:spacing w:line="240" w:lineRule="auto"/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</w:rPr>
                            </w:pPr>
                            <w:r w:rsidRPr="005A5BF4"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  <w:lang w:bidi="es-ES"/>
                              </w:rPr>
                              <w:t xml:space="preserve">Sprint </w:t>
                            </w:r>
                            <w:r w:rsidR="00D865E9"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  <w:lang w:bidi="es-ES"/>
                              </w:rPr>
                              <w:t>3</w:t>
                            </w:r>
                          </w:p>
                          <w:p w14:paraId="164157A1" w14:textId="5240F5BC" w:rsidR="00CD528B" w:rsidRPr="00D86945" w:rsidRDefault="00CD528B" w:rsidP="00D077E9">
                            <w:pPr>
                              <w:pStyle w:val="Ttulo"/>
                              <w:spacing w:after="0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EndPr/>
            <w:sdtContent>
              <w:p w14:paraId="1DB1C0CE" w14:textId="7A6F878E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FD62B1">
                  <w:rPr>
                    <w:rStyle w:val="SubttuloCar"/>
                    <w:b w:val="0"/>
                    <w:noProof/>
                    <w:lang w:bidi="es-ES"/>
                  </w:rPr>
                  <w:t>9 mayo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21307242" w14:textId="77777777" w:rsidR="005A5BF4" w:rsidRDefault="005A5BF4" w:rsidP="005A5BF4">
            <w:pPr>
              <w:rPr>
                <w:noProof/>
              </w:rPr>
            </w:pPr>
            <w:r>
              <w:rPr>
                <w:noProof/>
              </w:rPr>
              <w:t>Naisa Tech</w:t>
            </w:r>
          </w:p>
          <w:p w14:paraId="5A9C1049" w14:textId="77777777" w:rsidR="005A5BF4" w:rsidRDefault="005A5BF4" w:rsidP="005A5BF4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r>
              <w:rPr>
                <w:noProof/>
              </w:rPr>
              <w:t>Isaura Alexandra Banguera Ruiz</w:t>
            </w:r>
          </w:p>
          <w:p w14:paraId="3029B735" w14:textId="77777777" w:rsidR="005A5BF4" w:rsidRDefault="005A5BF4" w:rsidP="005A5BF4">
            <w:pPr>
              <w:rPr>
                <w:noProof/>
              </w:rPr>
            </w:pPr>
            <w:r>
              <w:rPr>
                <w:noProof/>
              </w:rPr>
              <w:t xml:space="preserve">                       Nathalia Mejia Buitrago</w:t>
            </w:r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3DA73947" w:rsidR="00D077E9" w:rsidRDefault="005A5BF4">
      <w:pPr>
        <w:spacing w:after="200"/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62336" behindDoc="1" locked="0" layoutInCell="1" allowOverlap="1" wp14:anchorId="2A300EE2" wp14:editId="5F3D499C">
            <wp:simplePos x="0" y="0"/>
            <wp:positionH relativeFrom="column">
              <wp:posOffset>4563920</wp:posOffset>
            </wp:positionH>
            <wp:positionV relativeFrom="paragraph">
              <wp:posOffset>6723205</wp:posOffset>
            </wp:positionV>
            <wp:extent cx="1572895" cy="1572895"/>
            <wp:effectExtent l="0" t="0" r="8255" b="8255"/>
            <wp:wrapTight wrapText="bothSides">
              <wp:wrapPolygon edited="0">
                <wp:start x="7848" y="0"/>
                <wp:lineTo x="5494" y="785"/>
                <wp:lineTo x="1570" y="3401"/>
                <wp:lineTo x="0" y="7587"/>
                <wp:lineTo x="0" y="13865"/>
                <wp:lineTo x="1046" y="16743"/>
                <wp:lineTo x="1046" y="17266"/>
                <wp:lineTo x="5755" y="20929"/>
                <wp:lineTo x="7587" y="21452"/>
                <wp:lineTo x="7848" y="21452"/>
                <wp:lineTo x="13604" y="21452"/>
                <wp:lineTo x="15958" y="20929"/>
                <wp:lineTo x="20405" y="17266"/>
                <wp:lineTo x="20405" y="16743"/>
                <wp:lineTo x="21452" y="13865"/>
                <wp:lineTo x="21452" y="7587"/>
                <wp:lineTo x="20929" y="6017"/>
                <wp:lineTo x="19882" y="3662"/>
                <wp:lineTo x="15173" y="262"/>
                <wp:lineTo x="13604" y="0"/>
                <wp:lineTo x="7848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658F2605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65894E1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J85oSymAgAAq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D7E9155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</w:pPr>
      <w:r w:rsidRPr="003C7136"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  <w:lastRenderedPageBreak/>
        <w:t>Objetivo</w:t>
      </w:r>
    </w:p>
    <w:p w14:paraId="0B9A4751" w14:textId="77777777" w:rsidR="003C7136" w:rsidRPr="003C7136" w:rsidRDefault="003C7136" w:rsidP="003C7136">
      <w:pPr>
        <w:rPr>
          <w:b w:val="0"/>
          <w:noProof/>
          <w:lang w:val="es-CO" w:bidi="es-ES"/>
        </w:rPr>
      </w:pPr>
      <w:r w:rsidRPr="003C7136">
        <w:rPr>
          <w:b w:val="0"/>
          <w:noProof/>
          <w:lang w:val="es-CO" w:bidi="es-ES"/>
        </w:rPr>
        <w:t>Desarrollar un sistema web para la empresa Chocolate Tumaco que permita gestionar eficientemente las compras, ventas e inventario de cacao, incorporando control de acceso basado en roles (administrador, empleado y gerente), garantizando la integridad de la información, trazabilidad de las operaciones y generación de reportes que apoyen la toma de decisiones.</w:t>
      </w:r>
    </w:p>
    <w:p w14:paraId="38AEB54F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</w:pPr>
      <w:r w:rsidRPr="003C7136"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  <w:t xml:space="preserve">Listado de </w:t>
      </w:r>
      <w:r w:rsidRPr="003C7136"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  <w:t>Funcionalidades</w:t>
      </w:r>
    </w:p>
    <w:p w14:paraId="216E6B19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Usuarios y Seguridad.</w:t>
      </w:r>
    </w:p>
    <w:p w14:paraId="240F57EE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Registro de usuarios en el sistema.</w:t>
      </w:r>
    </w:p>
    <w:p w14:paraId="7BAD01A0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Autenticación e inicio de sesión.</w:t>
      </w:r>
    </w:p>
    <w:p w14:paraId="372451DC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Gestión de roles de usuario.</w:t>
      </w:r>
    </w:p>
    <w:p w14:paraId="07652CC8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Cierre de sesión.</w:t>
      </w:r>
    </w:p>
    <w:p w14:paraId="4F73AF8D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Proveedores.</w:t>
      </w:r>
    </w:p>
    <w:p w14:paraId="24228539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Registro de proveedores.</w:t>
      </w:r>
    </w:p>
    <w:p w14:paraId="5B5D9CBE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Actualización de información de proveedores.</w:t>
      </w:r>
    </w:p>
    <w:p w14:paraId="31531857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Consulta de proveedores registrados</w:t>
      </w:r>
    </w:p>
    <w:p w14:paraId="5BD989FC" w14:textId="77777777" w:rsidR="003C7136" w:rsidRPr="003C7136" w:rsidRDefault="003C7136" w:rsidP="003C7136">
      <w:pPr>
        <w:numPr>
          <w:ilvl w:val="0"/>
          <w:numId w:val="5"/>
        </w:numPr>
        <w:rPr>
          <w:bCs/>
        </w:rPr>
      </w:pPr>
      <w:r w:rsidRPr="003C7136">
        <w:rPr>
          <w:bCs/>
        </w:rPr>
        <w:t>Gestión de clientes.</w:t>
      </w:r>
    </w:p>
    <w:p w14:paraId="438F7438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Registro de clientes.</w:t>
      </w:r>
    </w:p>
    <w:p w14:paraId="716A62DB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Actualización de información de clientes.</w:t>
      </w:r>
    </w:p>
    <w:p w14:paraId="195F5596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Consulta de clientes registrados.</w:t>
      </w:r>
    </w:p>
    <w:p w14:paraId="79630FDD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compras.</w:t>
      </w:r>
    </w:p>
    <w:p w14:paraId="68649036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Registro de compras de cacao.</w:t>
      </w:r>
    </w:p>
    <w:p w14:paraId="74FD5C6D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Asociación de proveedor.</w:t>
      </w:r>
    </w:p>
    <w:p w14:paraId="36CFC89F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Registro de cantidad y precio.</w:t>
      </w:r>
    </w:p>
    <w:p w14:paraId="5C503B86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Actualización automática del inventario.</w:t>
      </w:r>
    </w:p>
    <w:p w14:paraId="0D0873A0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ventas.</w:t>
      </w:r>
    </w:p>
    <w:p w14:paraId="184882D7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Registro de ventas de cacao.</w:t>
      </w:r>
    </w:p>
    <w:p w14:paraId="30D0310C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Asociación de cliente.</w:t>
      </w:r>
    </w:p>
    <w:p w14:paraId="3DF66304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Aplicación de descuentos.</w:t>
      </w:r>
    </w:p>
    <w:p w14:paraId="30415923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Actualización automática del inventario.</w:t>
      </w:r>
    </w:p>
    <w:p w14:paraId="56054E88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inventario.</w:t>
      </w:r>
    </w:p>
    <w:p w14:paraId="24A2A7CD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Registro de productos de cacao.</w:t>
      </w:r>
    </w:p>
    <w:p w14:paraId="0F0C28A3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Control de entradas (compras) y salidas (ventas).</w:t>
      </w:r>
    </w:p>
    <w:p w14:paraId="607F9B6D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lastRenderedPageBreak/>
        <w:t>Visualización del stock disponible</w:t>
      </w:r>
    </w:p>
    <w:p w14:paraId="1A7A96DE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Definición de unidad de medida (kg)</w:t>
      </w:r>
    </w:p>
    <w:p w14:paraId="6BFA7632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Control de stock mínimo (alertas)</w:t>
      </w:r>
    </w:p>
    <w:p w14:paraId="02955B2C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Historial de movimientos de inventario.</w:t>
      </w:r>
    </w:p>
    <w:p w14:paraId="36D755F7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Reportes.</w:t>
      </w:r>
    </w:p>
    <w:p w14:paraId="7E09BA4C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compras por proveedor y fecha</w:t>
      </w:r>
    </w:p>
    <w:p w14:paraId="563CF716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ventas por cliente y fecha</w:t>
      </w:r>
    </w:p>
    <w:p w14:paraId="7BDFDC08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inventario actualizado</w:t>
      </w:r>
    </w:p>
    <w:p w14:paraId="56092554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Identificación de productos más vendidos</w:t>
      </w:r>
    </w:p>
    <w:p w14:paraId="37E9DC43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Filtros por rango de fechas</w:t>
      </w:r>
    </w:p>
    <w:p w14:paraId="21B3BA87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Validaciones del sistema.</w:t>
      </w:r>
    </w:p>
    <w:p w14:paraId="07078BC3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No permitir ventas sin stock disponible</w:t>
      </w:r>
    </w:p>
    <w:p w14:paraId="47896C97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Evitar registros duplicados de clientes y proveedores</w:t>
      </w:r>
    </w:p>
    <w:p w14:paraId="7E17B1E5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Validar que precios y cantidades sean mayores a cero</w:t>
      </w:r>
    </w:p>
    <w:p w14:paraId="6E10A49C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Validar campos obligatorios en formularios</w:t>
      </w:r>
    </w:p>
    <w:p w14:paraId="0F87EFC8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Auditoria del sistema.</w:t>
      </w:r>
    </w:p>
    <w:p w14:paraId="6D068FEA" w14:textId="77777777" w:rsidR="003C7136" w:rsidRPr="003C7136" w:rsidRDefault="003C7136" w:rsidP="003C7136">
      <w:pPr>
        <w:ind w:left="720"/>
        <w:rPr>
          <w:b w:val="0"/>
        </w:rPr>
      </w:pPr>
      <w:r w:rsidRPr="003C7136">
        <w:rPr>
          <w:b w:val="0"/>
        </w:rPr>
        <w:t>El sistema registrara las acciones realizadas por los usuarios, incluyendo:</w:t>
      </w:r>
    </w:p>
    <w:p w14:paraId="2FCBF00E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Creación, edición y eliminación de registros</w:t>
      </w:r>
    </w:p>
    <w:p w14:paraId="3DC5203A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Usuario que realiza la acción</w:t>
      </w:r>
    </w:p>
    <w:p w14:paraId="4E72346D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Fecha y hora de la operación</w:t>
      </w:r>
    </w:p>
    <w:p w14:paraId="0E520DE5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</w:pPr>
      <w:r w:rsidRPr="003C7136"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  <w:t>Listado de Requisitos Funcionales</w:t>
      </w:r>
    </w:p>
    <w:p w14:paraId="7CEBCAED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el registro, autenticación y cierre de sesión de usuarios.</w:t>
      </w:r>
    </w:p>
    <w:p w14:paraId="7CD4E3E6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gestionar roles de usuario (administrador, empleado, gerente) para controlar el acceso a los módulos.</w:t>
      </w:r>
    </w:p>
    <w:p w14:paraId="0E37EDDC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restringir funcionalidades según el rol del usuario.</w:t>
      </w:r>
    </w:p>
    <w:p w14:paraId="12ACDBC7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registrar, actualizar, consultar y eliminar clientes, evitando duplicados.</w:t>
      </w:r>
    </w:p>
    <w:p w14:paraId="0C782661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registrar, actualizar, consultar y eliminar proveedores, evitando duplicados.</w:t>
      </w:r>
    </w:p>
    <w:p w14:paraId="78651CD8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productos de cacao con su respectiva unidad de medida (kg).</w:t>
      </w:r>
    </w:p>
    <w:p w14:paraId="5A1080DB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compras de cacao asociadas a un proveedor.</w:t>
      </w:r>
    </w:p>
    <w:p w14:paraId="462C2B19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ventas de cacao asociadas a un cliente.</w:t>
      </w:r>
    </w:p>
    <w:p w14:paraId="277E3A3F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validar que exista stock suficiente antes de realizar una venta.</w:t>
      </w:r>
    </w:p>
    <w:p w14:paraId="308D4666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lastRenderedPageBreak/>
        <w:t>El sistema debe actualizar automáticamente el inventario al registrar compras (incremento) y ventas (decremento).</w:t>
      </w:r>
    </w:p>
    <w:p w14:paraId="36D283C8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visualizar el stock disponible de productos en tiempo real.</w:t>
      </w:r>
    </w:p>
    <w:p w14:paraId="4516697F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mantener un historial de movimientos de inventario.</w:t>
      </w:r>
    </w:p>
    <w:p w14:paraId="07D9FED0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generar reportes de compras, ventas e inventario.</w:t>
      </w:r>
    </w:p>
    <w:p w14:paraId="51112497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filtrar reportes por rango de fechas, cliente o proveedor.</w:t>
      </w:r>
    </w:p>
    <w:p w14:paraId="19B58315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búsquedas de información mediante filtros y palabras clave.</w:t>
      </w:r>
    </w:p>
    <w:p w14:paraId="63728861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validar que los datos ingresados (precios, cantidades) sean correctos (mayores a cero).</w:t>
      </w:r>
    </w:p>
    <w:p w14:paraId="3BE6E394" w14:textId="77777777" w:rsidR="003C7136" w:rsidRPr="003C7136" w:rsidRDefault="003C7136" w:rsidP="003C7136">
      <w:pPr>
        <w:numPr>
          <w:ilvl w:val="0"/>
          <w:numId w:val="13"/>
        </w:numPr>
        <w:rPr>
          <w:b w:val="0"/>
        </w:rPr>
      </w:pPr>
      <w:r w:rsidRPr="003C7136">
        <w:rPr>
          <w:b w:val="0"/>
          <w:lang w:val="es-CO"/>
        </w:rPr>
        <w:t xml:space="preserve">El sistema debe registrar las acciones realizadas por los usuarios (auditoría básica).        </w:t>
      </w:r>
    </w:p>
    <w:p w14:paraId="0A3262DD" w14:textId="4A075C1A" w:rsidR="00595A6C" w:rsidRDefault="00595A6C" w:rsidP="00595A6C">
      <w:pPr>
        <w:pStyle w:val="Contenido"/>
        <w:ind w:left="360"/>
        <w:rPr>
          <w:lang w:val="es-CO"/>
        </w:rPr>
      </w:pPr>
    </w:p>
    <w:p w14:paraId="1E37ACD5" w14:textId="77777777" w:rsidR="00595A6C" w:rsidRDefault="00595A6C" w:rsidP="00595A6C">
      <w:pPr>
        <w:pStyle w:val="Ttulo1"/>
      </w:pPr>
      <w:r>
        <w:t>Diagrama de Módulos</w:t>
      </w:r>
    </w:p>
    <w:p w14:paraId="3D4E8E8B" w14:textId="4D65F584" w:rsidR="005A5BF4" w:rsidRDefault="00595A6C" w:rsidP="00595A6C">
      <w:pPr>
        <w:pStyle w:val="Contenido"/>
        <w:ind w:left="360"/>
      </w:pPr>
      <w:r>
        <w:rPr>
          <w:noProof/>
        </w:rPr>
        <w:drawing>
          <wp:inline distT="0" distB="0" distL="0" distR="0" wp14:anchorId="7381F97E" wp14:editId="1F59A6F0">
            <wp:extent cx="3609975" cy="33909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7A17B" w14:textId="0850A4B3" w:rsidR="00CD528B" w:rsidRDefault="00CD528B" w:rsidP="00D077E9">
      <w:pPr>
        <w:pStyle w:val="Ttulo1"/>
      </w:pPr>
      <w:r>
        <w:t>Definición de Roles</w:t>
      </w:r>
    </w:p>
    <w:p w14:paraId="7B7025C8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Producto </w:t>
      </w:r>
      <w:proofErr w:type="spellStart"/>
      <w:r w:rsidRPr="00595A6C">
        <w:rPr>
          <w:bCs/>
        </w:rPr>
        <w:t>Owner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Isaura Alexandra Banguera Ruiz.</w:t>
      </w:r>
    </w:p>
    <w:p w14:paraId="18667434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Scrum Master:</w:t>
      </w:r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Nathalia</w:t>
      </w:r>
      <w:proofErr w:type="spellEnd"/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Mejia</w:t>
      </w:r>
      <w:proofErr w:type="spellEnd"/>
      <w:r w:rsidRPr="00595A6C">
        <w:rPr>
          <w:b w:val="0"/>
        </w:rPr>
        <w:t xml:space="preserve"> Buitrago.</w:t>
      </w:r>
    </w:p>
    <w:p w14:paraId="2D849CD3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Scrum </w:t>
      </w:r>
      <w:proofErr w:type="spellStart"/>
      <w:r w:rsidRPr="00595A6C">
        <w:rPr>
          <w:bCs/>
        </w:rPr>
        <w:t>Team</w:t>
      </w:r>
      <w:proofErr w:type="spellEnd"/>
      <w:r w:rsidRPr="00595A6C">
        <w:rPr>
          <w:bCs/>
        </w:rPr>
        <w:t xml:space="preserve">: </w:t>
      </w:r>
      <w:r w:rsidRPr="00595A6C">
        <w:rPr>
          <w:b w:val="0"/>
        </w:rPr>
        <w:t xml:space="preserve">Isaura Alexandra Banguera Ruiz - </w:t>
      </w:r>
      <w:proofErr w:type="spellStart"/>
      <w:r w:rsidRPr="00595A6C">
        <w:rPr>
          <w:b w:val="0"/>
        </w:rPr>
        <w:t>Nathalia</w:t>
      </w:r>
      <w:proofErr w:type="spellEnd"/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Mejia</w:t>
      </w:r>
      <w:proofErr w:type="spellEnd"/>
      <w:r w:rsidRPr="00595A6C">
        <w:rPr>
          <w:b w:val="0"/>
        </w:rPr>
        <w:t xml:space="preserve"> Buitrago.</w:t>
      </w:r>
    </w:p>
    <w:p w14:paraId="53810B64" w14:textId="77777777" w:rsidR="00595A6C" w:rsidRPr="00595A6C" w:rsidRDefault="00595A6C" w:rsidP="00595A6C">
      <w:pPr>
        <w:ind w:left="360"/>
        <w:rPr>
          <w:b w:val="0"/>
        </w:rPr>
      </w:pPr>
    </w:p>
    <w:p w14:paraId="189ED2C6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Diseño GUI:</w:t>
      </w:r>
      <w:r w:rsidRPr="00595A6C">
        <w:rPr>
          <w:b w:val="0"/>
        </w:rPr>
        <w:t xml:space="preserve"> Isaura Alexandra Banguera Ruiz.</w:t>
      </w:r>
    </w:p>
    <w:p w14:paraId="2008A86F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Analista de software:</w:t>
      </w:r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Nathalia</w:t>
      </w:r>
      <w:proofErr w:type="spellEnd"/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Mejia</w:t>
      </w:r>
      <w:proofErr w:type="spellEnd"/>
      <w:r w:rsidRPr="00595A6C">
        <w:rPr>
          <w:b w:val="0"/>
        </w:rPr>
        <w:t xml:space="preserve"> Buitrago.</w:t>
      </w:r>
    </w:p>
    <w:p w14:paraId="07326E23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Analista comercial:</w:t>
      </w:r>
      <w:r w:rsidRPr="00595A6C">
        <w:rPr>
          <w:b w:val="0"/>
        </w:rPr>
        <w:t xml:space="preserve"> Isaura Alexandra Banguera Ruiz.</w:t>
      </w:r>
    </w:p>
    <w:p w14:paraId="34B7F6F4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proofErr w:type="spellStart"/>
      <w:r w:rsidRPr="00595A6C">
        <w:rPr>
          <w:bCs/>
        </w:rPr>
        <w:t>Tester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Nathalia</w:t>
      </w:r>
      <w:proofErr w:type="spellEnd"/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Mejia</w:t>
      </w:r>
      <w:proofErr w:type="spellEnd"/>
      <w:r w:rsidRPr="00595A6C">
        <w:rPr>
          <w:b w:val="0"/>
        </w:rPr>
        <w:t xml:space="preserve"> Buitrago.</w:t>
      </w:r>
    </w:p>
    <w:p w14:paraId="1089B800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Arquitecto de software:</w:t>
      </w:r>
      <w:r w:rsidRPr="00595A6C">
        <w:rPr>
          <w:b w:val="0"/>
        </w:rPr>
        <w:t xml:space="preserve"> Isaura Alexandra Banguera Ruiz.</w:t>
      </w:r>
    </w:p>
    <w:p w14:paraId="0E6484CF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proofErr w:type="spellStart"/>
      <w:r w:rsidRPr="00595A6C">
        <w:rPr>
          <w:bCs/>
        </w:rPr>
        <w:t>Team</w:t>
      </w:r>
      <w:proofErr w:type="spellEnd"/>
      <w:r w:rsidRPr="00595A6C">
        <w:rPr>
          <w:bCs/>
        </w:rPr>
        <w:t xml:space="preserve"> lead:</w:t>
      </w:r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Nathalia</w:t>
      </w:r>
      <w:proofErr w:type="spellEnd"/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Mejia</w:t>
      </w:r>
      <w:proofErr w:type="spellEnd"/>
      <w:r w:rsidRPr="00595A6C">
        <w:rPr>
          <w:b w:val="0"/>
        </w:rPr>
        <w:t xml:space="preserve"> Buitrago.</w:t>
      </w:r>
    </w:p>
    <w:p w14:paraId="4147C481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Desarrolladores back </w:t>
      </w:r>
      <w:proofErr w:type="spellStart"/>
      <w:r w:rsidRPr="00595A6C">
        <w:rPr>
          <w:bCs/>
        </w:rPr>
        <w:t>end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Nathalia</w:t>
      </w:r>
      <w:proofErr w:type="spellEnd"/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Mejia</w:t>
      </w:r>
      <w:proofErr w:type="spellEnd"/>
      <w:r w:rsidRPr="00595A6C">
        <w:rPr>
          <w:b w:val="0"/>
        </w:rPr>
        <w:t xml:space="preserve"> Buitrago - Isaura Alexandra Banguera Ruiz.</w:t>
      </w:r>
    </w:p>
    <w:p w14:paraId="794A5164" w14:textId="5EA445ED" w:rsidR="00595A6C" w:rsidRPr="00595A6C" w:rsidRDefault="00595A6C" w:rsidP="00595A6C">
      <w:pPr>
        <w:numPr>
          <w:ilvl w:val="0"/>
          <w:numId w:val="1"/>
        </w:numPr>
        <w:rPr>
          <w:b w:val="0"/>
        </w:rPr>
        <w:sectPr w:rsidR="00595A6C" w:rsidRPr="00595A6C" w:rsidSect="00D605E2">
          <w:headerReference w:type="default" r:id="rId10"/>
          <w:footerReference w:type="default" r:id="rId11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595A6C">
        <w:rPr>
          <w:bCs/>
        </w:rPr>
        <w:t xml:space="preserve">Desarrolladores Front </w:t>
      </w:r>
      <w:proofErr w:type="spellStart"/>
      <w:r w:rsidRPr="00595A6C">
        <w:rPr>
          <w:bCs/>
        </w:rPr>
        <w:t>End</w:t>
      </w:r>
      <w:proofErr w:type="spellEnd"/>
      <w:r w:rsidRPr="00595A6C">
        <w:rPr>
          <w:bCs/>
        </w:rPr>
        <w:t xml:space="preserve">: </w:t>
      </w:r>
      <w:proofErr w:type="spellStart"/>
      <w:r w:rsidRPr="00595A6C">
        <w:rPr>
          <w:b w:val="0"/>
        </w:rPr>
        <w:t>Nathalia</w:t>
      </w:r>
      <w:proofErr w:type="spellEnd"/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Mejia</w:t>
      </w:r>
      <w:proofErr w:type="spellEnd"/>
      <w:r w:rsidRPr="00595A6C">
        <w:rPr>
          <w:b w:val="0"/>
        </w:rPr>
        <w:t xml:space="preserve"> </w:t>
      </w:r>
      <w:proofErr w:type="gramStart"/>
      <w:r w:rsidRPr="00595A6C">
        <w:rPr>
          <w:b w:val="0"/>
        </w:rPr>
        <w:t>Buitrago  -</w:t>
      </w:r>
      <w:proofErr w:type="gramEnd"/>
      <w:r w:rsidRPr="00595A6C">
        <w:rPr>
          <w:b w:val="0"/>
        </w:rPr>
        <w:t xml:space="preserve"> Isaura Alexandra Banguera Rui</w:t>
      </w:r>
    </w:p>
    <w:p w14:paraId="6B107A56" w14:textId="42EDC094"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"/>
        <w:tblW w:w="15735" w:type="dxa"/>
        <w:tblLook w:val="04A0" w:firstRow="1" w:lastRow="0" w:firstColumn="1" w:lastColumn="0" w:noHBand="0" w:noVBand="1"/>
      </w:tblPr>
      <w:tblGrid>
        <w:gridCol w:w="714"/>
        <w:gridCol w:w="2004"/>
        <w:gridCol w:w="3283"/>
        <w:gridCol w:w="4372"/>
        <w:gridCol w:w="5362"/>
      </w:tblGrid>
      <w:tr w:rsidR="003C7136" w14:paraId="7B98E11D" w14:textId="77777777" w:rsidTr="003C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412A6375" w14:textId="6BB98807" w:rsidR="003C7136" w:rsidRDefault="003C7136" w:rsidP="003C7136">
            <w:pPr>
              <w:pStyle w:val="Contenido"/>
            </w:pPr>
            <w:r>
              <w:t>ID</w:t>
            </w:r>
          </w:p>
        </w:tc>
        <w:tc>
          <w:tcPr>
            <w:tcW w:w="2004" w:type="dxa"/>
          </w:tcPr>
          <w:p w14:paraId="12366675" w14:textId="06262E5B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83" w:type="dxa"/>
          </w:tcPr>
          <w:p w14:paraId="4C056002" w14:textId="2FF6F182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72" w:type="dxa"/>
          </w:tcPr>
          <w:p w14:paraId="05410DD6" w14:textId="06349D48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62" w:type="dxa"/>
          </w:tcPr>
          <w:p w14:paraId="2BBC8DCE" w14:textId="4B457192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3C7136" w14:paraId="32B72760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301081A" w14:textId="4EB92D9D" w:rsidR="003C7136" w:rsidRDefault="003C7136" w:rsidP="003C7136">
            <w:pPr>
              <w:pStyle w:val="Contenido"/>
            </w:pPr>
            <w:r>
              <w:t>HU-1</w:t>
            </w:r>
          </w:p>
        </w:tc>
        <w:tc>
          <w:tcPr>
            <w:tcW w:w="2004" w:type="dxa"/>
          </w:tcPr>
          <w:p w14:paraId="49A09CF2" w14:textId="74E3E7D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3" w:type="dxa"/>
          </w:tcPr>
          <w:p w14:paraId="31B1BF0A" w14:textId="761CA44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</w:t>
            </w:r>
          </w:p>
        </w:tc>
        <w:tc>
          <w:tcPr>
            <w:tcW w:w="4372" w:type="dxa"/>
          </w:tcPr>
          <w:p w14:paraId="0AFAB548" w14:textId="609E10D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Garantizar seguridad y control de acceso al sistema.</w:t>
            </w:r>
          </w:p>
        </w:tc>
        <w:tc>
          <w:tcPr>
            <w:tcW w:w="5362" w:type="dxa"/>
          </w:tcPr>
          <w:p w14:paraId="20F3CF51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Crear, editar y eliminar usuarios.</w:t>
            </w:r>
          </w:p>
          <w:p w14:paraId="44650A47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Asignar roles con permisos específicos (</w:t>
            </w:r>
            <w:proofErr w:type="spellStart"/>
            <w:r>
              <w:t>admin</w:t>
            </w:r>
            <w:proofErr w:type="spellEnd"/>
            <w:r>
              <w:t>, empleado, gerente).</w:t>
            </w:r>
          </w:p>
          <w:p w14:paraId="734813F1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Contraseñas encriptadas.</w:t>
            </w:r>
          </w:p>
          <w:p w14:paraId="2F31EFB3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Restringir acceso según rol.</w:t>
            </w:r>
          </w:p>
          <w:p w14:paraId="4F094C0B" w14:textId="29C57647" w:rsidR="003C7136" w:rsidRDefault="003C7136" w:rsidP="003C7136">
            <w:pPr>
              <w:pStyle w:val="Contenido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permitir accesos sin autentificación.</w:t>
            </w:r>
          </w:p>
        </w:tc>
      </w:tr>
      <w:tr w:rsidR="003C7136" w14:paraId="6EFC37EE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76E5E80" w14:textId="0AB9E62D" w:rsidR="003C7136" w:rsidRDefault="003C7136" w:rsidP="003C7136">
            <w:pPr>
              <w:pStyle w:val="Contenido"/>
            </w:pPr>
            <w:r>
              <w:t>HU-2</w:t>
            </w:r>
          </w:p>
        </w:tc>
        <w:tc>
          <w:tcPr>
            <w:tcW w:w="2004" w:type="dxa"/>
          </w:tcPr>
          <w:p w14:paraId="202C1910" w14:textId="1B5855B6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3" w:type="dxa"/>
          </w:tcPr>
          <w:p w14:paraId="56CA3601" w14:textId="03F6D129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proveedores</w:t>
            </w:r>
          </w:p>
        </w:tc>
        <w:tc>
          <w:tcPr>
            <w:tcW w:w="4372" w:type="dxa"/>
          </w:tcPr>
          <w:p w14:paraId="2686B13C" w14:textId="7EDE98EA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Gestionar correctamente las compras de cacao</w:t>
            </w:r>
          </w:p>
        </w:tc>
        <w:tc>
          <w:tcPr>
            <w:tcW w:w="5362" w:type="dxa"/>
          </w:tcPr>
          <w:p w14:paraId="7B27F640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nombre, contacto y dirección     del proveedor.</w:t>
            </w:r>
          </w:p>
          <w:p w14:paraId="471EFF91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Editar información de proveedores.</w:t>
            </w:r>
          </w:p>
          <w:p w14:paraId="0B3F4382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proveedores.</w:t>
            </w:r>
          </w:p>
          <w:p w14:paraId="150D7FF0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Evitar registros duplicados.</w:t>
            </w:r>
          </w:p>
          <w:p w14:paraId="184A21B7" w14:textId="41F1C605" w:rsidR="003C7136" w:rsidRDefault="003C7136" w:rsidP="003C7136">
            <w:pPr>
              <w:pStyle w:val="Contenido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C7136" w14:paraId="43B4B276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CFA861E" w14:textId="754D5880" w:rsidR="003C7136" w:rsidRDefault="003C7136" w:rsidP="003C7136">
            <w:pPr>
              <w:pStyle w:val="Contenido"/>
            </w:pPr>
            <w:r>
              <w:t>HU-3</w:t>
            </w:r>
          </w:p>
        </w:tc>
        <w:tc>
          <w:tcPr>
            <w:tcW w:w="2004" w:type="dxa"/>
          </w:tcPr>
          <w:p w14:paraId="11F81307" w14:textId="16A9ACC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Administrador </w:t>
            </w:r>
          </w:p>
        </w:tc>
        <w:tc>
          <w:tcPr>
            <w:tcW w:w="3283" w:type="dxa"/>
          </w:tcPr>
          <w:p w14:paraId="74FEBD1F" w14:textId="4C2A682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clientes.</w:t>
            </w:r>
          </w:p>
        </w:tc>
        <w:tc>
          <w:tcPr>
            <w:tcW w:w="4372" w:type="dxa"/>
          </w:tcPr>
          <w:p w14:paraId="6BAA3656" w14:textId="1CC2173D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Gestionar adecuadamente las ventas</w:t>
            </w:r>
          </w:p>
        </w:tc>
        <w:tc>
          <w:tcPr>
            <w:tcW w:w="5362" w:type="dxa"/>
          </w:tcPr>
          <w:p w14:paraId="39A7FA04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nombre, contacto y dirección del cliente.</w:t>
            </w:r>
          </w:p>
          <w:p w14:paraId="7C2F3747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 información de clientes.</w:t>
            </w:r>
          </w:p>
          <w:p w14:paraId="3A68981A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clientes.</w:t>
            </w:r>
          </w:p>
          <w:p w14:paraId="599FFA48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Evitar registros duplicados</w:t>
            </w:r>
          </w:p>
          <w:p w14:paraId="7BF3669E" w14:textId="69517804" w:rsidR="003C7136" w:rsidRDefault="003C7136" w:rsidP="003C7136">
            <w:pPr>
              <w:pStyle w:val="Contenido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C7136" w14:paraId="45B1A8AF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2F0050B1" w14:textId="5095A023" w:rsidR="003C7136" w:rsidRDefault="003C7136" w:rsidP="003C7136">
            <w:pPr>
              <w:pStyle w:val="Contenido"/>
            </w:pPr>
            <w:r>
              <w:t>HU-4</w:t>
            </w:r>
          </w:p>
        </w:tc>
        <w:tc>
          <w:tcPr>
            <w:tcW w:w="2004" w:type="dxa"/>
          </w:tcPr>
          <w:p w14:paraId="3A2461D4" w14:textId="3CA5F3D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3" w:type="dxa"/>
          </w:tcPr>
          <w:p w14:paraId="20C9DF74" w14:textId="2152025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compras de cacao</w:t>
            </w:r>
          </w:p>
        </w:tc>
        <w:tc>
          <w:tcPr>
            <w:tcW w:w="4372" w:type="dxa"/>
          </w:tcPr>
          <w:p w14:paraId="7B8E2C05" w14:textId="5E485E56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Mantener actualizado el inventario</w:t>
            </w:r>
          </w:p>
        </w:tc>
        <w:tc>
          <w:tcPr>
            <w:tcW w:w="5362" w:type="dxa"/>
          </w:tcPr>
          <w:p w14:paraId="5CE02097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código de compra.</w:t>
            </w:r>
          </w:p>
          <w:p w14:paraId="1D4F31C6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proveedor, producto, cantidad y precio.</w:t>
            </w:r>
          </w:p>
          <w:p w14:paraId="02354882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datos</w:t>
            </w:r>
          </w:p>
          <w:p w14:paraId="512B52F5" w14:textId="77777777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• Actualizar inventario automáticamente.</w:t>
            </w:r>
          </w:p>
          <w:p w14:paraId="183BB594" w14:textId="061A4F89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Guardar registro de compra</w:t>
            </w:r>
          </w:p>
        </w:tc>
      </w:tr>
      <w:tr w:rsidR="003C7136" w14:paraId="56FF87AA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2A10EDFC" w14:textId="0CA95B47" w:rsidR="003C7136" w:rsidRDefault="003C7136" w:rsidP="003C7136">
            <w:pPr>
              <w:pStyle w:val="Contenido"/>
            </w:pPr>
            <w:r>
              <w:lastRenderedPageBreak/>
              <w:t>HU-5</w:t>
            </w:r>
          </w:p>
        </w:tc>
        <w:tc>
          <w:tcPr>
            <w:tcW w:w="2004" w:type="dxa"/>
          </w:tcPr>
          <w:p w14:paraId="6686A693" w14:textId="490A8693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3" w:type="dxa"/>
          </w:tcPr>
          <w:p w14:paraId="56B140EC" w14:textId="39D24C4B" w:rsidR="003C7136" w:rsidRPr="003B517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Registrar ventas de cacao</w:t>
            </w:r>
          </w:p>
        </w:tc>
        <w:tc>
          <w:tcPr>
            <w:tcW w:w="4372" w:type="dxa"/>
          </w:tcPr>
          <w:p w14:paraId="691490AC" w14:textId="635CFA30" w:rsidR="003C7136" w:rsidRPr="003B517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Controlar ingresos y existencias</w:t>
            </w:r>
          </w:p>
        </w:tc>
        <w:tc>
          <w:tcPr>
            <w:tcW w:w="5362" w:type="dxa"/>
          </w:tcPr>
          <w:p w14:paraId="1B3A4B75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Validar stock disponible.</w:t>
            </w:r>
          </w:p>
          <w:p w14:paraId="266D828D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Registrar cliente, producto y cantidad.</w:t>
            </w:r>
          </w:p>
          <w:p w14:paraId="52361F4B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Aplicar descuentos.</w:t>
            </w:r>
          </w:p>
          <w:p w14:paraId="54FF08C0" w14:textId="015B6E0F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Actualizar inventario automáticamente.</w:t>
            </w:r>
          </w:p>
        </w:tc>
      </w:tr>
      <w:tr w:rsidR="003C7136" w14:paraId="683F8654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84CEBAD" w14:textId="48C65213" w:rsidR="003C7136" w:rsidRDefault="003C7136" w:rsidP="003C7136">
            <w:pPr>
              <w:pStyle w:val="Contenido"/>
            </w:pPr>
            <w:r>
              <w:t>HU-6</w:t>
            </w:r>
          </w:p>
        </w:tc>
        <w:tc>
          <w:tcPr>
            <w:tcW w:w="2004" w:type="dxa"/>
          </w:tcPr>
          <w:p w14:paraId="39FA41DC" w14:textId="016AFC83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3283" w:type="dxa"/>
          </w:tcPr>
          <w:p w14:paraId="50BD720F" w14:textId="5C6A3E06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72" w:type="dxa"/>
          </w:tcPr>
          <w:p w14:paraId="0ECD7AD3" w14:textId="3DA6D9CF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la consistencia del stock.</w:t>
            </w:r>
          </w:p>
        </w:tc>
        <w:tc>
          <w:tcPr>
            <w:tcW w:w="5362" w:type="dxa"/>
          </w:tcPr>
          <w:p w14:paraId="7C479E8A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Aumentar inventario al registrar compras.</w:t>
            </w:r>
          </w:p>
          <w:p w14:paraId="629A177B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Disminuir inventario al registrar ventas.</w:t>
            </w:r>
          </w:p>
          <w:p w14:paraId="4C83B38F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Mantener historial </w:t>
            </w:r>
          </w:p>
          <w:p w14:paraId="7BEDAE2A" w14:textId="738C41AC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stock disponible actualizado</w:t>
            </w:r>
          </w:p>
        </w:tc>
      </w:tr>
      <w:tr w:rsidR="003C7136" w14:paraId="7F8DE864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0F0AECDA" w14:textId="7DBD28AE" w:rsidR="003C7136" w:rsidRDefault="003C7136" w:rsidP="003C7136">
            <w:pPr>
              <w:pStyle w:val="Contenido"/>
            </w:pPr>
            <w:r>
              <w:t>HU-7</w:t>
            </w:r>
          </w:p>
        </w:tc>
        <w:tc>
          <w:tcPr>
            <w:tcW w:w="2004" w:type="dxa"/>
          </w:tcPr>
          <w:p w14:paraId="312D29F5" w14:textId="7E271813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3283" w:type="dxa"/>
          </w:tcPr>
          <w:p w14:paraId="2CAF6FC6" w14:textId="1B7B2A3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72" w:type="dxa"/>
          </w:tcPr>
          <w:p w14:paraId="615FDB9D" w14:textId="135EED8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</w:t>
            </w:r>
          </w:p>
        </w:tc>
        <w:tc>
          <w:tcPr>
            <w:tcW w:w="5362" w:type="dxa"/>
          </w:tcPr>
          <w:p w14:paraId="6D979675" w14:textId="77777777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reportes de ventas, compras e inventario.</w:t>
            </w:r>
          </w:p>
          <w:p w14:paraId="6B73EA28" w14:textId="77777777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fechas.</w:t>
            </w:r>
          </w:p>
          <w:p w14:paraId="35790A53" w14:textId="58EAF0D9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cliente/proveedor.</w:t>
            </w:r>
          </w:p>
        </w:tc>
      </w:tr>
    </w:tbl>
    <w:p w14:paraId="77B02886" w14:textId="77777777" w:rsidR="009254C8" w:rsidRDefault="009254C8" w:rsidP="00CD528B">
      <w:pPr>
        <w:pStyle w:val="Contenido"/>
        <w:sectPr w:rsidR="009254C8" w:rsidSect="000C2408">
          <w:headerReference w:type="default" r:id="rId12"/>
          <w:footerReference w:type="default" r:id="rId13"/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41C0B4D6" w14:textId="231D9F30" w:rsidR="00CD528B" w:rsidRDefault="00CD528B" w:rsidP="00D077E9">
      <w:pPr>
        <w:pStyle w:val="Ttulo1"/>
      </w:pPr>
      <w:proofErr w:type="spellStart"/>
      <w:r>
        <w:lastRenderedPageBreak/>
        <w:t>Product</w:t>
      </w:r>
      <w:proofErr w:type="spellEnd"/>
      <w:r>
        <w:t xml:space="preserve"> Backlog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5"/>
        <w:gridCol w:w="2500"/>
        <w:gridCol w:w="2823"/>
        <w:gridCol w:w="4346"/>
        <w:gridCol w:w="1554"/>
        <w:gridCol w:w="1408"/>
        <w:gridCol w:w="2087"/>
      </w:tblGrid>
      <w:tr w:rsidR="00F757CE" w14:paraId="2FB37589" w14:textId="77777777" w:rsidTr="003C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5" w:type="dxa"/>
          </w:tcPr>
          <w:p w14:paraId="0AAFA252" w14:textId="16C949E5" w:rsidR="006823F2" w:rsidRDefault="006823F2" w:rsidP="00CD528B">
            <w:pPr>
              <w:pStyle w:val="Contenido"/>
            </w:pPr>
            <w:r>
              <w:t>Id</w:t>
            </w:r>
          </w:p>
        </w:tc>
        <w:tc>
          <w:tcPr>
            <w:tcW w:w="2500" w:type="dxa"/>
          </w:tcPr>
          <w:p w14:paraId="0EF2E5BB" w14:textId="2E959E50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23" w:type="dxa"/>
          </w:tcPr>
          <w:p w14:paraId="1763E46B" w14:textId="33192A1D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46" w:type="dxa"/>
          </w:tcPr>
          <w:p w14:paraId="6E3E9A29" w14:textId="3A4FB76A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4" w:type="dxa"/>
          </w:tcPr>
          <w:p w14:paraId="72AD070F" w14:textId="4A369868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8" w:type="dxa"/>
          </w:tcPr>
          <w:p w14:paraId="72F4C780" w14:textId="5A805861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87" w:type="dxa"/>
          </w:tcPr>
          <w:p w14:paraId="33967FD9" w14:textId="4B9D84CB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3C7136" w14:paraId="615B0659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2B0CA1C" w14:textId="7D1755FB" w:rsidR="003C7136" w:rsidRDefault="003C7136" w:rsidP="003C7136">
            <w:pPr>
              <w:pStyle w:val="Contenido"/>
            </w:pPr>
            <w:bookmarkStart w:id="0" w:name="_Hlk227972547"/>
            <w:r>
              <w:t>HU-1</w:t>
            </w:r>
          </w:p>
        </w:tc>
        <w:tc>
          <w:tcPr>
            <w:tcW w:w="2500" w:type="dxa"/>
          </w:tcPr>
          <w:p w14:paraId="234656A3" w14:textId="58B4D22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23" w:type="dxa"/>
          </w:tcPr>
          <w:p w14:paraId="5C76631C" w14:textId="352E3340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46" w:type="dxa"/>
          </w:tcPr>
          <w:p w14:paraId="44C51658" w14:textId="2CD9CAD8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4" w:type="dxa"/>
          </w:tcPr>
          <w:p w14:paraId="57F6FA65" w14:textId="673FA2A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38F0D905" w14:textId="7A29EA2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0AC276FA" w14:textId="68C99FE0" w:rsidR="003C7136" w:rsidRDefault="00D61D3F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3C7136" w14:paraId="669B3007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C0F60A4" w14:textId="334965B3" w:rsidR="003C7136" w:rsidRDefault="003C7136" w:rsidP="003C7136">
            <w:pPr>
              <w:pStyle w:val="Contenido"/>
            </w:pPr>
            <w:r>
              <w:t>HU-2</w:t>
            </w:r>
          </w:p>
        </w:tc>
        <w:tc>
          <w:tcPr>
            <w:tcW w:w="2500" w:type="dxa"/>
          </w:tcPr>
          <w:p w14:paraId="74FB6B63" w14:textId="2A064E3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6C539FE3" w14:textId="4B41799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gestionar proveedores.</w:t>
            </w:r>
          </w:p>
        </w:tc>
        <w:tc>
          <w:tcPr>
            <w:tcW w:w="4346" w:type="dxa"/>
          </w:tcPr>
          <w:p w14:paraId="5F29A918" w14:textId="1838D54A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 correctamente las compras de cacao.</w:t>
            </w:r>
          </w:p>
        </w:tc>
        <w:tc>
          <w:tcPr>
            <w:tcW w:w="1554" w:type="dxa"/>
          </w:tcPr>
          <w:p w14:paraId="5C48F1A2" w14:textId="62DFB475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56AAD9D" w14:textId="11681F6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1893511B" w14:textId="7BEEA7AF" w:rsidR="003C7136" w:rsidRDefault="00D61D3F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3C7136" w14:paraId="6EC6C6F6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A8E77B9" w14:textId="639DB093" w:rsidR="003C7136" w:rsidRDefault="003C7136" w:rsidP="003C7136">
            <w:pPr>
              <w:pStyle w:val="Contenido"/>
            </w:pPr>
            <w:r>
              <w:t>HU-3</w:t>
            </w:r>
          </w:p>
        </w:tc>
        <w:tc>
          <w:tcPr>
            <w:tcW w:w="2500" w:type="dxa"/>
          </w:tcPr>
          <w:p w14:paraId="7693E5B8" w14:textId="182E8EF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22E0CB2B" w14:textId="0EFE5AF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gestionar clientes.</w:t>
            </w:r>
          </w:p>
        </w:tc>
        <w:tc>
          <w:tcPr>
            <w:tcW w:w="4346" w:type="dxa"/>
          </w:tcPr>
          <w:p w14:paraId="24DEE5E6" w14:textId="22B1416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 adecuadamente las ventas.</w:t>
            </w:r>
          </w:p>
        </w:tc>
        <w:tc>
          <w:tcPr>
            <w:tcW w:w="1554" w:type="dxa"/>
          </w:tcPr>
          <w:p w14:paraId="162661A7" w14:textId="4C6898E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597D06E1" w14:textId="07157476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2C7DBCF5" w14:textId="6502273A" w:rsidR="003C7136" w:rsidRDefault="00D61D3F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3C7136" w14:paraId="65EC3C2A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60D0AFE" w14:textId="16E33976" w:rsidR="003C7136" w:rsidRDefault="003C7136" w:rsidP="003C7136">
            <w:pPr>
              <w:pStyle w:val="Contenido"/>
            </w:pPr>
            <w:bookmarkStart w:id="1" w:name="_Hlk228465293"/>
            <w:r>
              <w:t>HU-4</w:t>
            </w:r>
          </w:p>
        </w:tc>
        <w:tc>
          <w:tcPr>
            <w:tcW w:w="2500" w:type="dxa"/>
          </w:tcPr>
          <w:p w14:paraId="5D6B67C5" w14:textId="3BFAD0CD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7C78E4ED" w14:textId="62A0A50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46" w:type="dxa"/>
          </w:tcPr>
          <w:p w14:paraId="44F35BAC" w14:textId="4F70CAC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4" w:type="dxa"/>
          </w:tcPr>
          <w:p w14:paraId="4710ADD3" w14:textId="0B883C8F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65E95769" w14:textId="707DBFC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43CB363B" w14:textId="0071D92E" w:rsidR="003C7136" w:rsidRPr="006823F2" w:rsidRDefault="00D865E9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3C7136" w14:paraId="25752DEC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3FC82D3" w14:textId="6AE8686E" w:rsidR="003C7136" w:rsidRDefault="003C7136" w:rsidP="003C7136">
            <w:pPr>
              <w:pStyle w:val="Contenido"/>
            </w:pPr>
            <w:r>
              <w:t>HU-5</w:t>
            </w:r>
          </w:p>
        </w:tc>
        <w:tc>
          <w:tcPr>
            <w:tcW w:w="2500" w:type="dxa"/>
          </w:tcPr>
          <w:p w14:paraId="3933BC62" w14:textId="6F39D60B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10CECC74" w14:textId="4C69562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46" w:type="dxa"/>
          </w:tcPr>
          <w:p w14:paraId="6886313D" w14:textId="41829FD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Controlar ingresos y validar disponibilidad de stock</w:t>
            </w:r>
          </w:p>
        </w:tc>
        <w:tc>
          <w:tcPr>
            <w:tcW w:w="1554" w:type="dxa"/>
          </w:tcPr>
          <w:p w14:paraId="7F1BECB7" w14:textId="200A0696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6D551679" w14:textId="381F28D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744C12AB" w14:textId="72203B8F" w:rsidR="003C7136" w:rsidRPr="006823F2" w:rsidRDefault="00D865E9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3C7136" w14:paraId="3DD84921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3FC9011" w14:textId="2B182559" w:rsidR="003C7136" w:rsidRDefault="003C7136" w:rsidP="003C7136">
            <w:pPr>
              <w:pStyle w:val="Contenido"/>
            </w:pPr>
            <w:r>
              <w:t>HU-6</w:t>
            </w:r>
          </w:p>
        </w:tc>
        <w:tc>
          <w:tcPr>
            <w:tcW w:w="2500" w:type="dxa"/>
          </w:tcPr>
          <w:p w14:paraId="5B2FA3E1" w14:textId="16D83661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23" w:type="dxa"/>
          </w:tcPr>
          <w:p w14:paraId="4DAEE86C" w14:textId="5C3026A3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46" w:type="dxa"/>
          </w:tcPr>
          <w:p w14:paraId="4A175079" w14:textId="4AEAEA2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CF4">
              <w:t>Mantener la consistencia y trazabilidad del stock</w:t>
            </w:r>
          </w:p>
        </w:tc>
        <w:tc>
          <w:tcPr>
            <w:tcW w:w="1554" w:type="dxa"/>
          </w:tcPr>
          <w:p w14:paraId="7B77189B" w14:textId="720F0997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22F7ECAB" w14:textId="1E00AEB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1C3F276D" w14:textId="7ABCF693" w:rsidR="003C7136" w:rsidRPr="006823F2" w:rsidRDefault="00D865E9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3C7136" w14:paraId="5FF69EC5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D68588E" w14:textId="0D4A6F7E" w:rsidR="003C7136" w:rsidRDefault="003C7136" w:rsidP="003C7136">
            <w:pPr>
              <w:pStyle w:val="Contenido"/>
            </w:pPr>
            <w:bookmarkStart w:id="2" w:name="_Hlk229159668"/>
            <w:bookmarkEnd w:id="1"/>
            <w:r>
              <w:t>HU-7</w:t>
            </w:r>
          </w:p>
        </w:tc>
        <w:tc>
          <w:tcPr>
            <w:tcW w:w="2500" w:type="dxa"/>
          </w:tcPr>
          <w:p w14:paraId="371A275D" w14:textId="58D85F0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23" w:type="dxa"/>
          </w:tcPr>
          <w:p w14:paraId="0164E438" w14:textId="53177E9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46" w:type="dxa"/>
          </w:tcPr>
          <w:p w14:paraId="1693EC1F" w14:textId="7DEACBA7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Analizar información para la toma de decisiones</w:t>
            </w:r>
          </w:p>
        </w:tc>
        <w:tc>
          <w:tcPr>
            <w:tcW w:w="1554" w:type="dxa"/>
          </w:tcPr>
          <w:p w14:paraId="43D62872" w14:textId="45C79D0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09DA71D3" w14:textId="3E8CC2E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87" w:type="dxa"/>
          </w:tcPr>
          <w:p w14:paraId="1C4D63B4" w14:textId="723FEC0D" w:rsidR="003C7136" w:rsidRPr="006823F2" w:rsidRDefault="00D865E9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  <w:bookmarkEnd w:id="0"/>
      <w:bookmarkEnd w:id="2"/>
    </w:tbl>
    <w:p w14:paraId="3C0F87D4" w14:textId="77777777" w:rsidR="009254C8" w:rsidRDefault="009254C8" w:rsidP="00CD528B">
      <w:pPr>
        <w:pStyle w:val="Contenido"/>
        <w:sectPr w:rsidR="009254C8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"/>
        <w:tblW w:w="11871" w:type="dxa"/>
        <w:tblLook w:val="04A0" w:firstRow="1" w:lastRow="0" w:firstColumn="1" w:lastColumn="0" w:noHBand="0" w:noVBand="1"/>
      </w:tblPr>
      <w:tblGrid>
        <w:gridCol w:w="3957"/>
        <w:gridCol w:w="3957"/>
        <w:gridCol w:w="3957"/>
      </w:tblGrid>
      <w:tr w:rsidR="00C943F5" w14:paraId="1E5EC489" w14:textId="77777777" w:rsidTr="00C94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513989E9" w14:textId="3DF594ED" w:rsidR="00C943F5" w:rsidRDefault="00C943F5" w:rsidP="006823F2">
            <w:pPr>
              <w:pStyle w:val="Contenido"/>
            </w:pPr>
            <w:bookmarkStart w:id="3" w:name="_Hlk227922129"/>
            <w:r>
              <w:t>Sprint 1</w:t>
            </w:r>
          </w:p>
        </w:tc>
        <w:tc>
          <w:tcPr>
            <w:tcW w:w="3957" w:type="dxa"/>
          </w:tcPr>
          <w:p w14:paraId="276C8716" w14:textId="339ECE93" w:rsidR="00C943F5" w:rsidRDefault="00C943F5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3957" w:type="dxa"/>
          </w:tcPr>
          <w:p w14:paraId="09872FDC" w14:textId="6108228F" w:rsidR="00C943F5" w:rsidRDefault="00C943F5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</w:tr>
      <w:tr w:rsidR="003C7136" w14:paraId="11D001C1" w14:textId="77777777" w:rsidTr="00C9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34A68520" w14:textId="5940ABC7" w:rsidR="003C7136" w:rsidRPr="003C7136" w:rsidRDefault="003C7136" w:rsidP="003C7136">
            <w:pPr>
              <w:pStyle w:val="Contenido"/>
              <w:rPr>
                <w:b w:val="0"/>
              </w:rPr>
            </w:pPr>
            <w:r w:rsidRPr="00E74E5E">
              <w:rPr>
                <w:b w:val="0"/>
              </w:rPr>
              <w:t>2</w:t>
            </w:r>
            <w:r w:rsidRPr="003C7136">
              <w:rPr>
                <w:b w:val="0"/>
              </w:rPr>
              <w:t>5</w:t>
            </w:r>
            <w:r w:rsidRPr="00E74E5E">
              <w:rPr>
                <w:b w:val="0"/>
              </w:rPr>
              <w:t>/04/2026-</w:t>
            </w:r>
            <w:r w:rsidR="00D865E9">
              <w:rPr>
                <w:b w:val="0"/>
              </w:rPr>
              <w:t>01</w:t>
            </w:r>
            <w:r w:rsidRPr="00E74E5E">
              <w:rPr>
                <w:b w:val="0"/>
              </w:rPr>
              <w:t>/0</w:t>
            </w:r>
            <w:r w:rsidR="00D865E9">
              <w:rPr>
                <w:b w:val="0"/>
              </w:rPr>
              <w:t>5</w:t>
            </w:r>
            <w:r w:rsidRPr="00E74E5E">
              <w:rPr>
                <w:b w:val="0"/>
              </w:rPr>
              <w:t>/2026</w:t>
            </w:r>
          </w:p>
        </w:tc>
        <w:tc>
          <w:tcPr>
            <w:tcW w:w="3957" w:type="dxa"/>
          </w:tcPr>
          <w:p w14:paraId="734DEFCB" w14:textId="060A1D6E" w:rsidR="003C7136" w:rsidRPr="003C7136" w:rsidRDefault="00D61D3F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0</w:t>
            </w:r>
            <w:r w:rsidR="00D865E9">
              <w:rPr>
                <w:bCs/>
              </w:rPr>
              <w:t>2</w:t>
            </w:r>
            <w:r w:rsidR="003C7136" w:rsidRPr="00E74E5E">
              <w:rPr>
                <w:bCs/>
              </w:rPr>
              <w:t>/0</w:t>
            </w:r>
            <w:r w:rsidR="00D865E9">
              <w:rPr>
                <w:bCs/>
              </w:rPr>
              <w:t>5</w:t>
            </w:r>
            <w:r w:rsidR="003C7136" w:rsidRPr="00E74E5E">
              <w:rPr>
                <w:bCs/>
              </w:rPr>
              <w:t>/2026-</w:t>
            </w:r>
            <w:r w:rsidR="003C7136" w:rsidRPr="003C7136">
              <w:rPr>
                <w:bCs/>
              </w:rPr>
              <w:t>0</w:t>
            </w:r>
            <w:r w:rsidR="00D865E9">
              <w:rPr>
                <w:bCs/>
              </w:rPr>
              <w:t>7</w:t>
            </w:r>
            <w:r w:rsidR="003C7136" w:rsidRPr="00E74E5E">
              <w:rPr>
                <w:bCs/>
              </w:rPr>
              <w:t>/0</w:t>
            </w:r>
            <w:r w:rsidR="003C7136" w:rsidRPr="003C7136">
              <w:rPr>
                <w:bCs/>
              </w:rPr>
              <w:t>5</w:t>
            </w:r>
            <w:r w:rsidR="003C7136" w:rsidRPr="00E74E5E">
              <w:rPr>
                <w:bCs/>
              </w:rPr>
              <w:t>/2026</w:t>
            </w:r>
          </w:p>
        </w:tc>
        <w:tc>
          <w:tcPr>
            <w:tcW w:w="3957" w:type="dxa"/>
          </w:tcPr>
          <w:p w14:paraId="0FF5306A" w14:textId="33740249" w:rsidR="003C7136" w:rsidRP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3C7136">
              <w:rPr>
                <w:bCs/>
              </w:rPr>
              <w:t>0</w:t>
            </w:r>
            <w:r w:rsidR="00D865E9">
              <w:rPr>
                <w:bCs/>
              </w:rPr>
              <w:t>8</w:t>
            </w:r>
            <w:r w:rsidRPr="00E74E5E">
              <w:rPr>
                <w:bCs/>
              </w:rPr>
              <w:t>/0</w:t>
            </w:r>
            <w:r w:rsidRPr="003C7136">
              <w:rPr>
                <w:bCs/>
              </w:rPr>
              <w:t>5</w:t>
            </w:r>
            <w:r w:rsidRPr="00E74E5E">
              <w:rPr>
                <w:bCs/>
              </w:rPr>
              <w:t>/2026-</w:t>
            </w:r>
            <w:r w:rsidR="00D865E9">
              <w:rPr>
                <w:bCs/>
              </w:rPr>
              <w:t>10</w:t>
            </w:r>
            <w:r w:rsidRPr="00E74E5E">
              <w:rPr>
                <w:bCs/>
              </w:rPr>
              <w:t>/0</w:t>
            </w:r>
            <w:r w:rsidR="00D865E9">
              <w:rPr>
                <w:bCs/>
              </w:rPr>
              <w:t>5</w:t>
            </w:r>
            <w:r w:rsidRPr="00E74E5E">
              <w:rPr>
                <w:bCs/>
              </w:rPr>
              <w:t>/2026</w:t>
            </w:r>
          </w:p>
        </w:tc>
      </w:tr>
      <w:bookmarkEnd w:id="3"/>
    </w:tbl>
    <w:p w14:paraId="3ADAA044" w14:textId="77777777" w:rsidR="009254C8" w:rsidRDefault="009254C8" w:rsidP="006823F2">
      <w:pPr>
        <w:pStyle w:val="Contenido"/>
        <w:sectPr w:rsidR="009254C8" w:rsidSect="009254C8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2C8400CF" w14:textId="3EEBFB20" w:rsidR="007F624A" w:rsidRDefault="007F624A" w:rsidP="00D077E9">
      <w:pPr>
        <w:pStyle w:val="Ttulo1"/>
      </w:pPr>
      <w:r>
        <w:lastRenderedPageBreak/>
        <w:t xml:space="preserve">Sprint </w:t>
      </w:r>
      <w:r w:rsidR="00FD62B1">
        <w:t>3</w:t>
      </w:r>
    </w:p>
    <w:p w14:paraId="61D9958A" w14:textId="792865F6" w:rsidR="007F624A" w:rsidRDefault="007F624A" w:rsidP="007F624A">
      <w:pPr>
        <w:pStyle w:val="Ttulo2"/>
      </w:pPr>
      <w:r>
        <w:t>Sprint Backlog</w:t>
      </w:r>
    </w:p>
    <w:p w14:paraId="469A9BD1" w14:textId="51B4D6EC" w:rsidR="007F624A" w:rsidRPr="007F624A" w:rsidRDefault="007F624A" w:rsidP="007F624A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4"/>
        <w:gridCol w:w="2500"/>
        <w:gridCol w:w="2813"/>
        <w:gridCol w:w="10"/>
        <w:gridCol w:w="4338"/>
        <w:gridCol w:w="8"/>
        <w:gridCol w:w="1547"/>
        <w:gridCol w:w="7"/>
        <w:gridCol w:w="1402"/>
        <w:gridCol w:w="6"/>
        <w:gridCol w:w="2088"/>
      </w:tblGrid>
      <w:tr w:rsidR="007F624A" w14:paraId="0A225130" w14:textId="77777777" w:rsidTr="00595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2839CFCC" w14:textId="77777777" w:rsidR="007F624A" w:rsidRDefault="007F624A" w:rsidP="00246BDA">
            <w:pPr>
              <w:pStyle w:val="Contenido"/>
            </w:pPr>
            <w:r>
              <w:t>Id</w:t>
            </w:r>
          </w:p>
        </w:tc>
        <w:tc>
          <w:tcPr>
            <w:tcW w:w="2500" w:type="dxa"/>
          </w:tcPr>
          <w:p w14:paraId="4CE58938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13" w:type="dxa"/>
          </w:tcPr>
          <w:p w14:paraId="1CCE0775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48" w:type="dxa"/>
            <w:gridSpan w:val="2"/>
          </w:tcPr>
          <w:p w14:paraId="2700CC60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5" w:type="dxa"/>
            <w:gridSpan w:val="2"/>
          </w:tcPr>
          <w:p w14:paraId="64AD538B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9" w:type="dxa"/>
            <w:gridSpan w:val="2"/>
          </w:tcPr>
          <w:p w14:paraId="686ADF13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94" w:type="dxa"/>
            <w:gridSpan w:val="2"/>
          </w:tcPr>
          <w:p w14:paraId="66FCC51A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D865E9" w:rsidRPr="006823F2" w14:paraId="51AEC300" w14:textId="77777777" w:rsidTr="004F2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C55C1F6" w14:textId="77777777" w:rsidR="00D865E9" w:rsidRDefault="00D865E9" w:rsidP="004F20F0">
            <w:pPr>
              <w:pStyle w:val="Contenido"/>
            </w:pPr>
            <w:r>
              <w:t>HU-7</w:t>
            </w:r>
          </w:p>
        </w:tc>
        <w:tc>
          <w:tcPr>
            <w:tcW w:w="2500" w:type="dxa"/>
          </w:tcPr>
          <w:p w14:paraId="30FEEC42" w14:textId="77777777" w:rsidR="00D865E9" w:rsidRDefault="00D865E9" w:rsidP="004F20F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23" w:type="dxa"/>
            <w:gridSpan w:val="2"/>
          </w:tcPr>
          <w:p w14:paraId="3EBA7D6A" w14:textId="77777777" w:rsidR="00D865E9" w:rsidRDefault="00D865E9" w:rsidP="004F20F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46" w:type="dxa"/>
            <w:gridSpan w:val="2"/>
          </w:tcPr>
          <w:p w14:paraId="136A1265" w14:textId="77777777" w:rsidR="00D865E9" w:rsidRDefault="00D865E9" w:rsidP="004F20F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Analizar información para la toma de decisiones</w:t>
            </w:r>
          </w:p>
        </w:tc>
        <w:tc>
          <w:tcPr>
            <w:tcW w:w="1554" w:type="dxa"/>
            <w:gridSpan w:val="2"/>
          </w:tcPr>
          <w:p w14:paraId="675059B9" w14:textId="77777777" w:rsidR="00D865E9" w:rsidRDefault="00D865E9" w:rsidP="004F20F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  <w:gridSpan w:val="2"/>
          </w:tcPr>
          <w:p w14:paraId="108EEE6B" w14:textId="77777777" w:rsidR="00D865E9" w:rsidRDefault="00D865E9" w:rsidP="004F20F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87" w:type="dxa"/>
          </w:tcPr>
          <w:p w14:paraId="565D3B0A" w14:textId="77777777" w:rsidR="00D865E9" w:rsidRPr="006823F2" w:rsidRDefault="00D865E9" w:rsidP="004F20F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D61D3F" w14:paraId="261B7FC8" w14:textId="77777777" w:rsidTr="00595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19150A3" w14:textId="24BE610A" w:rsidR="00D61D3F" w:rsidRDefault="00D61D3F" w:rsidP="00D865E9">
            <w:pPr>
              <w:pStyle w:val="Contenido"/>
              <w:jc w:val="left"/>
            </w:pPr>
          </w:p>
        </w:tc>
        <w:tc>
          <w:tcPr>
            <w:tcW w:w="2500" w:type="dxa"/>
          </w:tcPr>
          <w:p w14:paraId="1ECF71E1" w14:textId="11026A8D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3" w:type="dxa"/>
          </w:tcPr>
          <w:p w14:paraId="17509776" w14:textId="2D7C34CD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48" w:type="dxa"/>
            <w:gridSpan w:val="2"/>
          </w:tcPr>
          <w:p w14:paraId="09CF51BA" w14:textId="62713E9F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5" w:type="dxa"/>
            <w:gridSpan w:val="2"/>
          </w:tcPr>
          <w:p w14:paraId="717F0776" w14:textId="722DCF29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9" w:type="dxa"/>
            <w:gridSpan w:val="2"/>
          </w:tcPr>
          <w:p w14:paraId="314E313B" w14:textId="7F4416DB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4" w:type="dxa"/>
            <w:gridSpan w:val="2"/>
          </w:tcPr>
          <w:p w14:paraId="1FC3658C" w14:textId="387BC512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61D3F" w14:paraId="41B8F7F8" w14:textId="77777777" w:rsidTr="00595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0801DFEB" w14:textId="1541BE7B" w:rsidR="00D61D3F" w:rsidRDefault="00D61D3F" w:rsidP="00D61D3F">
            <w:pPr>
              <w:pStyle w:val="Contenido"/>
            </w:pPr>
          </w:p>
        </w:tc>
        <w:tc>
          <w:tcPr>
            <w:tcW w:w="2500" w:type="dxa"/>
          </w:tcPr>
          <w:p w14:paraId="4AF8000E" w14:textId="7109850A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3" w:type="dxa"/>
          </w:tcPr>
          <w:p w14:paraId="2726F014" w14:textId="1107BDD0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48" w:type="dxa"/>
            <w:gridSpan w:val="2"/>
          </w:tcPr>
          <w:p w14:paraId="1BD504B0" w14:textId="3F2F34C2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5" w:type="dxa"/>
            <w:gridSpan w:val="2"/>
          </w:tcPr>
          <w:p w14:paraId="56218A1C" w14:textId="624D0114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9" w:type="dxa"/>
            <w:gridSpan w:val="2"/>
          </w:tcPr>
          <w:p w14:paraId="5FBC3A86" w14:textId="55CADB54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4" w:type="dxa"/>
            <w:gridSpan w:val="2"/>
          </w:tcPr>
          <w:p w14:paraId="531E052A" w14:textId="369D90DA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61D3F" w14:paraId="62E47575" w14:textId="77777777" w:rsidTr="00595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00DCB85" w14:textId="38F15B42" w:rsidR="00D61D3F" w:rsidRDefault="00D61D3F" w:rsidP="00D61D3F">
            <w:pPr>
              <w:pStyle w:val="Contenido"/>
            </w:pPr>
          </w:p>
        </w:tc>
        <w:tc>
          <w:tcPr>
            <w:tcW w:w="2500" w:type="dxa"/>
          </w:tcPr>
          <w:p w14:paraId="5C4592C5" w14:textId="060CED1E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3" w:type="dxa"/>
          </w:tcPr>
          <w:p w14:paraId="741C674E" w14:textId="6B7F19C8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48" w:type="dxa"/>
            <w:gridSpan w:val="2"/>
          </w:tcPr>
          <w:p w14:paraId="00B41014" w14:textId="3A806A69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5" w:type="dxa"/>
            <w:gridSpan w:val="2"/>
          </w:tcPr>
          <w:p w14:paraId="16D982BF" w14:textId="088391E3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9" w:type="dxa"/>
            <w:gridSpan w:val="2"/>
          </w:tcPr>
          <w:p w14:paraId="317984B3" w14:textId="11FBEB6E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4" w:type="dxa"/>
            <w:gridSpan w:val="2"/>
          </w:tcPr>
          <w:p w14:paraId="1DE4858F" w14:textId="16353340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6239E11" w14:textId="77777777" w:rsidR="007F624A" w:rsidRDefault="007F624A" w:rsidP="007F624A">
      <w:pPr>
        <w:sectPr w:rsidR="007F624A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1A1E3280" w14:textId="0516ADDE" w:rsidR="00100FAC" w:rsidRDefault="007F624A" w:rsidP="007F1319">
      <w:pPr>
        <w:pStyle w:val="Ttulo2"/>
      </w:pPr>
      <w:r>
        <w:lastRenderedPageBreak/>
        <w:t>Historias de Usuario</w:t>
      </w:r>
    </w:p>
    <w:p w14:paraId="75A0F823" w14:textId="1E46D822" w:rsidR="00100FAC" w:rsidRPr="00100FAC" w:rsidRDefault="00100FAC" w:rsidP="007029B1">
      <w:pPr>
        <w:pStyle w:val="Contenido"/>
        <w:rPr>
          <w:b/>
          <w:bCs/>
        </w:rPr>
      </w:pPr>
      <w:r w:rsidRPr="00100FAC">
        <w:rPr>
          <w:b/>
          <w:bCs/>
        </w:rPr>
        <w:t>HU-</w:t>
      </w:r>
      <w:r w:rsidR="00D865E9">
        <w:rPr>
          <w:b/>
          <w:bCs/>
        </w:rPr>
        <w:t>7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7F624A" w:rsidRPr="007F624A" w14:paraId="6DF32098" w14:textId="77777777" w:rsidTr="007F624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4B62" w14:textId="2559F83C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E54A" w14:textId="648B850A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4614E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HU-07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16EF" w14:textId="40A83496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9A80" w14:textId="6ED7B932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5959D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</w:t>
            </w:r>
            <w:r w:rsidR="004614E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0BDF" w14:textId="3664076A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4F03" w14:textId="0DD30BF1" w:rsidR="007F624A" w:rsidRPr="007F624A" w:rsidRDefault="004614E4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días </w:t>
            </w:r>
          </w:p>
        </w:tc>
      </w:tr>
      <w:tr w:rsidR="007F624A" w:rsidRPr="007F624A" w14:paraId="794A0D6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66D3" w14:textId="77777777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36D03" w14:textId="19021250" w:rsidR="007F624A" w:rsidRPr="007F624A" w:rsidRDefault="004614E4" w:rsidP="00DE256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Visualización de reportes del sistema</w:t>
            </w:r>
          </w:p>
        </w:tc>
      </w:tr>
      <w:tr w:rsidR="007F624A" w:rsidRPr="007F624A" w14:paraId="552686F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8921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7F624A" w:rsidRPr="007F624A" w14:paraId="3C7654F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377C2" w14:textId="1D10EE18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2DC1" w14:textId="6FA85C10" w:rsidR="007F624A" w:rsidRPr="007F624A" w:rsidRDefault="004614E4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Gerente</w:t>
            </w:r>
          </w:p>
        </w:tc>
      </w:tr>
      <w:tr w:rsidR="00DE2562" w:rsidRPr="007F624A" w14:paraId="66B65105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6CB12" w14:textId="40B019AC" w:rsidR="00DE2562" w:rsidRPr="007F624A" w:rsidRDefault="00DE2562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B45890" w14:textId="7C8175E0" w:rsidR="00DE2562" w:rsidRPr="007F624A" w:rsidRDefault="004614E4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Visualizar reportes de compras, ventas e inventario</w:t>
            </w:r>
          </w:p>
        </w:tc>
      </w:tr>
      <w:tr w:rsidR="007F624A" w:rsidRPr="007F624A" w14:paraId="3BA05942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F1C4E" w14:textId="25133FED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DE754" w14:textId="32847FCB"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4614E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Analizar la información del sistema y apoyar la toma de decisiones de la empresa.</w:t>
            </w:r>
          </w:p>
        </w:tc>
      </w:tr>
      <w:tr w:rsidR="007F624A" w:rsidRPr="007F624A" w14:paraId="6A5FE162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D075B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7F624A" w:rsidRPr="007F624A" w14:paraId="1B920AF3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56B2" w14:textId="77592099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48F2A9" w14:textId="7BB1AA63" w:rsidR="007F624A" w:rsidRPr="007F624A" w:rsidRDefault="004614E4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Que el gerente haya iniciado sesión correctamente en el sistema</w:t>
            </w:r>
          </w:p>
        </w:tc>
      </w:tr>
      <w:tr w:rsidR="00100FAC" w:rsidRPr="007F624A" w14:paraId="5BBF2E84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ABFAD" w14:textId="0CB643AB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5840EA" w14:textId="77D6DAF0" w:rsidR="00100FAC" w:rsidRPr="007F624A" w:rsidRDefault="004614E4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Acceda al </w:t>
            </w:r>
            <w:proofErr w:type="spellStart"/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modulo</w:t>
            </w:r>
            <w:proofErr w:type="spellEnd"/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de reportes y seleccione filtros de búsqueda</w:t>
            </w:r>
          </w:p>
        </w:tc>
      </w:tr>
      <w:tr w:rsidR="00100FAC" w:rsidRPr="007F624A" w14:paraId="18D8F3C7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8722B" w14:textId="6D68B768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AAE5" w14:textId="710841C2" w:rsidR="00100FAC" w:rsidRPr="007F624A" w:rsidRDefault="004614E4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debe mostrar reportes de compras, ventas e inventario con información actualizada y filtrada correctamente.</w:t>
            </w:r>
          </w:p>
        </w:tc>
      </w:tr>
      <w:tr w:rsidR="00100FAC" w:rsidRPr="007F624A" w14:paraId="44DECA51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CD1F0" w14:textId="77777777" w:rsidR="00100FAC" w:rsidRPr="007F624A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100FAC" w:rsidRPr="007F624A" w14:paraId="6A57C17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44F02" w14:textId="77777777" w:rsidR="00100FAC" w:rsidRPr="007F624A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62B8ADFB" w14:textId="0FB8381A" w:rsidR="007F624A" w:rsidRDefault="007F624A" w:rsidP="007F624A"/>
    <w:p w14:paraId="3F52F892" w14:textId="77777777" w:rsidR="00F346A3" w:rsidRDefault="00F346A3" w:rsidP="007F624A"/>
    <w:p w14:paraId="64356676" w14:textId="7E0DE013" w:rsidR="004A0B35" w:rsidRDefault="004A0B35" w:rsidP="004A0B35">
      <w:pPr>
        <w:pStyle w:val="Ttulo2"/>
      </w:pPr>
      <w:r>
        <w:lastRenderedPageBreak/>
        <w:t>Diagrama de clases</w:t>
      </w:r>
    </w:p>
    <w:p w14:paraId="755A36DB" w14:textId="4BBBC94C" w:rsidR="00FD62B1" w:rsidRPr="00FD62B1" w:rsidRDefault="00FD62B1" w:rsidP="00FD62B1">
      <w:r>
        <w:rPr>
          <w:noProof/>
        </w:rPr>
        <w:drawing>
          <wp:inline distT="0" distB="0" distL="0" distR="0" wp14:anchorId="7E2654CD" wp14:editId="01AB0166">
            <wp:extent cx="5039428" cy="7421011"/>
            <wp:effectExtent l="0" t="0" r="889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a clases sprint 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FF8C" w14:textId="77777777" w:rsidR="004A0B35" w:rsidRDefault="004A0B35" w:rsidP="004A0B35"/>
    <w:p w14:paraId="177A0440" w14:textId="4FC67D9C" w:rsidR="004A0B35" w:rsidRPr="004A0B35" w:rsidRDefault="004A0B35" w:rsidP="004A0B35">
      <w:pPr>
        <w:pStyle w:val="Ttulo2"/>
      </w:pPr>
      <w:r>
        <w:lastRenderedPageBreak/>
        <w:t>Diagrama de procesos</w:t>
      </w:r>
    </w:p>
    <w:p w14:paraId="7735ACE6" w14:textId="56543357" w:rsidR="00543F20" w:rsidRDefault="00601A6C" w:rsidP="004A0B35">
      <w:pPr>
        <w:pStyle w:val="Contenido"/>
      </w:pPr>
      <w:r>
        <w:rPr>
          <w:noProof/>
        </w:rPr>
        <w:drawing>
          <wp:inline distT="0" distB="0" distL="0" distR="0" wp14:anchorId="77426E56" wp14:editId="4D1E6A1D">
            <wp:extent cx="5715798" cy="7116168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a de actividade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72BB047D" w14:textId="77777777" w:rsidR="004A0B35" w:rsidRDefault="004A0B35" w:rsidP="004A0B35"/>
    <w:p w14:paraId="73ECADF2" w14:textId="579FE158" w:rsidR="007F624A" w:rsidRPr="007F624A" w:rsidRDefault="007029B1" w:rsidP="007F624A">
      <w:pPr>
        <w:pStyle w:val="Ttulo2"/>
      </w:pPr>
      <w:r>
        <w:t xml:space="preserve">Incremento - </w:t>
      </w:r>
      <w:r w:rsidR="007F624A">
        <w:t>Implementación de Historias de Usuario</w:t>
      </w:r>
      <w:r>
        <w:t xml:space="preserve"> </w:t>
      </w:r>
    </w:p>
    <w:p w14:paraId="1531FE2D" w14:textId="77777777" w:rsidR="00543F20" w:rsidRDefault="00543F20" w:rsidP="00DE2562">
      <w:pPr>
        <w:pStyle w:val="Contenido"/>
      </w:pPr>
    </w:p>
    <w:p w14:paraId="3CCF44B9" w14:textId="77777777" w:rsidR="007029B1" w:rsidRDefault="007029B1" w:rsidP="00DE2562">
      <w:pPr>
        <w:pStyle w:val="Contenido"/>
      </w:pPr>
    </w:p>
    <w:p w14:paraId="7DC25236" w14:textId="47B51EDA" w:rsidR="007029B1" w:rsidRDefault="007029B1" w:rsidP="007029B1">
      <w:pPr>
        <w:pStyle w:val="Ttulo2"/>
      </w:pPr>
      <w:r>
        <w:lastRenderedPageBreak/>
        <w:t xml:space="preserve">Sprint </w:t>
      </w:r>
      <w:proofErr w:type="spellStart"/>
      <w:r>
        <w:t>Review</w:t>
      </w:r>
      <w:proofErr w:type="spellEnd"/>
    </w:p>
    <w:p w14:paraId="14C089D5" w14:textId="5C1A6E92" w:rsidR="007029B1" w:rsidRDefault="007029B1" w:rsidP="007029B1">
      <w:pPr>
        <w:pStyle w:val="Ttulo3"/>
      </w:pPr>
      <w:r>
        <w:t>Debilidades</w:t>
      </w:r>
    </w:p>
    <w:p w14:paraId="7884D5CB" w14:textId="37C54D53" w:rsidR="007029B1" w:rsidRDefault="007029B1" w:rsidP="007029B1">
      <w:pPr>
        <w:pStyle w:val="Ttulo3"/>
      </w:pPr>
      <w:r>
        <w:t>Fortalezas</w:t>
      </w:r>
    </w:p>
    <w:p w14:paraId="3501BDC0" w14:textId="7EB03F65" w:rsidR="007029B1" w:rsidRDefault="007029B1" w:rsidP="007029B1">
      <w:pPr>
        <w:pStyle w:val="Ttulo3"/>
      </w:pPr>
      <w:r>
        <w:t>Oportunidades de mejora</w:t>
      </w:r>
    </w:p>
    <w:p w14:paraId="3D9C2DDC" w14:textId="77777777" w:rsidR="00D61D3F" w:rsidRDefault="00D61D3F" w:rsidP="00543F20">
      <w:pPr>
        <w:rPr>
          <w:b w:val="0"/>
        </w:rPr>
      </w:pPr>
    </w:p>
    <w:p w14:paraId="06265E1B" w14:textId="77777777" w:rsidR="00D61D3F" w:rsidRDefault="00D61D3F" w:rsidP="00543F20">
      <w:pPr>
        <w:rPr>
          <w:b w:val="0"/>
        </w:rPr>
      </w:pPr>
    </w:p>
    <w:p w14:paraId="33BCCDD5" w14:textId="77777777" w:rsidR="00D61D3F" w:rsidRDefault="00D61D3F" w:rsidP="00543F20">
      <w:pPr>
        <w:rPr>
          <w:b w:val="0"/>
        </w:rPr>
      </w:pPr>
    </w:p>
    <w:p w14:paraId="15D93442" w14:textId="77777777" w:rsidR="00D61D3F" w:rsidRDefault="00D61D3F" w:rsidP="00543F20">
      <w:pPr>
        <w:rPr>
          <w:b w:val="0"/>
        </w:rPr>
      </w:pPr>
    </w:p>
    <w:p w14:paraId="1ECFBE9B" w14:textId="77777777" w:rsidR="00D61D3F" w:rsidRDefault="00D61D3F" w:rsidP="00543F20">
      <w:pPr>
        <w:rPr>
          <w:b w:val="0"/>
        </w:rPr>
      </w:pPr>
    </w:p>
    <w:p w14:paraId="1E43FDA5" w14:textId="77777777" w:rsidR="00D61D3F" w:rsidRDefault="00D61D3F" w:rsidP="00543F20">
      <w:pPr>
        <w:rPr>
          <w:b w:val="0"/>
        </w:rPr>
      </w:pPr>
    </w:p>
    <w:p w14:paraId="3DA69D33" w14:textId="77777777" w:rsidR="00D61D3F" w:rsidRDefault="00D61D3F" w:rsidP="00543F20">
      <w:pPr>
        <w:rPr>
          <w:b w:val="0"/>
        </w:rPr>
      </w:pPr>
    </w:p>
    <w:p w14:paraId="08263C65" w14:textId="77777777" w:rsidR="00D61D3F" w:rsidRDefault="00D61D3F" w:rsidP="00543F20">
      <w:pPr>
        <w:rPr>
          <w:b w:val="0"/>
        </w:rPr>
      </w:pPr>
    </w:p>
    <w:p w14:paraId="79E9216E" w14:textId="77777777" w:rsidR="00D61D3F" w:rsidRDefault="00D61D3F" w:rsidP="00543F20">
      <w:pPr>
        <w:rPr>
          <w:b w:val="0"/>
        </w:rPr>
      </w:pPr>
    </w:p>
    <w:p w14:paraId="464BF807" w14:textId="77777777" w:rsidR="00D61D3F" w:rsidRDefault="00D61D3F" w:rsidP="00543F20">
      <w:pPr>
        <w:rPr>
          <w:b w:val="0"/>
        </w:rPr>
      </w:pPr>
    </w:p>
    <w:p w14:paraId="4D9F9791" w14:textId="77777777" w:rsidR="00D61D3F" w:rsidRDefault="00D61D3F" w:rsidP="00543F20">
      <w:pPr>
        <w:rPr>
          <w:b w:val="0"/>
        </w:rPr>
      </w:pPr>
    </w:p>
    <w:p w14:paraId="097349F8" w14:textId="77777777" w:rsidR="00D61D3F" w:rsidRDefault="00D61D3F" w:rsidP="00543F20">
      <w:pPr>
        <w:rPr>
          <w:b w:val="0"/>
        </w:rPr>
      </w:pPr>
    </w:p>
    <w:p w14:paraId="63A23F42" w14:textId="77777777" w:rsidR="00D61D3F" w:rsidRDefault="00D61D3F" w:rsidP="00543F20">
      <w:pPr>
        <w:rPr>
          <w:b w:val="0"/>
        </w:rPr>
      </w:pPr>
    </w:p>
    <w:p w14:paraId="5B14CD8A" w14:textId="77777777" w:rsidR="00D61D3F" w:rsidRDefault="00D61D3F" w:rsidP="00543F20">
      <w:pPr>
        <w:rPr>
          <w:b w:val="0"/>
        </w:rPr>
      </w:pPr>
    </w:p>
    <w:p w14:paraId="42969C70" w14:textId="77777777" w:rsidR="00D61D3F" w:rsidRDefault="00D61D3F" w:rsidP="00543F20">
      <w:pPr>
        <w:rPr>
          <w:b w:val="0"/>
        </w:rPr>
      </w:pPr>
    </w:p>
    <w:p w14:paraId="5574698F" w14:textId="481E0445" w:rsidR="00D61D3F" w:rsidRDefault="00D61D3F" w:rsidP="00543F20">
      <w:pPr>
        <w:sectPr w:rsidR="00D61D3F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6E02715B" w14:textId="2ECB7058" w:rsidR="007029B1" w:rsidRDefault="007029B1" w:rsidP="00782BB7">
      <w:pPr>
        <w:pStyle w:val="Ttulo2"/>
      </w:pPr>
      <w:proofErr w:type="spellStart"/>
      <w:r>
        <w:lastRenderedPageBreak/>
        <w:t>Product</w:t>
      </w:r>
      <w:proofErr w:type="spellEnd"/>
      <w:r>
        <w:t xml:space="preserve">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4"/>
        <w:gridCol w:w="2499"/>
        <w:gridCol w:w="2822"/>
        <w:gridCol w:w="4343"/>
        <w:gridCol w:w="1554"/>
        <w:gridCol w:w="1408"/>
        <w:gridCol w:w="2093"/>
      </w:tblGrid>
      <w:tr w:rsidR="007029B1" w14:paraId="03336432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6EC3AB2A" w14:textId="77777777" w:rsidR="007029B1" w:rsidRDefault="007029B1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638A54E1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4CE727DC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5AF100E1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6ABBAF65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3D44B8F7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1078BE90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543F20" w14:paraId="7BE9B150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5978962" w14:textId="22AE6761" w:rsidR="00543F20" w:rsidRDefault="00543F20" w:rsidP="00543F20">
            <w:pPr>
              <w:pStyle w:val="Contenido"/>
            </w:pPr>
            <w:r>
              <w:t>HU-1</w:t>
            </w:r>
          </w:p>
        </w:tc>
        <w:tc>
          <w:tcPr>
            <w:tcW w:w="2513" w:type="dxa"/>
          </w:tcPr>
          <w:p w14:paraId="017E6FCA" w14:textId="54BB2B7B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6A93542C" w14:textId="646ED686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94" w:type="dxa"/>
          </w:tcPr>
          <w:p w14:paraId="31111A3E" w14:textId="3412E91C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9" w:type="dxa"/>
          </w:tcPr>
          <w:p w14:paraId="78287DEF" w14:textId="23E53FCE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4474299E" w14:textId="626D8079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376D6C8A" w14:textId="25ABB3AB" w:rsidR="00543F20" w:rsidRDefault="00D61D3F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543F20" w14:paraId="2AB35885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4F443955" w14:textId="3E678A8D" w:rsidR="00543F20" w:rsidRDefault="00543F20" w:rsidP="00543F20">
            <w:pPr>
              <w:pStyle w:val="Contenido"/>
            </w:pPr>
            <w:r>
              <w:t>HU-2</w:t>
            </w:r>
          </w:p>
        </w:tc>
        <w:tc>
          <w:tcPr>
            <w:tcW w:w="2513" w:type="dxa"/>
          </w:tcPr>
          <w:p w14:paraId="075841AE" w14:textId="253B2707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5FDC74D8" w14:textId="69550F48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gestionar proveedores.</w:t>
            </w:r>
          </w:p>
        </w:tc>
        <w:tc>
          <w:tcPr>
            <w:tcW w:w="4394" w:type="dxa"/>
          </w:tcPr>
          <w:p w14:paraId="277B6AFF" w14:textId="7F3831E4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 correctamente las compras de cacao.</w:t>
            </w:r>
          </w:p>
        </w:tc>
        <w:tc>
          <w:tcPr>
            <w:tcW w:w="1559" w:type="dxa"/>
          </w:tcPr>
          <w:p w14:paraId="44C47B06" w14:textId="29DEF7E2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40B06C79" w14:textId="69D85CE9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4B3E28E3" w14:textId="581D7AEE" w:rsidR="00543F20" w:rsidRDefault="00D61D3F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543F20" w14:paraId="2ADAD0B3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D57A7CE" w14:textId="0F941D3F" w:rsidR="00543F20" w:rsidRDefault="00543F20" w:rsidP="00543F20">
            <w:pPr>
              <w:pStyle w:val="Contenido"/>
            </w:pPr>
            <w:r>
              <w:t>HU-3</w:t>
            </w:r>
          </w:p>
        </w:tc>
        <w:tc>
          <w:tcPr>
            <w:tcW w:w="2513" w:type="dxa"/>
          </w:tcPr>
          <w:p w14:paraId="66CD5A3B" w14:textId="4032A6B2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6F0B85D0" w14:textId="7231C5F7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gestionar clientes.</w:t>
            </w:r>
          </w:p>
        </w:tc>
        <w:tc>
          <w:tcPr>
            <w:tcW w:w="4394" w:type="dxa"/>
          </w:tcPr>
          <w:p w14:paraId="28196A7C" w14:textId="7A84839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 adecuadamente las ventas.</w:t>
            </w:r>
          </w:p>
        </w:tc>
        <w:tc>
          <w:tcPr>
            <w:tcW w:w="1559" w:type="dxa"/>
          </w:tcPr>
          <w:p w14:paraId="7216DC81" w14:textId="48BA645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72162950" w14:textId="31A962DC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573BC3FE" w14:textId="282AF246" w:rsidR="00543F20" w:rsidRDefault="00D61D3F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543F20" w14:paraId="1C0B8F58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27ED327" w14:textId="0286E98E" w:rsidR="00543F20" w:rsidRDefault="00543F20" w:rsidP="00543F20">
            <w:pPr>
              <w:pStyle w:val="Contenido"/>
            </w:pPr>
            <w:r>
              <w:t>HU-4</w:t>
            </w:r>
          </w:p>
        </w:tc>
        <w:tc>
          <w:tcPr>
            <w:tcW w:w="2513" w:type="dxa"/>
          </w:tcPr>
          <w:p w14:paraId="36777315" w14:textId="0CBAA41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35" w:type="dxa"/>
          </w:tcPr>
          <w:p w14:paraId="1F86C665" w14:textId="6F369080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94" w:type="dxa"/>
          </w:tcPr>
          <w:p w14:paraId="1075DB66" w14:textId="1B527687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9" w:type="dxa"/>
          </w:tcPr>
          <w:p w14:paraId="146E8F34" w14:textId="4599E34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70788BBD" w14:textId="3BB1B4A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5B95C74C" w14:textId="0EE081F7" w:rsidR="00543F20" w:rsidRPr="006823F2" w:rsidRDefault="00D865E9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543F20" w14:paraId="63EB51ED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55A1D46" w14:textId="55B2E41D" w:rsidR="00543F20" w:rsidRDefault="00543F20" w:rsidP="00543F20">
            <w:pPr>
              <w:pStyle w:val="Contenido"/>
            </w:pPr>
            <w:r>
              <w:t>HU-5</w:t>
            </w:r>
          </w:p>
        </w:tc>
        <w:tc>
          <w:tcPr>
            <w:tcW w:w="2513" w:type="dxa"/>
          </w:tcPr>
          <w:p w14:paraId="6D21BF13" w14:textId="4AE5FF68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35" w:type="dxa"/>
          </w:tcPr>
          <w:p w14:paraId="42AC2208" w14:textId="74840E92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94" w:type="dxa"/>
          </w:tcPr>
          <w:p w14:paraId="60A2568F" w14:textId="092FF66C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Controlar ingresos y validar disponibilidad de stock</w:t>
            </w:r>
          </w:p>
        </w:tc>
        <w:tc>
          <w:tcPr>
            <w:tcW w:w="1559" w:type="dxa"/>
          </w:tcPr>
          <w:p w14:paraId="4EDF9AFE" w14:textId="100D389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7349E374" w14:textId="6641E5C1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74A7C988" w14:textId="09662BB7" w:rsidR="00543F20" w:rsidRPr="006823F2" w:rsidRDefault="00D865E9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543F20" w14:paraId="0B7410A1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4B4C4DCD" w14:textId="7EAE9DA6" w:rsidR="00543F20" w:rsidRDefault="00543F20" w:rsidP="00543F20">
            <w:pPr>
              <w:pStyle w:val="Contenido"/>
            </w:pPr>
            <w:r>
              <w:t>HU-6</w:t>
            </w:r>
          </w:p>
        </w:tc>
        <w:tc>
          <w:tcPr>
            <w:tcW w:w="2513" w:type="dxa"/>
          </w:tcPr>
          <w:p w14:paraId="4951A16A" w14:textId="0BE2DF4D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35" w:type="dxa"/>
          </w:tcPr>
          <w:p w14:paraId="5BAA4795" w14:textId="199D4B8A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94" w:type="dxa"/>
          </w:tcPr>
          <w:p w14:paraId="2E89046F" w14:textId="4267BA4F" w:rsidR="00543F20" w:rsidRPr="004D3CF4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CF4">
              <w:t>Mantener la consistencia y trazabilidad del stock</w:t>
            </w:r>
          </w:p>
        </w:tc>
        <w:tc>
          <w:tcPr>
            <w:tcW w:w="1559" w:type="dxa"/>
          </w:tcPr>
          <w:p w14:paraId="597BDFFA" w14:textId="206345FD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004C68DE" w14:textId="1B80B3D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0E5FC778" w14:textId="511EF122" w:rsidR="00543F20" w:rsidRPr="006823F2" w:rsidRDefault="00D865E9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543F20" w14:paraId="4BF47E73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5918945E" w14:textId="7DA3E594" w:rsidR="00543F20" w:rsidRDefault="00543F20" w:rsidP="00543F20">
            <w:pPr>
              <w:pStyle w:val="Contenido"/>
            </w:pPr>
            <w:r>
              <w:t>HU-7</w:t>
            </w:r>
          </w:p>
        </w:tc>
        <w:tc>
          <w:tcPr>
            <w:tcW w:w="2513" w:type="dxa"/>
          </w:tcPr>
          <w:p w14:paraId="1F00BFD4" w14:textId="13AB5CD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35" w:type="dxa"/>
          </w:tcPr>
          <w:p w14:paraId="7ACBEE25" w14:textId="3016A577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94" w:type="dxa"/>
          </w:tcPr>
          <w:p w14:paraId="7C7C023D" w14:textId="6FD68086" w:rsidR="00543F20" w:rsidRPr="004D3CF4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Analizar información para la toma de decisiones</w:t>
            </w:r>
          </w:p>
        </w:tc>
        <w:tc>
          <w:tcPr>
            <w:tcW w:w="1559" w:type="dxa"/>
          </w:tcPr>
          <w:p w14:paraId="3C6EE7A7" w14:textId="130D7AA9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05B9D780" w14:textId="0727611E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458CF735" w14:textId="5E3F2D36" w:rsidR="00543F20" w:rsidRPr="006823F2" w:rsidRDefault="00D865E9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</w:tbl>
    <w:p w14:paraId="27852C4F" w14:textId="77777777" w:rsidR="007029B1" w:rsidRDefault="007029B1" w:rsidP="007029B1">
      <w:pPr>
        <w:pStyle w:val="Contenido"/>
        <w:sectPr w:rsidR="007029B1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2C3380" w14:textId="5F1FCBC8" w:rsidR="00CD528B" w:rsidRDefault="00CD528B" w:rsidP="00D077E9">
      <w:pPr>
        <w:pStyle w:val="Ttulo1"/>
        <w:rPr>
          <w:noProof/>
        </w:rPr>
      </w:pPr>
      <w:r>
        <w:lastRenderedPageBreak/>
        <w:t>Referencias</w:t>
      </w:r>
    </w:p>
    <w:sectPr w:rsidR="00CD528B" w:rsidSect="00AB02A7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A487FA" w14:textId="77777777" w:rsidR="00064A29" w:rsidRDefault="00064A29">
      <w:r>
        <w:separator/>
      </w:r>
    </w:p>
    <w:p w14:paraId="70014567" w14:textId="77777777" w:rsidR="00064A29" w:rsidRDefault="00064A29"/>
  </w:endnote>
  <w:endnote w:type="continuationSeparator" w:id="0">
    <w:p w14:paraId="07F7701E" w14:textId="77777777" w:rsidR="00064A29" w:rsidRDefault="00064A29">
      <w:r>
        <w:continuationSeparator/>
      </w:r>
    </w:p>
    <w:p w14:paraId="3A94E1A0" w14:textId="77777777" w:rsidR="00064A29" w:rsidRDefault="00064A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/>
      </w:rPr>
      <w:id w:val="1715619258"/>
      <w:docPartObj>
        <w:docPartGallery w:val="Page Numbers (Bottom of Page)"/>
        <w:docPartUnique/>
      </w:docPartObj>
    </w:sdtPr>
    <w:sdtEndPr/>
    <w:sdtContent>
      <w:p w14:paraId="7CC10BD6" w14:textId="77777777" w:rsidR="00595A6C" w:rsidRDefault="00595A6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14F01C7D" w14:textId="77777777" w:rsidR="00595A6C" w:rsidRDefault="00595A6C">
    <w:pPr>
      <w:pStyle w:val="Piedepgina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40A612A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D85714" w14:textId="77777777" w:rsidR="00064A29" w:rsidRDefault="00064A29">
      <w:r>
        <w:separator/>
      </w:r>
    </w:p>
    <w:p w14:paraId="0A918E8F" w14:textId="77777777" w:rsidR="00064A29" w:rsidRDefault="00064A29"/>
  </w:footnote>
  <w:footnote w:type="continuationSeparator" w:id="0">
    <w:p w14:paraId="3AFDA87A" w14:textId="77777777" w:rsidR="00064A29" w:rsidRDefault="00064A29">
      <w:r>
        <w:continuationSeparator/>
      </w:r>
    </w:p>
    <w:p w14:paraId="30352FB5" w14:textId="77777777" w:rsidR="00064A29" w:rsidRDefault="00064A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595A6C" w14:paraId="1769634E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22404A26" w14:textId="77777777" w:rsidR="00595A6C" w:rsidRDefault="00595A6C">
          <w:pPr>
            <w:pStyle w:val="Encabezado"/>
            <w:rPr>
              <w:noProof/>
            </w:rPr>
          </w:pPr>
        </w:p>
      </w:tc>
    </w:tr>
  </w:tbl>
  <w:p w14:paraId="41137676" w14:textId="77777777" w:rsidR="00595A6C" w:rsidRDefault="00595A6C" w:rsidP="00D077E9">
    <w:pPr>
      <w:pStyle w:val="Encabezado"/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18B294E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52359"/>
    <w:multiLevelType w:val="hybridMultilevel"/>
    <w:tmpl w:val="B1467DC2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703ED"/>
    <w:multiLevelType w:val="hybridMultilevel"/>
    <w:tmpl w:val="BAA6FFF8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C7A47"/>
    <w:multiLevelType w:val="hybridMultilevel"/>
    <w:tmpl w:val="A8F08D8C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2FBE"/>
    <w:multiLevelType w:val="hybridMultilevel"/>
    <w:tmpl w:val="8E2466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36137"/>
    <w:multiLevelType w:val="hybridMultilevel"/>
    <w:tmpl w:val="82C076E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45EE5"/>
    <w:multiLevelType w:val="hybridMultilevel"/>
    <w:tmpl w:val="73F6465A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9053F"/>
    <w:multiLevelType w:val="hybridMultilevel"/>
    <w:tmpl w:val="F21A9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02FE9"/>
    <w:multiLevelType w:val="hybridMultilevel"/>
    <w:tmpl w:val="9042D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82B59"/>
    <w:multiLevelType w:val="hybridMultilevel"/>
    <w:tmpl w:val="4B5437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755394"/>
    <w:multiLevelType w:val="hybridMultilevel"/>
    <w:tmpl w:val="726C3B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77FDF"/>
    <w:multiLevelType w:val="hybridMultilevel"/>
    <w:tmpl w:val="D638AD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20865"/>
    <w:multiLevelType w:val="hybridMultilevel"/>
    <w:tmpl w:val="673013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035C8"/>
    <w:multiLevelType w:val="hybridMultilevel"/>
    <w:tmpl w:val="09185B3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1487B"/>
    <w:multiLevelType w:val="hybridMultilevel"/>
    <w:tmpl w:val="AB2A02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034592"/>
    <w:multiLevelType w:val="hybridMultilevel"/>
    <w:tmpl w:val="6BF85F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C41A83"/>
    <w:multiLevelType w:val="hybridMultilevel"/>
    <w:tmpl w:val="911E8E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6C00C1"/>
    <w:multiLevelType w:val="multilevel"/>
    <w:tmpl w:val="224E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4A477D"/>
    <w:multiLevelType w:val="multilevel"/>
    <w:tmpl w:val="6F50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B315DE"/>
    <w:multiLevelType w:val="hybridMultilevel"/>
    <w:tmpl w:val="490A5B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3668F3"/>
    <w:multiLevelType w:val="multilevel"/>
    <w:tmpl w:val="1EE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3566F"/>
    <w:multiLevelType w:val="hybridMultilevel"/>
    <w:tmpl w:val="390620CC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90CCD"/>
    <w:multiLevelType w:val="hybridMultilevel"/>
    <w:tmpl w:val="AAC02F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53526"/>
    <w:multiLevelType w:val="hybridMultilevel"/>
    <w:tmpl w:val="0994C07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DB2FC0"/>
    <w:multiLevelType w:val="hybridMultilevel"/>
    <w:tmpl w:val="44527E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5C4B5E"/>
    <w:multiLevelType w:val="hybridMultilevel"/>
    <w:tmpl w:val="4C10987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0475A0"/>
    <w:multiLevelType w:val="hybridMultilevel"/>
    <w:tmpl w:val="84D8E0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6995AC7"/>
    <w:multiLevelType w:val="hybridMultilevel"/>
    <w:tmpl w:val="9AE60C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C9020D6"/>
    <w:multiLevelType w:val="hybridMultilevel"/>
    <w:tmpl w:val="BCB62236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310116"/>
    <w:multiLevelType w:val="hybridMultilevel"/>
    <w:tmpl w:val="A664D4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19"/>
  </w:num>
  <w:num w:numId="4">
    <w:abstractNumId w:val="8"/>
  </w:num>
  <w:num w:numId="5">
    <w:abstractNumId w:val="10"/>
  </w:num>
  <w:num w:numId="6">
    <w:abstractNumId w:val="17"/>
  </w:num>
  <w:num w:numId="7">
    <w:abstractNumId w:val="22"/>
  </w:num>
  <w:num w:numId="8">
    <w:abstractNumId w:val="15"/>
  </w:num>
  <w:num w:numId="9">
    <w:abstractNumId w:val="9"/>
  </w:num>
  <w:num w:numId="10">
    <w:abstractNumId w:val="30"/>
  </w:num>
  <w:num w:numId="11">
    <w:abstractNumId w:val="32"/>
  </w:num>
  <w:num w:numId="12">
    <w:abstractNumId w:val="16"/>
  </w:num>
  <w:num w:numId="13">
    <w:abstractNumId w:val="13"/>
  </w:num>
  <w:num w:numId="14">
    <w:abstractNumId w:val="7"/>
  </w:num>
  <w:num w:numId="15">
    <w:abstractNumId w:val="27"/>
  </w:num>
  <w:num w:numId="16">
    <w:abstractNumId w:val="11"/>
  </w:num>
  <w:num w:numId="17">
    <w:abstractNumId w:val="14"/>
  </w:num>
  <w:num w:numId="18">
    <w:abstractNumId w:val="1"/>
  </w:num>
  <w:num w:numId="19">
    <w:abstractNumId w:val="29"/>
  </w:num>
  <w:num w:numId="20">
    <w:abstractNumId w:val="28"/>
  </w:num>
  <w:num w:numId="21">
    <w:abstractNumId w:val="6"/>
  </w:num>
  <w:num w:numId="22">
    <w:abstractNumId w:val="3"/>
  </w:num>
  <w:num w:numId="23">
    <w:abstractNumId w:val="26"/>
  </w:num>
  <w:num w:numId="24">
    <w:abstractNumId w:val="25"/>
  </w:num>
  <w:num w:numId="25">
    <w:abstractNumId w:val="2"/>
  </w:num>
  <w:num w:numId="26">
    <w:abstractNumId w:val="5"/>
  </w:num>
  <w:num w:numId="27">
    <w:abstractNumId w:val="0"/>
  </w:num>
  <w:num w:numId="28">
    <w:abstractNumId w:val="31"/>
  </w:num>
  <w:num w:numId="29">
    <w:abstractNumId w:val="18"/>
  </w:num>
  <w:num w:numId="30">
    <w:abstractNumId w:val="21"/>
  </w:num>
  <w:num w:numId="31">
    <w:abstractNumId w:val="23"/>
  </w:num>
  <w:num w:numId="32">
    <w:abstractNumId w:val="4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02335"/>
    <w:rsid w:val="000154B6"/>
    <w:rsid w:val="0002482E"/>
    <w:rsid w:val="00050324"/>
    <w:rsid w:val="00064A29"/>
    <w:rsid w:val="000747A0"/>
    <w:rsid w:val="000A0150"/>
    <w:rsid w:val="000C2408"/>
    <w:rsid w:val="000E63C9"/>
    <w:rsid w:val="00100FAC"/>
    <w:rsid w:val="00130E9D"/>
    <w:rsid w:val="00150A6D"/>
    <w:rsid w:val="00185B35"/>
    <w:rsid w:val="001C714F"/>
    <w:rsid w:val="001F2BC8"/>
    <w:rsid w:val="001F5F6B"/>
    <w:rsid w:val="00243EBC"/>
    <w:rsid w:val="00246A35"/>
    <w:rsid w:val="00252174"/>
    <w:rsid w:val="00284348"/>
    <w:rsid w:val="002C32A1"/>
    <w:rsid w:val="002F51F5"/>
    <w:rsid w:val="00312137"/>
    <w:rsid w:val="00330359"/>
    <w:rsid w:val="0033185F"/>
    <w:rsid w:val="0033762F"/>
    <w:rsid w:val="00360494"/>
    <w:rsid w:val="00366C7E"/>
    <w:rsid w:val="00384EA3"/>
    <w:rsid w:val="003A39A1"/>
    <w:rsid w:val="003C2191"/>
    <w:rsid w:val="003C7136"/>
    <w:rsid w:val="003C7F06"/>
    <w:rsid w:val="003D3863"/>
    <w:rsid w:val="004110DE"/>
    <w:rsid w:val="0044085A"/>
    <w:rsid w:val="004614E4"/>
    <w:rsid w:val="004A0B35"/>
    <w:rsid w:val="004B21A5"/>
    <w:rsid w:val="004E07AF"/>
    <w:rsid w:val="004E5FEE"/>
    <w:rsid w:val="005037F0"/>
    <w:rsid w:val="00516A86"/>
    <w:rsid w:val="005275F6"/>
    <w:rsid w:val="00543F20"/>
    <w:rsid w:val="00572102"/>
    <w:rsid w:val="005959D9"/>
    <w:rsid w:val="00595A6C"/>
    <w:rsid w:val="005A5BF4"/>
    <w:rsid w:val="005F1BB0"/>
    <w:rsid w:val="00601A6C"/>
    <w:rsid w:val="0060219B"/>
    <w:rsid w:val="00635B71"/>
    <w:rsid w:val="00656C4D"/>
    <w:rsid w:val="006823F2"/>
    <w:rsid w:val="00694FC0"/>
    <w:rsid w:val="006E5716"/>
    <w:rsid w:val="006F4E23"/>
    <w:rsid w:val="007029B1"/>
    <w:rsid w:val="007302B3"/>
    <w:rsid w:val="00730733"/>
    <w:rsid w:val="007309A6"/>
    <w:rsid w:val="00730E3A"/>
    <w:rsid w:val="00736AAF"/>
    <w:rsid w:val="00765B2A"/>
    <w:rsid w:val="007826F1"/>
    <w:rsid w:val="00782BB7"/>
    <w:rsid w:val="00783A34"/>
    <w:rsid w:val="007C6B52"/>
    <w:rsid w:val="007D16C5"/>
    <w:rsid w:val="007F1319"/>
    <w:rsid w:val="007F624A"/>
    <w:rsid w:val="00830ED4"/>
    <w:rsid w:val="00862FE4"/>
    <w:rsid w:val="0086389A"/>
    <w:rsid w:val="0087605E"/>
    <w:rsid w:val="008941AE"/>
    <w:rsid w:val="008B1FEE"/>
    <w:rsid w:val="008B328F"/>
    <w:rsid w:val="00903C32"/>
    <w:rsid w:val="00916B16"/>
    <w:rsid w:val="009173B9"/>
    <w:rsid w:val="009254C8"/>
    <w:rsid w:val="0093335D"/>
    <w:rsid w:val="0093613E"/>
    <w:rsid w:val="00943026"/>
    <w:rsid w:val="00966B81"/>
    <w:rsid w:val="00977F79"/>
    <w:rsid w:val="009C7720"/>
    <w:rsid w:val="00A23AFA"/>
    <w:rsid w:val="00A31B3E"/>
    <w:rsid w:val="00A3280A"/>
    <w:rsid w:val="00A532F3"/>
    <w:rsid w:val="00A8489E"/>
    <w:rsid w:val="00AB02A7"/>
    <w:rsid w:val="00AC29F3"/>
    <w:rsid w:val="00AD1BC9"/>
    <w:rsid w:val="00AE054C"/>
    <w:rsid w:val="00B231E5"/>
    <w:rsid w:val="00C02B87"/>
    <w:rsid w:val="00C4086D"/>
    <w:rsid w:val="00C828D2"/>
    <w:rsid w:val="00C83249"/>
    <w:rsid w:val="00C943F5"/>
    <w:rsid w:val="00CA1896"/>
    <w:rsid w:val="00CB5B28"/>
    <w:rsid w:val="00CD528B"/>
    <w:rsid w:val="00CF5371"/>
    <w:rsid w:val="00D0323A"/>
    <w:rsid w:val="00D0559F"/>
    <w:rsid w:val="00D064B5"/>
    <w:rsid w:val="00D077E9"/>
    <w:rsid w:val="00D42CB7"/>
    <w:rsid w:val="00D5413D"/>
    <w:rsid w:val="00D570A9"/>
    <w:rsid w:val="00D61D3F"/>
    <w:rsid w:val="00D70D02"/>
    <w:rsid w:val="00D770C7"/>
    <w:rsid w:val="00D865E9"/>
    <w:rsid w:val="00D86945"/>
    <w:rsid w:val="00D90290"/>
    <w:rsid w:val="00DC706A"/>
    <w:rsid w:val="00DD152F"/>
    <w:rsid w:val="00DE213F"/>
    <w:rsid w:val="00DE2562"/>
    <w:rsid w:val="00DF027C"/>
    <w:rsid w:val="00E00A32"/>
    <w:rsid w:val="00E22ACD"/>
    <w:rsid w:val="00E30BA5"/>
    <w:rsid w:val="00E620B0"/>
    <w:rsid w:val="00E81B40"/>
    <w:rsid w:val="00EE0C24"/>
    <w:rsid w:val="00EF555B"/>
    <w:rsid w:val="00F027BB"/>
    <w:rsid w:val="00F11DCF"/>
    <w:rsid w:val="00F15EF9"/>
    <w:rsid w:val="00F162EA"/>
    <w:rsid w:val="00F346A3"/>
    <w:rsid w:val="00F52D27"/>
    <w:rsid w:val="00F622A9"/>
    <w:rsid w:val="00F757CE"/>
    <w:rsid w:val="00F83527"/>
    <w:rsid w:val="00FD583F"/>
    <w:rsid w:val="00FD62B1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7029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5"/>
    <w:rsid w:val="007029B1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Prrafodelista">
    <w:name w:val="List Paragraph"/>
    <w:basedOn w:val="Normal"/>
    <w:uiPriority w:val="34"/>
    <w:unhideWhenUsed/>
    <w:qFormat/>
    <w:rsid w:val="00543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5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F547DF" w:rsidRDefault="004C570A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361E76"/>
    <w:rsid w:val="00363FB3"/>
    <w:rsid w:val="004C570A"/>
    <w:rsid w:val="005C2097"/>
    <w:rsid w:val="006A1884"/>
    <w:rsid w:val="009B0278"/>
    <w:rsid w:val="00AC587D"/>
    <w:rsid w:val="00B266D5"/>
    <w:rsid w:val="00BA4015"/>
    <w:rsid w:val="00BE07D7"/>
    <w:rsid w:val="00F5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50</TotalTime>
  <Pages>16</Pages>
  <Words>1391</Words>
  <Characters>7653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Udenar</cp:lastModifiedBy>
  <cp:revision>4</cp:revision>
  <cp:lastPrinted>2006-08-01T17:47:00Z</cp:lastPrinted>
  <dcterms:created xsi:type="dcterms:W3CDTF">2026-05-09T00:15:00Z</dcterms:created>
  <dcterms:modified xsi:type="dcterms:W3CDTF">2026-05-09T21:03:00Z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