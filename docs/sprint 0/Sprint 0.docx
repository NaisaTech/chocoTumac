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40808" w14:textId="7A3123D8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07D3BDC2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BF2BDCB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3C233582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90B455" w14:textId="77777777" w:rsidR="00C27041" w:rsidRPr="00C27041" w:rsidRDefault="00C27041" w:rsidP="00C27041">
                                  <w:pPr>
                                    <w:pStyle w:val="Ttulo"/>
                                    <w:rPr>
                                      <w:sz w:val="24"/>
                                      <w:szCs w:val="24"/>
                                      <w:lang w:val="es-CO" w:bidi="es-ES"/>
                                    </w:rPr>
                                  </w:pPr>
                                </w:p>
                                <w:p w14:paraId="58631A90" w14:textId="77777777" w:rsidR="00C27041" w:rsidRPr="006755D5" w:rsidRDefault="00C27041" w:rsidP="006755D5">
                                  <w:pPr>
                                    <w:pStyle w:val="Ttulo"/>
                                    <w:spacing w:after="0"/>
                                    <w:jc w:val="center"/>
                                    <w:rPr>
                                      <w:sz w:val="32"/>
                                      <w:szCs w:val="32"/>
                                      <w:lang w:val="es-CO" w:bidi="es-ES"/>
                                    </w:rPr>
                                  </w:pPr>
                                  <w:r w:rsidRPr="006755D5">
                                    <w:rPr>
                                      <w:sz w:val="32"/>
                                      <w:szCs w:val="32"/>
                                      <w:lang w:val="es-CO" w:bidi="es-ES"/>
                                    </w:rPr>
                                    <w:t>Sistema de almacenamiento de información de compra y venta de cacao para la empresa Chocolate Tumaco</w:t>
                                  </w:r>
                                </w:p>
                                <w:p w14:paraId="164157A1" w14:textId="6B0B6CFB" w:rsidR="00CD528B" w:rsidRPr="00C27041" w:rsidRDefault="00CD528B" w:rsidP="00D077E9">
                                  <w:pPr>
                                    <w:pStyle w:val="Ttulo"/>
                                    <w:spacing w:after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C27041">
                                    <w:rPr>
                                      <w:sz w:val="36"/>
                                      <w:szCs w:val="36"/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6690B455" w14:textId="77777777" w:rsidR="00C27041" w:rsidRPr="00C27041" w:rsidRDefault="00C27041" w:rsidP="00C27041">
                            <w:pPr>
                              <w:pStyle w:val="Ttulo"/>
                              <w:rPr>
                                <w:sz w:val="24"/>
                                <w:szCs w:val="24"/>
                                <w:lang w:val="es-CO" w:bidi="es-ES"/>
                              </w:rPr>
                            </w:pPr>
                          </w:p>
                          <w:p w14:paraId="58631A90" w14:textId="77777777" w:rsidR="00C27041" w:rsidRPr="006755D5" w:rsidRDefault="00C27041" w:rsidP="006755D5">
                            <w:pPr>
                              <w:pStyle w:val="Ttulo"/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es-CO" w:bidi="es-ES"/>
                              </w:rPr>
                            </w:pPr>
                            <w:r w:rsidRPr="006755D5">
                              <w:rPr>
                                <w:sz w:val="32"/>
                                <w:szCs w:val="32"/>
                                <w:lang w:val="es-CO" w:bidi="es-ES"/>
                              </w:rPr>
                              <w:t>Sistema de almacenamiento de información de compra y venta de cacao para la empresa Chocolate Tumaco</w:t>
                            </w:r>
                          </w:p>
                          <w:p w14:paraId="164157A1" w14:textId="6B0B6CFB" w:rsidR="00CD528B" w:rsidRPr="00C27041" w:rsidRDefault="00CD528B" w:rsidP="00D077E9">
                            <w:pPr>
                              <w:pStyle w:val="Ttulo"/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C27041">
                              <w:rPr>
                                <w:sz w:val="36"/>
                                <w:szCs w:val="36"/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1E822304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229E3680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F3090C">
                  <w:rPr>
                    <w:rStyle w:val="SubttuloCar"/>
                    <w:b w:val="0"/>
                    <w:noProof/>
                    <w:lang w:bidi="es-ES"/>
                  </w:rPr>
                  <w:t>1 mayo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5F3CE5AD" w:rsidR="00D077E9" w:rsidRDefault="00BD546B" w:rsidP="00AB02A7">
            <w:pPr>
              <w:rPr>
                <w:noProof/>
              </w:rPr>
            </w:pPr>
            <w:r>
              <w:rPr>
                <w:noProof/>
              </w:rPr>
              <w:t>Naisa Tech</w:t>
            </w:r>
          </w:p>
          <w:p w14:paraId="02DF298C" w14:textId="2F202396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r w:rsidR="00EE1D32">
              <w:rPr>
                <w:noProof/>
              </w:rPr>
              <w:t>Isaura Alexandra Banguera Ruiz</w:t>
            </w:r>
          </w:p>
          <w:p w14:paraId="33C9AB4B" w14:textId="6A6A45FF" w:rsidR="00EE1D32" w:rsidRDefault="006755D5" w:rsidP="00AB02A7">
            <w:pPr>
              <w:rPr>
                <w:noProof/>
              </w:rPr>
            </w:pPr>
            <w:r>
              <w:rPr>
                <w:noProof/>
              </w:rPr>
              <w:t xml:space="preserve">                       </w:t>
            </w:r>
            <w:r w:rsidR="00EE1D32">
              <w:rPr>
                <w:noProof/>
              </w:rPr>
              <w:t>Nathalia Mejia Buitrago</w:t>
            </w:r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62E84B93" w:rsidR="00D077E9" w:rsidRDefault="00EE1D32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62336" behindDoc="1" locked="0" layoutInCell="1" allowOverlap="1" wp14:anchorId="1C6DD99A" wp14:editId="196A0D12">
            <wp:simplePos x="0" y="0"/>
            <wp:positionH relativeFrom="margin">
              <wp:posOffset>4868289</wp:posOffset>
            </wp:positionH>
            <wp:positionV relativeFrom="paragraph">
              <wp:posOffset>6494170</wp:posOffset>
            </wp:positionV>
            <wp:extent cx="1571625" cy="1571625"/>
            <wp:effectExtent l="0" t="0" r="9525" b="9525"/>
            <wp:wrapTight wrapText="bothSides">
              <wp:wrapPolygon edited="0">
                <wp:start x="8116" y="0"/>
                <wp:lineTo x="6545" y="262"/>
                <wp:lineTo x="1571" y="3665"/>
                <wp:lineTo x="262" y="6807"/>
                <wp:lineTo x="0" y="7855"/>
                <wp:lineTo x="0" y="13615"/>
                <wp:lineTo x="1047" y="16756"/>
                <wp:lineTo x="1047" y="17280"/>
                <wp:lineTo x="5760" y="20945"/>
                <wp:lineTo x="7593" y="21469"/>
                <wp:lineTo x="7855" y="21469"/>
                <wp:lineTo x="13615" y="21469"/>
                <wp:lineTo x="15971" y="20945"/>
                <wp:lineTo x="20422" y="17280"/>
                <wp:lineTo x="20422" y="16756"/>
                <wp:lineTo x="21469" y="13876"/>
                <wp:lineTo x="21469" y="7855"/>
                <wp:lineTo x="20160" y="3404"/>
                <wp:lineTo x="15185" y="524"/>
                <wp:lineTo x="13353" y="0"/>
                <wp:lineTo x="8116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7" r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04A83560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512C869B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F2DDC1E" w14:textId="3CA75F6E" w:rsidR="00D077E9" w:rsidRDefault="00CD528B" w:rsidP="00D077E9">
      <w:pPr>
        <w:pStyle w:val="Ttulo1"/>
        <w:rPr>
          <w:noProof/>
          <w:lang w:bidi="es-ES"/>
        </w:rPr>
      </w:pPr>
      <w:bookmarkStart w:id="0" w:name="_Hlk227971109"/>
      <w:r>
        <w:rPr>
          <w:noProof/>
          <w:lang w:bidi="es-ES"/>
        </w:rPr>
        <w:lastRenderedPageBreak/>
        <w:t>Objetivo</w:t>
      </w:r>
    </w:p>
    <w:p w14:paraId="519BE0FF" w14:textId="51C268B8" w:rsidR="000963A6" w:rsidRPr="000963A6" w:rsidRDefault="002B7C99" w:rsidP="001C714F">
      <w:pPr>
        <w:pStyle w:val="Contenido"/>
        <w:rPr>
          <w:noProof/>
          <w:lang w:val="es-CO" w:bidi="es-ES"/>
        </w:rPr>
      </w:pPr>
      <w:r w:rsidRPr="002B7C99">
        <w:rPr>
          <w:noProof/>
          <w:lang w:val="es-CO" w:bidi="es-ES"/>
        </w:rPr>
        <w:t>Desarrollar un sistema web para la empresa Chocolate Tumaco que permita gestionar eficientemente las compras, ventas e inventario de cacao, incorporando control de acceso basado en roles (administrador, empleado y gerente), garantizando la integridad de la información, trazabilidad de las operaciones y generación de reportes que apoyen la toma de decisiones.</w:t>
      </w:r>
    </w:p>
    <w:p w14:paraId="3F48546B" w14:textId="31C9F269" w:rsidR="00CD528B" w:rsidRDefault="00CD528B" w:rsidP="00D077E9">
      <w:pPr>
        <w:pStyle w:val="Ttulo1"/>
      </w:pPr>
      <w:r>
        <w:rPr>
          <w:noProof/>
          <w:lang w:bidi="es-ES"/>
        </w:rPr>
        <w:t xml:space="preserve">Listado de </w:t>
      </w:r>
      <w:r>
        <w:t>Funcionalidades</w:t>
      </w:r>
    </w:p>
    <w:p w14:paraId="30A67580" w14:textId="6840FAE2" w:rsidR="001C714F" w:rsidRPr="004E0C79" w:rsidRDefault="00A83B79" w:rsidP="00DC06BF">
      <w:pPr>
        <w:pStyle w:val="Contenido"/>
        <w:numPr>
          <w:ilvl w:val="0"/>
          <w:numId w:val="5"/>
        </w:numPr>
      </w:pPr>
      <w:r w:rsidRPr="00A83B79">
        <w:rPr>
          <w:b/>
          <w:bCs/>
        </w:rPr>
        <w:t>Gestión de Usuarios y Seguridad</w:t>
      </w:r>
      <w:r w:rsidR="00DC06BF">
        <w:rPr>
          <w:b/>
          <w:bCs/>
        </w:rPr>
        <w:t>.</w:t>
      </w:r>
    </w:p>
    <w:p w14:paraId="3036743E" w14:textId="77777777" w:rsidR="004E0C79" w:rsidRDefault="004E0C79" w:rsidP="004E0C79">
      <w:pPr>
        <w:pStyle w:val="Contenido"/>
        <w:numPr>
          <w:ilvl w:val="0"/>
          <w:numId w:val="20"/>
        </w:numPr>
      </w:pPr>
      <w:r>
        <w:t>Registro de usuarios en el sistema.</w:t>
      </w:r>
    </w:p>
    <w:p w14:paraId="34164597" w14:textId="77777777" w:rsidR="004E0C79" w:rsidRDefault="004E0C79" w:rsidP="004E0C79">
      <w:pPr>
        <w:pStyle w:val="Contenido"/>
        <w:numPr>
          <w:ilvl w:val="0"/>
          <w:numId w:val="20"/>
        </w:numPr>
      </w:pPr>
      <w:r>
        <w:t>Autenticación e inicio de sesión.</w:t>
      </w:r>
    </w:p>
    <w:p w14:paraId="55788E3E" w14:textId="77777777" w:rsidR="004E0C79" w:rsidRDefault="004E0C79" w:rsidP="004E0C79">
      <w:pPr>
        <w:pStyle w:val="Contenido"/>
        <w:numPr>
          <w:ilvl w:val="0"/>
          <w:numId w:val="20"/>
        </w:numPr>
      </w:pPr>
      <w:r>
        <w:t>Gestión de roles de usuario.</w:t>
      </w:r>
    </w:p>
    <w:p w14:paraId="1FE5B1A8" w14:textId="0CF5B8F1" w:rsidR="004E0C79" w:rsidRPr="00A83B79" w:rsidRDefault="004E0C79" w:rsidP="004E0C79">
      <w:pPr>
        <w:pStyle w:val="Contenido"/>
        <w:numPr>
          <w:ilvl w:val="0"/>
          <w:numId w:val="20"/>
        </w:numPr>
      </w:pPr>
      <w:r>
        <w:t>Cierre de sesión.</w:t>
      </w:r>
    </w:p>
    <w:p w14:paraId="40C5E02D" w14:textId="40C83D58" w:rsidR="001C714F" w:rsidRPr="004E0C79" w:rsidRDefault="00A83B79" w:rsidP="00DC06BF">
      <w:pPr>
        <w:pStyle w:val="Contenido"/>
        <w:numPr>
          <w:ilvl w:val="0"/>
          <w:numId w:val="5"/>
        </w:numPr>
      </w:pPr>
      <w:r w:rsidRPr="00A83B79">
        <w:rPr>
          <w:b/>
          <w:bCs/>
        </w:rPr>
        <w:t>Gestión de Proveedores</w:t>
      </w:r>
      <w:r w:rsidR="00DC06BF">
        <w:rPr>
          <w:b/>
          <w:bCs/>
        </w:rPr>
        <w:t>.</w:t>
      </w:r>
    </w:p>
    <w:p w14:paraId="3C662303" w14:textId="77777777" w:rsidR="004E0C79" w:rsidRDefault="004E0C79" w:rsidP="004E0C79">
      <w:pPr>
        <w:pStyle w:val="Contenido"/>
        <w:numPr>
          <w:ilvl w:val="0"/>
          <w:numId w:val="21"/>
        </w:numPr>
      </w:pPr>
      <w:r>
        <w:t>Registro de proveedores.</w:t>
      </w:r>
    </w:p>
    <w:p w14:paraId="355A03DB" w14:textId="77777777" w:rsidR="004E0C79" w:rsidRDefault="004E0C79" w:rsidP="004E0C79">
      <w:pPr>
        <w:pStyle w:val="Contenido"/>
        <w:numPr>
          <w:ilvl w:val="0"/>
          <w:numId w:val="21"/>
        </w:numPr>
      </w:pPr>
      <w:r>
        <w:t>Actualización de información de proveedores.</w:t>
      </w:r>
    </w:p>
    <w:p w14:paraId="4B794501" w14:textId="4421693C" w:rsidR="004E0C79" w:rsidRPr="00DC06BF" w:rsidRDefault="004E0C79" w:rsidP="004E0C79">
      <w:pPr>
        <w:pStyle w:val="Contenido"/>
        <w:numPr>
          <w:ilvl w:val="0"/>
          <w:numId w:val="21"/>
        </w:numPr>
      </w:pPr>
      <w:r>
        <w:t>Consulta de proveedores registrados</w:t>
      </w:r>
    </w:p>
    <w:p w14:paraId="27637D25" w14:textId="08EE1FC5" w:rsidR="001C714F" w:rsidRDefault="00A83B79" w:rsidP="00DC06BF">
      <w:pPr>
        <w:pStyle w:val="Contenido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Gestión de c</w:t>
      </w:r>
      <w:r w:rsidR="004E0C79">
        <w:rPr>
          <w:b/>
          <w:bCs/>
        </w:rPr>
        <w:t>lientes</w:t>
      </w:r>
      <w:r w:rsidR="00DC06BF">
        <w:rPr>
          <w:b/>
          <w:bCs/>
        </w:rPr>
        <w:t>.</w:t>
      </w:r>
    </w:p>
    <w:p w14:paraId="15F435F3" w14:textId="77777777" w:rsidR="004E0C79" w:rsidRPr="004E0C79" w:rsidRDefault="004E0C79" w:rsidP="004E0C79">
      <w:pPr>
        <w:pStyle w:val="Contenido"/>
        <w:numPr>
          <w:ilvl w:val="0"/>
          <w:numId w:val="22"/>
        </w:numPr>
      </w:pPr>
      <w:r w:rsidRPr="004E0C79">
        <w:t>Registro de clientes.</w:t>
      </w:r>
    </w:p>
    <w:p w14:paraId="54C6712F" w14:textId="77777777" w:rsidR="004E0C79" w:rsidRPr="004E0C79" w:rsidRDefault="004E0C79" w:rsidP="004E0C79">
      <w:pPr>
        <w:pStyle w:val="Contenido"/>
        <w:numPr>
          <w:ilvl w:val="0"/>
          <w:numId w:val="22"/>
        </w:numPr>
      </w:pPr>
      <w:r w:rsidRPr="004E0C79">
        <w:t>Actualización de información de clientes.</w:t>
      </w:r>
    </w:p>
    <w:p w14:paraId="32457BF8" w14:textId="5BF103F8" w:rsidR="004E0C79" w:rsidRPr="004E0C79" w:rsidRDefault="004E0C79" w:rsidP="004E0C79">
      <w:pPr>
        <w:pStyle w:val="Contenido"/>
        <w:numPr>
          <w:ilvl w:val="0"/>
          <w:numId w:val="22"/>
        </w:numPr>
      </w:pPr>
      <w:r w:rsidRPr="004E0C79">
        <w:t>Consulta de clientes registrados.</w:t>
      </w:r>
    </w:p>
    <w:p w14:paraId="5BC26D6F" w14:textId="03C2C429" w:rsidR="001C714F" w:rsidRPr="004E0C79" w:rsidRDefault="00EC2A6E" w:rsidP="00DC06BF">
      <w:pPr>
        <w:pStyle w:val="Contenido"/>
        <w:numPr>
          <w:ilvl w:val="0"/>
          <w:numId w:val="5"/>
        </w:numPr>
      </w:pPr>
      <w:r>
        <w:rPr>
          <w:b/>
          <w:bCs/>
        </w:rPr>
        <w:t xml:space="preserve">Gestión de </w:t>
      </w:r>
      <w:r w:rsidR="004E0C79">
        <w:rPr>
          <w:b/>
          <w:bCs/>
        </w:rPr>
        <w:t>compras</w:t>
      </w:r>
      <w:r>
        <w:rPr>
          <w:b/>
          <w:bCs/>
        </w:rPr>
        <w:t>.</w:t>
      </w:r>
    </w:p>
    <w:p w14:paraId="090A3E41" w14:textId="77777777" w:rsidR="004E0C79" w:rsidRDefault="004E0C79" w:rsidP="004E0C79">
      <w:pPr>
        <w:pStyle w:val="Contenido"/>
        <w:numPr>
          <w:ilvl w:val="0"/>
          <w:numId w:val="23"/>
        </w:numPr>
      </w:pPr>
      <w:r>
        <w:t>Registro de compras de cacao.</w:t>
      </w:r>
    </w:p>
    <w:p w14:paraId="6902ED0C" w14:textId="77777777" w:rsidR="004E0C79" w:rsidRDefault="004E0C79" w:rsidP="004E0C79">
      <w:pPr>
        <w:pStyle w:val="Contenido"/>
        <w:numPr>
          <w:ilvl w:val="0"/>
          <w:numId w:val="23"/>
        </w:numPr>
      </w:pPr>
      <w:r>
        <w:t>Asociación de proveedor.</w:t>
      </w:r>
    </w:p>
    <w:p w14:paraId="304CD05C" w14:textId="77777777" w:rsidR="004E0C79" w:rsidRDefault="004E0C79" w:rsidP="004E0C79">
      <w:pPr>
        <w:pStyle w:val="Contenido"/>
        <w:numPr>
          <w:ilvl w:val="0"/>
          <w:numId w:val="23"/>
        </w:numPr>
      </w:pPr>
      <w:r>
        <w:t>Registro de cantidad y precio.</w:t>
      </w:r>
    </w:p>
    <w:p w14:paraId="61EC14B0" w14:textId="0DE21B96" w:rsidR="004E0C79" w:rsidRPr="00EC2A6E" w:rsidRDefault="004E0C79" w:rsidP="004E0C79">
      <w:pPr>
        <w:pStyle w:val="Contenido"/>
        <w:numPr>
          <w:ilvl w:val="0"/>
          <w:numId w:val="23"/>
        </w:numPr>
      </w:pPr>
      <w:r>
        <w:t>Actualización automática del inventario.</w:t>
      </w:r>
    </w:p>
    <w:p w14:paraId="177EEB20" w14:textId="77ADD02E" w:rsidR="001C714F" w:rsidRPr="007C5FD0" w:rsidRDefault="00FA3612" w:rsidP="00DC06BF">
      <w:pPr>
        <w:pStyle w:val="Contenido"/>
        <w:numPr>
          <w:ilvl w:val="0"/>
          <w:numId w:val="5"/>
        </w:numPr>
      </w:pPr>
      <w:r>
        <w:rPr>
          <w:b/>
          <w:bCs/>
        </w:rPr>
        <w:t>Gestión de</w:t>
      </w:r>
      <w:r w:rsidR="004E0C79">
        <w:rPr>
          <w:b/>
          <w:bCs/>
        </w:rPr>
        <w:t xml:space="preserve"> ventas</w:t>
      </w:r>
      <w:r w:rsidR="00EC2A6E">
        <w:rPr>
          <w:b/>
          <w:bCs/>
        </w:rPr>
        <w:t>.</w:t>
      </w:r>
    </w:p>
    <w:p w14:paraId="4260A764" w14:textId="77777777" w:rsidR="007C5FD0" w:rsidRDefault="007C5FD0" w:rsidP="007C5FD0">
      <w:pPr>
        <w:pStyle w:val="Contenido"/>
        <w:numPr>
          <w:ilvl w:val="0"/>
          <w:numId w:val="24"/>
        </w:numPr>
      </w:pPr>
      <w:r>
        <w:t>Registro de ventas de cacao.</w:t>
      </w:r>
    </w:p>
    <w:p w14:paraId="1102745C" w14:textId="77777777" w:rsidR="007C5FD0" w:rsidRDefault="007C5FD0" w:rsidP="007C5FD0">
      <w:pPr>
        <w:pStyle w:val="Contenido"/>
        <w:numPr>
          <w:ilvl w:val="0"/>
          <w:numId w:val="24"/>
        </w:numPr>
      </w:pPr>
      <w:r>
        <w:t>Asociación de cliente.</w:t>
      </w:r>
    </w:p>
    <w:p w14:paraId="26369669" w14:textId="77777777" w:rsidR="007C5FD0" w:rsidRDefault="007C5FD0" w:rsidP="007C5FD0">
      <w:pPr>
        <w:pStyle w:val="Contenido"/>
        <w:numPr>
          <w:ilvl w:val="0"/>
          <w:numId w:val="24"/>
        </w:numPr>
      </w:pPr>
      <w:r>
        <w:t>Aplicación de descuentos.</w:t>
      </w:r>
    </w:p>
    <w:p w14:paraId="621865C7" w14:textId="1734FB56" w:rsidR="007C5FD0" w:rsidRPr="00EC2A6E" w:rsidRDefault="007C5FD0" w:rsidP="007C5FD0">
      <w:pPr>
        <w:pStyle w:val="Contenido"/>
        <w:numPr>
          <w:ilvl w:val="0"/>
          <w:numId w:val="24"/>
        </w:numPr>
      </w:pPr>
      <w:r>
        <w:t>Actualización automática del inventario.</w:t>
      </w:r>
    </w:p>
    <w:p w14:paraId="2A074D91" w14:textId="1C2510E9" w:rsidR="00FA3612" w:rsidRPr="007C5FD0" w:rsidRDefault="007C5FD0" w:rsidP="00FA3612">
      <w:pPr>
        <w:pStyle w:val="Contenido"/>
        <w:numPr>
          <w:ilvl w:val="0"/>
          <w:numId w:val="5"/>
        </w:numPr>
      </w:pPr>
      <w:r>
        <w:rPr>
          <w:b/>
          <w:bCs/>
        </w:rPr>
        <w:t>Gestión de inventario</w:t>
      </w:r>
      <w:r w:rsidR="00FA3612">
        <w:rPr>
          <w:b/>
          <w:bCs/>
        </w:rPr>
        <w:t>.</w:t>
      </w:r>
    </w:p>
    <w:p w14:paraId="70DDE068" w14:textId="18E3C119" w:rsidR="007C5FD0" w:rsidRDefault="007C5FD0" w:rsidP="007C5FD0">
      <w:pPr>
        <w:pStyle w:val="Contenido"/>
        <w:numPr>
          <w:ilvl w:val="0"/>
          <w:numId w:val="25"/>
        </w:numPr>
      </w:pPr>
      <w:r>
        <w:t>Registro de productos</w:t>
      </w:r>
      <w:r w:rsidR="002B7C99">
        <w:t xml:space="preserve"> de cacao</w:t>
      </w:r>
      <w:r>
        <w:t>.</w:t>
      </w:r>
    </w:p>
    <w:p w14:paraId="0AF6D911" w14:textId="0543F2FB" w:rsidR="007C5FD0" w:rsidRDefault="007C5FD0" w:rsidP="007C5FD0">
      <w:pPr>
        <w:pStyle w:val="Contenido"/>
        <w:numPr>
          <w:ilvl w:val="0"/>
          <w:numId w:val="25"/>
        </w:numPr>
      </w:pPr>
      <w:r>
        <w:t>Control de entradas</w:t>
      </w:r>
      <w:r w:rsidR="002B7C99">
        <w:t xml:space="preserve"> (compras)</w:t>
      </w:r>
      <w:r>
        <w:t xml:space="preserve"> y salidas </w:t>
      </w:r>
      <w:r w:rsidR="007F2712">
        <w:t>(ventas)</w:t>
      </w:r>
      <w:r>
        <w:t>.</w:t>
      </w:r>
    </w:p>
    <w:p w14:paraId="550684AC" w14:textId="1ACD2D8D" w:rsidR="007C5FD0" w:rsidRDefault="007C5FD0" w:rsidP="007C5FD0">
      <w:pPr>
        <w:pStyle w:val="Contenido"/>
        <w:numPr>
          <w:ilvl w:val="0"/>
          <w:numId w:val="25"/>
        </w:numPr>
      </w:pPr>
      <w:r>
        <w:lastRenderedPageBreak/>
        <w:t>Visualización del stock disponible</w:t>
      </w:r>
    </w:p>
    <w:p w14:paraId="4C592DB3" w14:textId="429CBBA1" w:rsidR="007F2712" w:rsidRDefault="007F2712" w:rsidP="007C5FD0">
      <w:pPr>
        <w:pStyle w:val="Contenido"/>
        <w:numPr>
          <w:ilvl w:val="0"/>
          <w:numId w:val="25"/>
        </w:numPr>
      </w:pPr>
      <w:r>
        <w:t>Definición de unidad de medida (kg)</w:t>
      </w:r>
    </w:p>
    <w:p w14:paraId="11D6EA3B" w14:textId="46FE3521" w:rsidR="007F2712" w:rsidRDefault="007F2712" w:rsidP="007C5FD0">
      <w:pPr>
        <w:pStyle w:val="Contenido"/>
        <w:numPr>
          <w:ilvl w:val="0"/>
          <w:numId w:val="25"/>
        </w:numPr>
      </w:pPr>
      <w:r>
        <w:t>Control de stock mínimo (alertas)</w:t>
      </w:r>
    </w:p>
    <w:p w14:paraId="21491CF0" w14:textId="08CBB9D0" w:rsidR="007F2712" w:rsidRDefault="007F2712" w:rsidP="007C5FD0">
      <w:pPr>
        <w:pStyle w:val="Contenido"/>
        <w:numPr>
          <w:ilvl w:val="0"/>
          <w:numId w:val="25"/>
        </w:numPr>
      </w:pPr>
      <w:r>
        <w:t>Historial de movimientos de inventario.</w:t>
      </w:r>
    </w:p>
    <w:p w14:paraId="22913F55" w14:textId="6BC95649" w:rsidR="007C5FD0" w:rsidRPr="007C5FD0" w:rsidRDefault="007C5FD0" w:rsidP="007C5FD0">
      <w:pPr>
        <w:pStyle w:val="Contenido"/>
        <w:numPr>
          <w:ilvl w:val="0"/>
          <w:numId w:val="5"/>
        </w:numPr>
      </w:pPr>
      <w:r>
        <w:rPr>
          <w:b/>
          <w:bCs/>
        </w:rPr>
        <w:t>Reportes.</w:t>
      </w:r>
    </w:p>
    <w:p w14:paraId="29D32E7F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Reporte de compras por proveedor y fecha</w:t>
      </w:r>
    </w:p>
    <w:p w14:paraId="25AB85B2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Reporte de ventas por cliente y fecha</w:t>
      </w:r>
    </w:p>
    <w:p w14:paraId="4034C30C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Reporte de inventario actualizado</w:t>
      </w:r>
    </w:p>
    <w:p w14:paraId="432B84D7" w14:textId="77777777" w:rsidR="007F2712" w:rsidRDefault="007F2712" w:rsidP="007F2712">
      <w:pPr>
        <w:pStyle w:val="Contenido"/>
        <w:numPr>
          <w:ilvl w:val="0"/>
          <w:numId w:val="26"/>
        </w:numPr>
      </w:pPr>
      <w:r>
        <w:t>Identificación de productos más vendidos</w:t>
      </w:r>
    </w:p>
    <w:p w14:paraId="51B60B6B" w14:textId="0683B1C5" w:rsidR="007F2712" w:rsidRDefault="007F2712" w:rsidP="007F2712">
      <w:pPr>
        <w:pStyle w:val="Contenido"/>
        <w:numPr>
          <w:ilvl w:val="0"/>
          <w:numId w:val="26"/>
        </w:numPr>
      </w:pPr>
      <w:r>
        <w:t>Filtros por rango de fechas</w:t>
      </w:r>
    </w:p>
    <w:p w14:paraId="05477A5B" w14:textId="38C16FF4" w:rsidR="007F2712" w:rsidRPr="007F2712" w:rsidRDefault="007F2712" w:rsidP="007F2712">
      <w:pPr>
        <w:pStyle w:val="Contenido"/>
        <w:numPr>
          <w:ilvl w:val="0"/>
          <w:numId w:val="5"/>
        </w:numPr>
      </w:pPr>
      <w:r>
        <w:rPr>
          <w:b/>
          <w:bCs/>
        </w:rPr>
        <w:t>Validaciones del sistema.</w:t>
      </w:r>
    </w:p>
    <w:p w14:paraId="0F90F55E" w14:textId="77777777" w:rsidR="007F2712" w:rsidRDefault="007F2712" w:rsidP="007F2712">
      <w:pPr>
        <w:pStyle w:val="Contenido"/>
        <w:numPr>
          <w:ilvl w:val="0"/>
          <w:numId w:val="28"/>
        </w:numPr>
      </w:pPr>
      <w:r>
        <w:t>No permitir ventas sin stock disponible</w:t>
      </w:r>
    </w:p>
    <w:p w14:paraId="4721C65A" w14:textId="77777777" w:rsidR="007F2712" w:rsidRDefault="007F2712" w:rsidP="007F2712">
      <w:pPr>
        <w:pStyle w:val="Contenido"/>
        <w:numPr>
          <w:ilvl w:val="0"/>
          <w:numId w:val="28"/>
        </w:numPr>
      </w:pPr>
      <w:r>
        <w:t>Evitar registros duplicados de clientes y proveedores</w:t>
      </w:r>
    </w:p>
    <w:p w14:paraId="75C3552A" w14:textId="77777777" w:rsidR="007F2712" w:rsidRDefault="007F2712" w:rsidP="007F2712">
      <w:pPr>
        <w:pStyle w:val="Contenido"/>
        <w:numPr>
          <w:ilvl w:val="0"/>
          <w:numId w:val="28"/>
        </w:numPr>
      </w:pPr>
      <w:r>
        <w:t>Validar que precios y cantidades sean mayores a cero</w:t>
      </w:r>
    </w:p>
    <w:p w14:paraId="6FF0C7F8" w14:textId="73389CB8" w:rsidR="007F2712" w:rsidRDefault="007F2712" w:rsidP="007F2712">
      <w:pPr>
        <w:pStyle w:val="Contenido"/>
        <w:numPr>
          <w:ilvl w:val="0"/>
          <w:numId w:val="28"/>
        </w:numPr>
      </w:pPr>
      <w:r>
        <w:t>Validar campos obligatorios en formularios</w:t>
      </w:r>
    </w:p>
    <w:p w14:paraId="5DE14437" w14:textId="278103E2" w:rsidR="007F2712" w:rsidRPr="007F2712" w:rsidRDefault="007F2712" w:rsidP="007F2712">
      <w:pPr>
        <w:pStyle w:val="Contenido"/>
        <w:numPr>
          <w:ilvl w:val="0"/>
          <w:numId w:val="5"/>
        </w:numPr>
      </w:pPr>
      <w:r>
        <w:rPr>
          <w:b/>
          <w:bCs/>
        </w:rPr>
        <w:t>Auditoria del sistema.</w:t>
      </w:r>
    </w:p>
    <w:p w14:paraId="1B7EB0F9" w14:textId="778926B6" w:rsidR="007F2712" w:rsidRDefault="007F2712" w:rsidP="007F2712">
      <w:pPr>
        <w:pStyle w:val="Contenido"/>
        <w:ind w:left="720"/>
      </w:pPr>
      <w:r>
        <w:t>El sistema registrara las acciones realizadas por los usuarios, incluyendo:</w:t>
      </w:r>
    </w:p>
    <w:p w14:paraId="07982D11" w14:textId="77777777" w:rsidR="007F2712" w:rsidRDefault="007F2712" w:rsidP="007F2712">
      <w:pPr>
        <w:pStyle w:val="Contenido"/>
        <w:numPr>
          <w:ilvl w:val="0"/>
          <w:numId w:val="30"/>
        </w:numPr>
      </w:pPr>
      <w:r>
        <w:t>Creación, edición y eliminación de registros</w:t>
      </w:r>
    </w:p>
    <w:p w14:paraId="7405AB9B" w14:textId="77777777" w:rsidR="007F2712" w:rsidRDefault="007F2712" w:rsidP="007F2712">
      <w:pPr>
        <w:pStyle w:val="Contenido"/>
        <w:numPr>
          <w:ilvl w:val="0"/>
          <w:numId w:val="30"/>
        </w:numPr>
      </w:pPr>
      <w:r>
        <w:t>Usuario que realiza la acción</w:t>
      </w:r>
    </w:p>
    <w:p w14:paraId="639EFD04" w14:textId="18955B20" w:rsidR="007F2712" w:rsidRDefault="007F2712" w:rsidP="007F2712">
      <w:pPr>
        <w:pStyle w:val="Contenido"/>
        <w:numPr>
          <w:ilvl w:val="0"/>
          <w:numId w:val="30"/>
        </w:numPr>
      </w:pPr>
      <w:r>
        <w:t>Fecha y hora de la operación</w:t>
      </w:r>
    </w:p>
    <w:p w14:paraId="281EE963" w14:textId="1400BF9C" w:rsidR="00CD528B" w:rsidRDefault="00CD528B" w:rsidP="00D077E9">
      <w:pPr>
        <w:pStyle w:val="Ttulo1"/>
      </w:pPr>
      <w:r>
        <w:t>Listado de Requisitos Funcionales</w:t>
      </w:r>
    </w:p>
    <w:p w14:paraId="4AE7E9F9" w14:textId="2AEA2275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el registro, autenticación y cierre de sesión de usuarios.</w:t>
      </w:r>
    </w:p>
    <w:p w14:paraId="3E07C3AF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gestionar roles de usuario (administrador, empleado, gerente) para controlar el acceso a los módulos.</w:t>
      </w:r>
    </w:p>
    <w:p w14:paraId="4AEADC54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restringir funcionalidades según el rol del usuario.</w:t>
      </w:r>
    </w:p>
    <w:p w14:paraId="2F134E7F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registrar, actualizar, consultar y eliminar clientes, evitando duplicados.</w:t>
      </w:r>
    </w:p>
    <w:p w14:paraId="12B718A9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registrar, actualizar, consultar y eliminar proveedores, evitando duplicados.</w:t>
      </w:r>
    </w:p>
    <w:p w14:paraId="1539B98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 productos de cacao con su respectiva unidad de medida (kg).</w:t>
      </w:r>
    </w:p>
    <w:p w14:paraId="62902BDD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 compras de cacao asociadas a un proveedor.</w:t>
      </w:r>
    </w:p>
    <w:p w14:paraId="4FEFAEBA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registrar ventas de cacao asociadas a un cliente.</w:t>
      </w:r>
    </w:p>
    <w:p w14:paraId="390EEF8F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validar que exista stock suficiente antes de realizar una venta.</w:t>
      </w:r>
    </w:p>
    <w:p w14:paraId="0D092090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lastRenderedPageBreak/>
        <w:t>El sistema debe actualizar automáticamente el inventario al registrar compras (incremento) y ventas (decremento).</w:t>
      </w:r>
    </w:p>
    <w:p w14:paraId="3232DF19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visualizar el stock disponible de productos en tiempo real.</w:t>
      </w:r>
    </w:p>
    <w:p w14:paraId="64A5910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mantener un historial de movimientos de inventario.</w:t>
      </w:r>
    </w:p>
    <w:p w14:paraId="3EBAB129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generar reportes de compras, ventas e inventario.</w:t>
      </w:r>
    </w:p>
    <w:p w14:paraId="1B2B3B07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filtrar reportes por rango de fechas, cliente o proveedor.</w:t>
      </w:r>
    </w:p>
    <w:p w14:paraId="648439C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permitir búsquedas de información mediante filtros y palabras clave.</w:t>
      </w:r>
    </w:p>
    <w:p w14:paraId="3FAA91DE" w14:textId="77777777" w:rsidR="007F2712" w:rsidRPr="007F2712" w:rsidRDefault="007F2712" w:rsidP="007F2712">
      <w:pPr>
        <w:pStyle w:val="Contenido"/>
        <w:numPr>
          <w:ilvl w:val="0"/>
          <w:numId w:val="27"/>
        </w:numPr>
        <w:rPr>
          <w:lang w:val="es-CO"/>
        </w:rPr>
      </w:pPr>
      <w:r w:rsidRPr="007F2712">
        <w:rPr>
          <w:lang w:val="es-CO"/>
        </w:rPr>
        <w:t>El sistema debe validar que los datos ingresados (precios, cantidades) sean correctos (mayores a cero).</w:t>
      </w:r>
    </w:p>
    <w:p w14:paraId="179A014A" w14:textId="0DAAB90F" w:rsidR="007C5FD0" w:rsidRDefault="007F2712" w:rsidP="007F2712">
      <w:pPr>
        <w:pStyle w:val="Contenido"/>
        <w:numPr>
          <w:ilvl w:val="0"/>
          <w:numId w:val="27"/>
        </w:numPr>
      </w:pPr>
      <w:r w:rsidRPr="007F2712">
        <w:rPr>
          <w:lang w:val="es-CO"/>
        </w:rPr>
        <w:t>El sistema debe registrar las acciones realizadas por los usuarios (auditoría básica).</w:t>
      </w:r>
      <w:r w:rsidR="007C5FD0">
        <w:rPr>
          <w:lang w:val="es-CO"/>
        </w:rPr>
        <w:t xml:space="preserve">        </w:t>
      </w:r>
    </w:p>
    <w:bookmarkEnd w:id="0"/>
    <w:p w14:paraId="75D28BCF" w14:textId="1800B8C2" w:rsidR="00CD528B" w:rsidRDefault="00CD528B" w:rsidP="00D077E9">
      <w:pPr>
        <w:pStyle w:val="Ttulo1"/>
      </w:pPr>
      <w:r>
        <w:t>Diagrama de Módulos</w:t>
      </w:r>
    </w:p>
    <w:p w14:paraId="324821C9" w14:textId="547D49C5" w:rsidR="001C714F" w:rsidRDefault="00B72C32" w:rsidP="001C714F">
      <w:pPr>
        <w:pStyle w:val="Contenido"/>
      </w:pPr>
      <w:r>
        <w:rPr>
          <w:noProof/>
        </w:rPr>
        <w:drawing>
          <wp:inline distT="0" distB="0" distL="0" distR="0" wp14:anchorId="6583FDE1" wp14:editId="5D3D2333">
            <wp:extent cx="4467225" cy="4318523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857" cy="43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17B" w14:textId="0ADE819B" w:rsidR="00CD528B" w:rsidRDefault="00CD528B" w:rsidP="00D077E9">
      <w:pPr>
        <w:pStyle w:val="Ttulo1"/>
      </w:pPr>
      <w:r>
        <w:lastRenderedPageBreak/>
        <w:t>Definición de Roles</w:t>
      </w:r>
    </w:p>
    <w:p w14:paraId="72A7A587" w14:textId="277469B0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Producto </w:t>
      </w:r>
      <w:proofErr w:type="spellStart"/>
      <w:r w:rsidRPr="00CD528B">
        <w:rPr>
          <w:b/>
          <w:bCs/>
        </w:rPr>
        <w:t>Owner</w:t>
      </w:r>
      <w:proofErr w:type="spellEnd"/>
      <w:r w:rsidRPr="00CD528B">
        <w:rPr>
          <w:b/>
          <w:bCs/>
        </w:rPr>
        <w:t>:</w:t>
      </w:r>
      <w:r>
        <w:t xml:space="preserve"> </w:t>
      </w:r>
      <w:r w:rsidR="006755D5">
        <w:t>Isaura Alexandra Banguera Ruiz.</w:t>
      </w:r>
    </w:p>
    <w:p w14:paraId="799C3748" w14:textId="563F5B14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</w:t>
      </w:r>
      <w:r w:rsidR="006755D5">
        <w:t>Nathalia Mejia Buitrago.</w:t>
      </w:r>
    </w:p>
    <w:p w14:paraId="15247256" w14:textId="0C3A3AE6" w:rsidR="00CD528B" w:rsidRP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 xml:space="preserve">Scrum </w:t>
      </w:r>
      <w:proofErr w:type="spellStart"/>
      <w:r w:rsidRPr="00AD1BC9">
        <w:rPr>
          <w:b/>
          <w:bCs/>
        </w:rPr>
        <w:t>Team</w:t>
      </w:r>
      <w:proofErr w:type="spellEnd"/>
      <w:r w:rsidRPr="00AD1BC9">
        <w:rPr>
          <w:b/>
          <w:bCs/>
        </w:rPr>
        <w:t>:</w:t>
      </w:r>
      <w:r w:rsidR="006755D5">
        <w:rPr>
          <w:b/>
          <w:bCs/>
        </w:rPr>
        <w:t xml:space="preserve"> </w:t>
      </w:r>
      <w:r w:rsidR="006755D5">
        <w:t xml:space="preserve">Isaura Alexandra Banguera Ruiz </w:t>
      </w:r>
      <w:r w:rsidR="00FA3612">
        <w:t xml:space="preserve">- </w:t>
      </w:r>
      <w:r w:rsidR="006755D5">
        <w:t>Nathalia Mejia Buitrago.</w:t>
      </w:r>
    </w:p>
    <w:p w14:paraId="58526BB8" w14:textId="77777777" w:rsidR="00AD1BC9" w:rsidRDefault="00AD1BC9" w:rsidP="00AD1BC9">
      <w:pPr>
        <w:pStyle w:val="Contenido"/>
        <w:ind w:left="360"/>
      </w:pPr>
    </w:p>
    <w:p w14:paraId="6CDB8598" w14:textId="59873120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</w:t>
      </w:r>
      <w:r w:rsidR="006755D5">
        <w:t>Isaura Alexandra Banguera Ruiz.</w:t>
      </w:r>
    </w:p>
    <w:p w14:paraId="0BCB120E" w14:textId="34DD7B2C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</w:t>
      </w:r>
      <w:r w:rsidR="006755D5">
        <w:t>Nathalia Mejia Buitrago.</w:t>
      </w:r>
    </w:p>
    <w:p w14:paraId="2017C7BD" w14:textId="38E7CA70" w:rsid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</w:t>
      </w:r>
      <w:r w:rsidR="006755D5">
        <w:t>Isaura Alexandra Banguera Ruiz.</w:t>
      </w:r>
    </w:p>
    <w:p w14:paraId="4F02BB08" w14:textId="1A6FE19A" w:rsidR="00CD528B" w:rsidRDefault="00CD528B" w:rsidP="00CD528B">
      <w:pPr>
        <w:pStyle w:val="Contenido"/>
        <w:numPr>
          <w:ilvl w:val="0"/>
          <w:numId w:val="1"/>
        </w:numPr>
      </w:pPr>
      <w:proofErr w:type="spellStart"/>
      <w:r w:rsidRPr="00AD1BC9">
        <w:rPr>
          <w:b/>
          <w:bCs/>
        </w:rPr>
        <w:t>Tester</w:t>
      </w:r>
      <w:proofErr w:type="spellEnd"/>
      <w:r w:rsidRPr="00AD1BC9">
        <w:rPr>
          <w:b/>
          <w:bCs/>
        </w:rPr>
        <w:t>:</w:t>
      </w:r>
      <w:r>
        <w:t xml:space="preserve"> </w:t>
      </w:r>
      <w:proofErr w:type="spellStart"/>
      <w:r w:rsidR="006755D5">
        <w:t>Nathalia</w:t>
      </w:r>
      <w:proofErr w:type="spellEnd"/>
      <w:r w:rsidR="006755D5">
        <w:t xml:space="preserve"> </w:t>
      </w:r>
      <w:proofErr w:type="spellStart"/>
      <w:r w:rsidR="006755D5">
        <w:t>Mejia</w:t>
      </w:r>
      <w:proofErr w:type="spellEnd"/>
      <w:r w:rsidR="006755D5">
        <w:t xml:space="preserve"> Buitrago.</w:t>
      </w:r>
    </w:p>
    <w:p w14:paraId="15EF4F31" w14:textId="5CDD1A10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</w:t>
      </w:r>
      <w:r w:rsidR="006755D5">
        <w:t>Isaura Alexandra Banguera Ruiz.</w:t>
      </w:r>
    </w:p>
    <w:p w14:paraId="456CB69B" w14:textId="001F5A79" w:rsidR="00CD528B" w:rsidRDefault="00CD528B" w:rsidP="00CD528B">
      <w:pPr>
        <w:pStyle w:val="Contenido"/>
        <w:numPr>
          <w:ilvl w:val="0"/>
          <w:numId w:val="1"/>
        </w:numPr>
      </w:pPr>
      <w:proofErr w:type="spellStart"/>
      <w:r w:rsidRPr="00CD528B">
        <w:rPr>
          <w:b/>
          <w:bCs/>
        </w:rPr>
        <w:t>Team</w:t>
      </w:r>
      <w:proofErr w:type="spellEnd"/>
      <w:r w:rsidRPr="00CD528B">
        <w:rPr>
          <w:b/>
          <w:bCs/>
        </w:rPr>
        <w:t xml:space="preserve"> lead:</w:t>
      </w:r>
      <w:r>
        <w:t xml:space="preserve"> </w:t>
      </w:r>
      <w:proofErr w:type="spellStart"/>
      <w:r w:rsidR="006755D5">
        <w:t>Nathalia</w:t>
      </w:r>
      <w:proofErr w:type="spellEnd"/>
      <w:r w:rsidR="006755D5">
        <w:t xml:space="preserve"> </w:t>
      </w:r>
      <w:proofErr w:type="spellStart"/>
      <w:r w:rsidR="006755D5">
        <w:t>Mejia</w:t>
      </w:r>
      <w:proofErr w:type="spellEnd"/>
      <w:r w:rsidR="006755D5">
        <w:t xml:space="preserve"> Buitrago.</w:t>
      </w:r>
    </w:p>
    <w:p w14:paraId="42B8DBB3" w14:textId="6BC324A4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Desarrolladores back </w:t>
      </w:r>
      <w:proofErr w:type="spellStart"/>
      <w:r w:rsidRPr="00CD528B">
        <w:rPr>
          <w:b/>
          <w:bCs/>
        </w:rPr>
        <w:t>end</w:t>
      </w:r>
      <w:proofErr w:type="spellEnd"/>
      <w:r w:rsidRPr="00CD528B">
        <w:rPr>
          <w:b/>
          <w:bCs/>
        </w:rPr>
        <w:t>:</w:t>
      </w:r>
      <w:r>
        <w:t xml:space="preserve"> </w:t>
      </w:r>
      <w:proofErr w:type="spellStart"/>
      <w:r w:rsidR="006755D5">
        <w:t>Nathalia</w:t>
      </w:r>
      <w:proofErr w:type="spellEnd"/>
      <w:r w:rsidR="006755D5">
        <w:t xml:space="preserve"> </w:t>
      </w:r>
      <w:proofErr w:type="spellStart"/>
      <w:r w:rsidR="006755D5">
        <w:t>Mejia</w:t>
      </w:r>
      <w:proofErr w:type="spellEnd"/>
      <w:r w:rsidR="006755D5">
        <w:t xml:space="preserve"> Buitrago </w:t>
      </w:r>
      <w:r w:rsidR="00FA3612">
        <w:t>- Isaura Alexandra Banguera Ruiz.</w:t>
      </w:r>
    </w:p>
    <w:p w14:paraId="3BBA5DE0" w14:textId="100E1870" w:rsidR="009254C8" w:rsidRDefault="00CD528B" w:rsidP="00CD528B">
      <w:pPr>
        <w:pStyle w:val="Contenido"/>
        <w:numPr>
          <w:ilvl w:val="0"/>
          <w:numId w:val="1"/>
        </w:numPr>
        <w:sectPr w:rsidR="009254C8" w:rsidSect="00D605E2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t xml:space="preserve">Desarrolladores Front </w:t>
      </w:r>
      <w:proofErr w:type="spellStart"/>
      <w:r w:rsidRPr="001C714F">
        <w:rPr>
          <w:b/>
          <w:bCs/>
        </w:rPr>
        <w:t>End</w:t>
      </w:r>
      <w:proofErr w:type="spellEnd"/>
      <w:r w:rsidRPr="001C714F">
        <w:rPr>
          <w:b/>
          <w:bCs/>
        </w:rPr>
        <w:t>:</w:t>
      </w:r>
      <w:r w:rsidR="006755D5">
        <w:rPr>
          <w:b/>
          <w:bCs/>
        </w:rPr>
        <w:t xml:space="preserve"> </w:t>
      </w:r>
      <w:proofErr w:type="spellStart"/>
      <w:r w:rsidR="006755D5">
        <w:t>Nathalia</w:t>
      </w:r>
      <w:proofErr w:type="spellEnd"/>
      <w:r w:rsidR="006755D5">
        <w:t xml:space="preserve"> </w:t>
      </w:r>
      <w:proofErr w:type="spellStart"/>
      <w:r w:rsidR="006755D5">
        <w:t>Mejia</w:t>
      </w:r>
      <w:proofErr w:type="spellEnd"/>
      <w:r w:rsidR="006755D5">
        <w:t xml:space="preserve"> </w:t>
      </w:r>
      <w:proofErr w:type="gramStart"/>
      <w:r w:rsidR="006755D5">
        <w:t xml:space="preserve">Buitrago </w:t>
      </w:r>
      <w:r w:rsidR="00FA3612">
        <w:t xml:space="preserve"> -</w:t>
      </w:r>
      <w:proofErr w:type="gramEnd"/>
      <w:r w:rsidR="00FA3612">
        <w:t xml:space="preserve"> Isaura Alexandra Banguera Ruiz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4"/>
        <w:gridCol w:w="4372"/>
        <w:gridCol w:w="5361"/>
      </w:tblGrid>
      <w:tr w:rsidR="00CD528B" w14:paraId="7B98E11D" w14:textId="77777777" w:rsidTr="00A36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412A6375" w14:textId="29421A9D"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4" w:type="dxa"/>
          </w:tcPr>
          <w:p w14:paraId="12366675" w14:textId="2EA42A0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84" w:type="dxa"/>
          </w:tcPr>
          <w:p w14:paraId="4C056002" w14:textId="78A0F698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72" w:type="dxa"/>
          </w:tcPr>
          <w:p w14:paraId="05410DD6" w14:textId="73B4E830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61" w:type="dxa"/>
          </w:tcPr>
          <w:p w14:paraId="2BBC8DCE" w14:textId="31768C9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CD528B" w14:paraId="32B72760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301081A" w14:textId="50D633CC" w:rsidR="00CD528B" w:rsidRDefault="00A363E9" w:rsidP="00CD528B">
            <w:pPr>
              <w:pStyle w:val="Contenido"/>
            </w:pPr>
            <w:r>
              <w:t>HU-1</w:t>
            </w:r>
          </w:p>
        </w:tc>
        <w:tc>
          <w:tcPr>
            <w:tcW w:w="2004" w:type="dxa"/>
          </w:tcPr>
          <w:p w14:paraId="49A09CF2" w14:textId="57F27A7F" w:rsidR="00CD528B" w:rsidRDefault="00CD528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4" w:type="dxa"/>
          </w:tcPr>
          <w:p w14:paraId="31B1BF0A" w14:textId="4CAC7B8A" w:rsidR="00CD528B" w:rsidRDefault="008A3E7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</w:t>
            </w:r>
          </w:p>
        </w:tc>
        <w:tc>
          <w:tcPr>
            <w:tcW w:w="4372" w:type="dxa"/>
          </w:tcPr>
          <w:p w14:paraId="0AFAB548" w14:textId="302EF03A" w:rsidR="00CD528B" w:rsidRDefault="008A3E7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Garantizar seguridad y control de acceso</w:t>
            </w:r>
            <w:r w:rsidR="007C5FD0">
              <w:t xml:space="preserve"> al sistema</w:t>
            </w:r>
            <w:r>
              <w:t>.</w:t>
            </w:r>
          </w:p>
        </w:tc>
        <w:tc>
          <w:tcPr>
            <w:tcW w:w="5361" w:type="dxa"/>
          </w:tcPr>
          <w:p w14:paraId="285C8CC8" w14:textId="77777777" w:rsidR="00A363E9" w:rsidRDefault="008A3E7B" w:rsidP="008A3E7B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editar y eliminar usuarios.</w:t>
            </w:r>
          </w:p>
          <w:p w14:paraId="31D980EA" w14:textId="0C86B662" w:rsidR="008A3E7B" w:rsidRDefault="008A3E7B" w:rsidP="008A3E7B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roles con permisos específicos</w:t>
            </w:r>
            <w:r w:rsidR="008B3039">
              <w:t xml:space="preserve"> (</w:t>
            </w:r>
            <w:proofErr w:type="spellStart"/>
            <w:r w:rsidR="008B3039">
              <w:t>admin</w:t>
            </w:r>
            <w:proofErr w:type="spellEnd"/>
            <w:r w:rsidR="008B3039">
              <w:t>, empleado, gerente)</w:t>
            </w:r>
            <w:r>
              <w:t>.</w:t>
            </w:r>
          </w:p>
          <w:p w14:paraId="6503CB07" w14:textId="77777777" w:rsidR="008B3039" w:rsidRDefault="008B3039" w:rsidP="008B3039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Contraseñas encriptadas.</w:t>
            </w:r>
          </w:p>
          <w:p w14:paraId="5504CA05" w14:textId="67FADB7B" w:rsidR="008B3039" w:rsidRDefault="008B3039" w:rsidP="008B3039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Restringir acceso según rol.</w:t>
            </w:r>
          </w:p>
          <w:p w14:paraId="4F094C0B" w14:textId="340B4D87" w:rsidR="008A3E7B" w:rsidRDefault="008A3E7B" w:rsidP="008A3E7B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accesos sin autentificación.</w:t>
            </w:r>
          </w:p>
        </w:tc>
      </w:tr>
      <w:tr w:rsidR="003B5176" w14:paraId="6EFC37EE" w14:textId="77777777" w:rsidTr="00A36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76E5E80" w14:textId="714650BC" w:rsidR="003B5176" w:rsidRDefault="003B5176" w:rsidP="003B5176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14:paraId="202C1910" w14:textId="460CC931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4" w:type="dxa"/>
          </w:tcPr>
          <w:p w14:paraId="56CA3601" w14:textId="70C4CEC0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2" w:type="dxa"/>
          </w:tcPr>
          <w:p w14:paraId="2686B13C" w14:textId="4D63F911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1" w:type="dxa"/>
          </w:tcPr>
          <w:p w14:paraId="55D1F6BF" w14:textId="003DD15F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Registrar nombre, contacto y dirección </w:t>
            </w:r>
            <w:r w:rsidR="003616FF">
              <w:t xml:space="preserve">    </w:t>
            </w:r>
            <w:r>
              <w:t>del proveedor.</w:t>
            </w:r>
          </w:p>
          <w:p w14:paraId="72F3EC81" w14:textId="05D403EB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información de proveedores.</w:t>
            </w:r>
          </w:p>
          <w:p w14:paraId="12C4F904" w14:textId="31A712EF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proveedores.</w:t>
            </w:r>
          </w:p>
          <w:p w14:paraId="4D1805F4" w14:textId="718E1604" w:rsidR="003616FF" w:rsidRDefault="003B5176" w:rsidP="003616FF">
            <w:pPr>
              <w:pStyle w:val="Contenido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registros duplicados.</w:t>
            </w:r>
          </w:p>
          <w:p w14:paraId="184A21B7" w14:textId="796C5C26" w:rsidR="003616FF" w:rsidRDefault="003616FF" w:rsidP="003616FF">
            <w:pPr>
              <w:pStyle w:val="Contenido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B5176" w14:paraId="43B4B276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CFA861E" w14:textId="38FC3857" w:rsidR="003B5176" w:rsidRDefault="003B5176" w:rsidP="003B5176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14:paraId="11F81307" w14:textId="149BC05C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4" w:type="dxa"/>
          </w:tcPr>
          <w:p w14:paraId="74FEBD1F" w14:textId="6CE6BFFC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2" w:type="dxa"/>
          </w:tcPr>
          <w:p w14:paraId="6BAA3656" w14:textId="400ACDE3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1" w:type="dxa"/>
          </w:tcPr>
          <w:p w14:paraId="07DC2092" w14:textId="4C15F56E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nombre, contacto y dirección del cliente.</w:t>
            </w:r>
          </w:p>
          <w:p w14:paraId="22DA266E" w14:textId="01756856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información de clientes.</w:t>
            </w:r>
          </w:p>
          <w:p w14:paraId="260115F1" w14:textId="103069E3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clientes.</w:t>
            </w:r>
          </w:p>
          <w:p w14:paraId="286D63C0" w14:textId="2C5AD740" w:rsidR="003B5176" w:rsidRDefault="003B5176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Evitar registros duplicados</w:t>
            </w:r>
          </w:p>
          <w:p w14:paraId="7BF3669E" w14:textId="07987540" w:rsidR="003616FF" w:rsidRDefault="003616FF" w:rsidP="003616FF">
            <w:pPr>
              <w:pStyle w:val="Contenido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B5176" w14:paraId="24D3B4A5" w14:textId="77777777" w:rsidTr="00A363E9">
        <w:trPr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727B0F2" w14:textId="52C3A89C" w:rsidR="003B5176" w:rsidRDefault="003B5176" w:rsidP="003B5176">
            <w:pPr>
              <w:pStyle w:val="Contenido"/>
            </w:pPr>
            <w:r>
              <w:t>HU-4</w:t>
            </w:r>
          </w:p>
        </w:tc>
        <w:tc>
          <w:tcPr>
            <w:tcW w:w="2004" w:type="dxa"/>
          </w:tcPr>
          <w:p w14:paraId="68BBECEF" w14:textId="12F6096E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4" w:type="dxa"/>
          </w:tcPr>
          <w:p w14:paraId="0C7D6F6F" w14:textId="73E0C651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compras de cacao</w:t>
            </w:r>
          </w:p>
        </w:tc>
        <w:tc>
          <w:tcPr>
            <w:tcW w:w="4372" w:type="dxa"/>
          </w:tcPr>
          <w:p w14:paraId="4328AA4C" w14:textId="43789417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Mantener actualizado el inventario</w:t>
            </w:r>
          </w:p>
        </w:tc>
        <w:tc>
          <w:tcPr>
            <w:tcW w:w="5361" w:type="dxa"/>
          </w:tcPr>
          <w:p w14:paraId="451B1351" w14:textId="59CB7F79" w:rsidR="003B5176" w:rsidRDefault="003B5176" w:rsidP="003616FF">
            <w:pPr>
              <w:pStyle w:val="Contenid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código de compra.</w:t>
            </w:r>
          </w:p>
          <w:p w14:paraId="3AC0D50E" w14:textId="6EE62B02" w:rsidR="003B5176" w:rsidRDefault="003B5176" w:rsidP="003616FF">
            <w:pPr>
              <w:pStyle w:val="Contenid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proveedor, producto, cantidad y precio.</w:t>
            </w:r>
          </w:p>
          <w:p w14:paraId="41A76B74" w14:textId="46DC51F7" w:rsidR="003616FF" w:rsidRDefault="003616FF" w:rsidP="003616FF">
            <w:pPr>
              <w:pStyle w:val="Contenid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datos</w:t>
            </w:r>
          </w:p>
          <w:p w14:paraId="12BA50A2" w14:textId="77777777" w:rsidR="003B5176" w:rsidRDefault="003B5176" w:rsidP="003B517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• Actualizar inventario automáticamente.</w:t>
            </w:r>
          </w:p>
          <w:p w14:paraId="0A1A0F90" w14:textId="10B40277" w:rsidR="003B5176" w:rsidRDefault="003B5176" w:rsidP="003B517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Guardar registro de compra</w:t>
            </w:r>
          </w:p>
        </w:tc>
      </w:tr>
      <w:tr w:rsidR="003B5176" w14:paraId="635C938D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290D94E" w14:textId="62B02E53" w:rsidR="003B5176" w:rsidRDefault="003B5176" w:rsidP="003B5176">
            <w:pPr>
              <w:pStyle w:val="Contenido"/>
            </w:pPr>
            <w:r>
              <w:lastRenderedPageBreak/>
              <w:t>HU-5</w:t>
            </w:r>
          </w:p>
        </w:tc>
        <w:tc>
          <w:tcPr>
            <w:tcW w:w="2004" w:type="dxa"/>
          </w:tcPr>
          <w:p w14:paraId="69ED7248" w14:textId="5000339B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4" w:type="dxa"/>
          </w:tcPr>
          <w:p w14:paraId="55461D81" w14:textId="3CC3CD18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Registrar ventas de cacao</w:t>
            </w:r>
          </w:p>
        </w:tc>
        <w:tc>
          <w:tcPr>
            <w:tcW w:w="4372" w:type="dxa"/>
          </w:tcPr>
          <w:p w14:paraId="7DE6C689" w14:textId="0C55CC14" w:rsidR="003B5176" w:rsidRDefault="003B5176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Controlar ingresos y existencias</w:t>
            </w:r>
          </w:p>
        </w:tc>
        <w:tc>
          <w:tcPr>
            <w:tcW w:w="5361" w:type="dxa"/>
          </w:tcPr>
          <w:p w14:paraId="13D93AD7" w14:textId="7777777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Validar stock disponible.</w:t>
            </w:r>
          </w:p>
          <w:p w14:paraId="0FB2FD82" w14:textId="7777777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cliente, producto y cantidad.</w:t>
            </w:r>
          </w:p>
          <w:p w14:paraId="60B42EEE" w14:textId="7777777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Aplicar descuentos.</w:t>
            </w:r>
          </w:p>
          <w:p w14:paraId="195B6C75" w14:textId="1F528B37" w:rsidR="003B5176" w:rsidRDefault="003B5176" w:rsidP="003B517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• </w:t>
            </w:r>
            <w:r w:rsidR="003616FF">
              <w:t>Actualizar</w:t>
            </w:r>
            <w:r>
              <w:t xml:space="preserve"> inventario automáticamente.</w:t>
            </w:r>
          </w:p>
        </w:tc>
      </w:tr>
      <w:tr w:rsidR="003B5176" w14:paraId="0126FA95" w14:textId="77777777" w:rsidTr="00A363E9">
        <w:trPr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8EF38E7" w14:textId="0561FD05" w:rsidR="003B5176" w:rsidRDefault="003B5176" w:rsidP="003B5176">
            <w:pPr>
              <w:pStyle w:val="Contenido"/>
            </w:pPr>
            <w:r>
              <w:t>HU-6</w:t>
            </w:r>
          </w:p>
        </w:tc>
        <w:tc>
          <w:tcPr>
            <w:tcW w:w="2004" w:type="dxa"/>
          </w:tcPr>
          <w:p w14:paraId="0C66EC3C" w14:textId="2607636E" w:rsid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3284" w:type="dxa"/>
          </w:tcPr>
          <w:p w14:paraId="63816614" w14:textId="1B34F7AD" w:rsidR="003B5176" w:rsidRP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72" w:type="dxa"/>
          </w:tcPr>
          <w:p w14:paraId="7635F484" w14:textId="4F7AB450" w:rsidR="003B5176" w:rsidRPr="003B5176" w:rsidRDefault="003B5176" w:rsidP="003B517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la consistencia del stock.</w:t>
            </w:r>
          </w:p>
        </w:tc>
        <w:tc>
          <w:tcPr>
            <w:tcW w:w="5361" w:type="dxa"/>
          </w:tcPr>
          <w:p w14:paraId="1ACBD3C0" w14:textId="60BF24C1" w:rsidR="003B5176" w:rsidRDefault="003B5176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Aumentar inventario al registrar compras.</w:t>
            </w:r>
          </w:p>
          <w:p w14:paraId="18872F97" w14:textId="1FF1F587" w:rsidR="003B5176" w:rsidRDefault="003B5176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Disminuir inventario al registrar ventas.</w:t>
            </w:r>
          </w:p>
          <w:p w14:paraId="4B302733" w14:textId="265B343B" w:rsidR="003616FF" w:rsidRDefault="003616FF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Mantener historial </w:t>
            </w:r>
          </w:p>
          <w:p w14:paraId="0EF25156" w14:textId="6C690C7A" w:rsidR="003B5176" w:rsidRDefault="003B5176" w:rsidP="003616FF">
            <w:pPr>
              <w:pStyle w:val="Contenido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stock disponible actualizado</w:t>
            </w:r>
          </w:p>
        </w:tc>
      </w:tr>
      <w:tr w:rsidR="003B5176" w14:paraId="49311B9D" w14:textId="77777777" w:rsidTr="00A36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AFE0122" w14:textId="21C142B6" w:rsidR="003B5176" w:rsidRDefault="00172F1E" w:rsidP="003B5176">
            <w:pPr>
              <w:pStyle w:val="Contenido"/>
            </w:pPr>
            <w:r>
              <w:t>HU-7</w:t>
            </w:r>
          </w:p>
        </w:tc>
        <w:tc>
          <w:tcPr>
            <w:tcW w:w="2004" w:type="dxa"/>
          </w:tcPr>
          <w:p w14:paraId="5D7E661E" w14:textId="1BCFC99E" w:rsidR="003B5176" w:rsidRDefault="00172F1E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3284" w:type="dxa"/>
          </w:tcPr>
          <w:p w14:paraId="552074E6" w14:textId="7F86DE31" w:rsidR="003B5176" w:rsidRPr="003B5176" w:rsidRDefault="00172F1E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72" w:type="dxa"/>
          </w:tcPr>
          <w:p w14:paraId="593179E3" w14:textId="20AB0AF0" w:rsidR="003B5176" w:rsidRPr="003B5176" w:rsidRDefault="00172F1E" w:rsidP="003B517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</w:t>
            </w:r>
          </w:p>
        </w:tc>
        <w:tc>
          <w:tcPr>
            <w:tcW w:w="5361" w:type="dxa"/>
          </w:tcPr>
          <w:p w14:paraId="02AD7C8D" w14:textId="77777777" w:rsidR="003B5176" w:rsidRDefault="003616FF" w:rsidP="003616FF">
            <w:pPr>
              <w:pStyle w:val="Contenido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reportes de ventas, compras e inventario.</w:t>
            </w:r>
          </w:p>
          <w:p w14:paraId="689CFAE7" w14:textId="77777777" w:rsidR="003616FF" w:rsidRDefault="003616FF" w:rsidP="003616FF">
            <w:pPr>
              <w:pStyle w:val="Contenido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fechas.</w:t>
            </w:r>
          </w:p>
          <w:p w14:paraId="5A1DED9A" w14:textId="097FD350" w:rsidR="003616FF" w:rsidRDefault="003616FF" w:rsidP="003616FF">
            <w:pPr>
              <w:pStyle w:val="Contenido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cliente/proveedor.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498"/>
        <w:gridCol w:w="2822"/>
        <w:gridCol w:w="4351"/>
        <w:gridCol w:w="1554"/>
        <w:gridCol w:w="1408"/>
        <w:gridCol w:w="2086"/>
      </w:tblGrid>
      <w:tr w:rsidR="003D7794" w14:paraId="2FB37589" w14:textId="77777777" w:rsidTr="0065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498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2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51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6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D7794" w14:paraId="615B0659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2B0CA1C" w14:textId="7AB449F1" w:rsidR="006823F2" w:rsidRDefault="00C7072C" w:rsidP="00CD528B">
            <w:pPr>
              <w:pStyle w:val="Contenido"/>
            </w:pPr>
            <w:r>
              <w:t>HU-1</w:t>
            </w:r>
          </w:p>
        </w:tc>
        <w:tc>
          <w:tcPr>
            <w:tcW w:w="2498" w:type="dxa"/>
          </w:tcPr>
          <w:p w14:paraId="234656A3" w14:textId="5725DDB6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2" w:type="dxa"/>
          </w:tcPr>
          <w:p w14:paraId="5C76631C" w14:textId="4A0095BC" w:rsidR="006823F2" w:rsidRDefault="003D7794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51" w:type="dxa"/>
          </w:tcPr>
          <w:p w14:paraId="44C51658" w14:textId="583F1E5E" w:rsid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57F6FA65" w14:textId="65A46046" w:rsid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  <w:r w:rsidR="0073368B">
              <w:t>.</w:t>
            </w:r>
          </w:p>
        </w:tc>
        <w:tc>
          <w:tcPr>
            <w:tcW w:w="1408" w:type="dxa"/>
          </w:tcPr>
          <w:p w14:paraId="38F0D905" w14:textId="2B203552" w:rsid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14:paraId="0AC276FA" w14:textId="7298EDB5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7794" w14:paraId="669B3007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C0F60A4" w14:textId="42B949CF" w:rsidR="006823F2" w:rsidRDefault="00C7072C" w:rsidP="00CD528B">
            <w:pPr>
              <w:pStyle w:val="Contenido"/>
            </w:pPr>
            <w:r>
              <w:t>HU-2</w:t>
            </w:r>
          </w:p>
        </w:tc>
        <w:tc>
          <w:tcPr>
            <w:tcW w:w="2498" w:type="dxa"/>
          </w:tcPr>
          <w:p w14:paraId="74FB6B63" w14:textId="2E6BE45A" w:rsid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2" w:type="dxa"/>
          </w:tcPr>
          <w:p w14:paraId="6C539FE3" w14:textId="5094CFE3" w:rsid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Registrar y </w:t>
            </w:r>
            <w:r w:rsidR="003616FF">
              <w:t>gestionar</w:t>
            </w:r>
            <w:r>
              <w:t xml:space="preserve"> proveedores.</w:t>
            </w:r>
          </w:p>
        </w:tc>
        <w:tc>
          <w:tcPr>
            <w:tcW w:w="4351" w:type="dxa"/>
          </w:tcPr>
          <w:p w14:paraId="5F29A918" w14:textId="0BA9E45D" w:rsidR="006823F2" w:rsidRDefault="004D3CF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</w:t>
            </w:r>
            <w:r w:rsidR="003D7794">
              <w:t xml:space="preserve"> correctamente las compras de cacao</w:t>
            </w:r>
            <w:r w:rsidR="00A256E7">
              <w:t>.</w:t>
            </w:r>
          </w:p>
        </w:tc>
        <w:tc>
          <w:tcPr>
            <w:tcW w:w="1554" w:type="dxa"/>
          </w:tcPr>
          <w:p w14:paraId="5C48F1A2" w14:textId="5847B379" w:rsidR="006823F2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56AAD9D" w14:textId="0DAA422A" w:rsidR="006823F2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14:paraId="1893511B" w14:textId="41F0294F" w:rsidR="006823F2" w:rsidRDefault="000963A6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7794" w14:paraId="6EC6C6F6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A8E77B9" w14:textId="2CB2C62C" w:rsidR="006823F2" w:rsidRDefault="00C7072C" w:rsidP="00CD528B">
            <w:pPr>
              <w:pStyle w:val="Contenido"/>
            </w:pPr>
            <w:r>
              <w:t>HU-3</w:t>
            </w:r>
          </w:p>
        </w:tc>
        <w:tc>
          <w:tcPr>
            <w:tcW w:w="2498" w:type="dxa"/>
          </w:tcPr>
          <w:p w14:paraId="7693E5B8" w14:textId="145439D1" w:rsidR="006823F2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2" w:type="dxa"/>
          </w:tcPr>
          <w:p w14:paraId="22E0CB2B" w14:textId="051E25FE" w:rsidR="006823F2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y </w:t>
            </w:r>
            <w:r w:rsidR="004D3CF4">
              <w:t>gestionar</w:t>
            </w:r>
            <w:r>
              <w:t xml:space="preserve"> clientes.</w:t>
            </w:r>
          </w:p>
        </w:tc>
        <w:tc>
          <w:tcPr>
            <w:tcW w:w="4351" w:type="dxa"/>
          </w:tcPr>
          <w:p w14:paraId="24DEE5E6" w14:textId="5683564C" w:rsidR="006823F2" w:rsidRDefault="004D3CF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</w:t>
            </w:r>
            <w:r w:rsidR="00A256E7">
              <w:t xml:space="preserve"> adecuadamente las ventas.</w:t>
            </w:r>
          </w:p>
        </w:tc>
        <w:tc>
          <w:tcPr>
            <w:tcW w:w="1554" w:type="dxa"/>
          </w:tcPr>
          <w:p w14:paraId="162661A7" w14:textId="58EE73ED" w:rsidR="006823F2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7D06E1" w14:textId="57B901A6" w:rsid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14:paraId="2C7DBCF5" w14:textId="356DA43A" w:rsidR="006823F2" w:rsidRDefault="000963A6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F6897" w14:paraId="2A01F324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FB76A84" w14:textId="1BE814C5" w:rsidR="00C7072C" w:rsidRDefault="00C7072C" w:rsidP="00CD528B">
            <w:pPr>
              <w:pStyle w:val="Contenido"/>
            </w:pPr>
            <w:r>
              <w:t>HU-4</w:t>
            </w:r>
          </w:p>
        </w:tc>
        <w:tc>
          <w:tcPr>
            <w:tcW w:w="2498" w:type="dxa"/>
          </w:tcPr>
          <w:p w14:paraId="1A7E3913" w14:textId="75B19A72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2" w:type="dxa"/>
          </w:tcPr>
          <w:p w14:paraId="77604FB0" w14:textId="19EF3E62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51" w:type="dxa"/>
          </w:tcPr>
          <w:p w14:paraId="44DDFF35" w14:textId="45CB6534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1394803B" w14:textId="22281A2D" w:rsidR="00C7072C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43080118" w14:textId="6F812694" w:rsidR="00C7072C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6" w:type="dxa"/>
          </w:tcPr>
          <w:p w14:paraId="251ECF43" w14:textId="4A420775" w:rsidR="00C7072C" w:rsidRDefault="000963A6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0E9B8BCE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A37EB2B" w14:textId="38A77128" w:rsidR="003D7794" w:rsidRDefault="00A256E7" w:rsidP="00CD528B">
            <w:pPr>
              <w:pStyle w:val="Contenido"/>
            </w:pPr>
            <w:r>
              <w:t>HU-5</w:t>
            </w:r>
          </w:p>
        </w:tc>
        <w:tc>
          <w:tcPr>
            <w:tcW w:w="2498" w:type="dxa"/>
          </w:tcPr>
          <w:p w14:paraId="1E45829A" w14:textId="6DA6B8DA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2" w:type="dxa"/>
          </w:tcPr>
          <w:p w14:paraId="6BB00757" w14:textId="027B24C8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51" w:type="dxa"/>
          </w:tcPr>
          <w:p w14:paraId="5B1673B0" w14:textId="2031162C" w:rsidR="003D7794" w:rsidRDefault="004D3CF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0761141D" w14:textId="7AEB30E3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324D429A" w14:textId="48B1DD79" w:rsidR="003D7794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6" w:type="dxa"/>
          </w:tcPr>
          <w:p w14:paraId="5900CBE9" w14:textId="37062A76" w:rsidR="003D7794" w:rsidRP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22BAAA45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E6F1730" w14:textId="53BCBA8C" w:rsidR="003D7794" w:rsidRDefault="00A256E7" w:rsidP="00CD528B">
            <w:pPr>
              <w:pStyle w:val="Contenido"/>
            </w:pPr>
            <w:r>
              <w:t>HU-6</w:t>
            </w:r>
          </w:p>
        </w:tc>
        <w:tc>
          <w:tcPr>
            <w:tcW w:w="2498" w:type="dxa"/>
          </w:tcPr>
          <w:p w14:paraId="26D941F0" w14:textId="0EBD3DAC" w:rsidR="003D7794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2" w:type="dxa"/>
          </w:tcPr>
          <w:p w14:paraId="77C3622F" w14:textId="53DE369F" w:rsidR="003D7794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51" w:type="dxa"/>
          </w:tcPr>
          <w:p w14:paraId="1D9AA8A7" w14:textId="0A575093" w:rsidR="003D7794" w:rsidRDefault="004D3CF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5144C0A5" w14:textId="092D428F" w:rsidR="003D7794" w:rsidRDefault="00A256E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59F59B3" w14:textId="6A8A3F66" w:rsidR="003D7794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6" w:type="dxa"/>
          </w:tcPr>
          <w:p w14:paraId="5D41071C" w14:textId="0297CCCF" w:rsidR="003D7794" w:rsidRPr="006823F2" w:rsidRDefault="003F6897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49BC2D08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7E87D2B" w14:textId="6BBA62E2" w:rsidR="003D7794" w:rsidRDefault="00A256E7" w:rsidP="00CD528B">
            <w:pPr>
              <w:pStyle w:val="Contenido"/>
            </w:pPr>
            <w:r>
              <w:t>HU-7</w:t>
            </w:r>
          </w:p>
        </w:tc>
        <w:tc>
          <w:tcPr>
            <w:tcW w:w="2498" w:type="dxa"/>
          </w:tcPr>
          <w:p w14:paraId="4D169FA1" w14:textId="3B5896B5" w:rsidR="003D7794" w:rsidRDefault="0059539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2" w:type="dxa"/>
          </w:tcPr>
          <w:p w14:paraId="77F6C87D" w14:textId="6F578280" w:rsidR="003D7794" w:rsidRDefault="0059539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51" w:type="dxa"/>
          </w:tcPr>
          <w:p w14:paraId="51765DEB" w14:textId="40E26874" w:rsidR="003D7794" w:rsidRDefault="004D3CF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44FDD99C" w14:textId="16739E8D" w:rsidR="003D7794" w:rsidRDefault="00A256E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921C53" w14:textId="54AF2117" w:rsidR="003D7794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6" w:type="dxa"/>
          </w:tcPr>
          <w:p w14:paraId="55557025" w14:textId="1498CFCF" w:rsidR="003D7794" w:rsidRPr="006823F2" w:rsidRDefault="003F6897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54EA4" w14:paraId="4F0CF44C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EFA4C23" w14:textId="3172EBBC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7347AE2F" w14:textId="1029DF94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1FF22841" w14:textId="56337C06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27FEFDBD" w14:textId="10E90362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7C58F101" w14:textId="26F7F119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7B22C026" w14:textId="5867F391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7F327DB1" w14:textId="4FE9D39C" w:rsidR="003D7794" w:rsidRP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EA4" w14:paraId="6A61588C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4645C89" w14:textId="3BEB94CD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293EE2E4" w14:textId="69CEC1BE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6C93069D" w14:textId="2C6CED0C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5F71A14E" w14:textId="4689B83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2546194F" w14:textId="60A57516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0D45BBBA" w14:textId="0F4EE4A0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473F81BF" w14:textId="20CA6344" w:rsidR="003D7794" w:rsidRP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4EA4" w14:paraId="6C60820C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96CC2A2" w14:textId="4C7590A0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0C73A1BD" w14:textId="117B90FA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4B107DD1" w14:textId="4E9DA97A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52B79091" w14:textId="2B6B4E0A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6731FC1D" w14:textId="5A4886E1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03A1E4E4" w14:textId="57C2767D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74D6B812" w14:textId="57B86333" w:rsidR="003D7794" w:rsidRP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EA4" w14:paraId="04ED255E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32E5130" w14:textId="128FF4BA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72ED54D5" w14:textId="764D67B1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15DC6AA4" w14:textId="1E9FDF7C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43F3C169" w14:textId="172C6EB5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794FBCF2" w14:textId="4F7D5B82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03108E06" w14:textId="3206F1F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2D252445" w14:textId="553A20BE" w:rsidR="003D7794" w:rsidRP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4EA4" w14:paraId="0832BB18" w14:textId="77777777" w:rsidTr="0065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1CA22E0" w14:textId="469157FD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02A8CE0F" w14:textId="71683A4C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20F5D165" w14:textId="5F163125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116ECF29" w14:textId="5E402D49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630E1C9A" w14:textId="2B5B079F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2F6C2F71" w14:textId="683DF132" w:rsidR="003D7794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6464C050" w14:textId="37AC4E20" w:rsidR="003D7794" w:rsidRPr="006823F2" w:rsidRDefault="003D7794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4EA4" w14:paraId="0A80B5A5" w14:textId="77777777" w:rsidTr="0065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7967BAA" w14:textId="77777777" w:rsidR="003D7794" w:rsidRDefault="003D7794" w:rsidP="00CD528B">
            <w:pPr>
              <w:pStyle w:val="Contenido"/>
            </w:pPr>
          </w:p>
        </w:tc>
        <w:tc>
          <w:tcPr>
            <w:tcW w:w="2498" w:type="dxa"/>
          </w:tcPr>
          <w:p w14:paraId="4312FC14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22" w:type="dxa"/>
          </w:tcPr>
          <w:p w14:paraId="4A5D6481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51" w:type="dxa"/>
          </w:tcPr>
          <w:p w14:paraId="7BE58F83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14:paraId="30BF8EF3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8" w:type="dxa"/>
          </w:tcPr>
          <w:p w14:paraId="3FDBCB95" w14:textId="77777777" w:rsidR="003D7794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6" w:type="dxa"/>
          </w:tcPr>
          <w:p w14:paraId="6E1DDBA8" w14:textId="77777777" w:rsidR="003D7794" w:rsidRPr="006823F2" w:rsidRDefault="003D7794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p w14:paraId="71CBC40D" w14:textId="77777777" w:rsidR="00E74E5E" w:rsidRDefault="00E74E5E" w:rsidP="006823F2">
      <w:pPr>
        <w:pStyle w:val="Contenido"/>
      </w:pPr>
    </w:p>
    <w:tbl>
      <w:tblPr>
        <w:tblStyle w:val="Tabladelista1clara-nfasis41"/>
        <w:tblW w:w="11871" w:type="dxa"/>
        <w:tblLook w:val="04A0" w:firstRow="1" w:lastRow="0" w:firstColumn="1" w:lastColumn="0" w:noHBand="0" w:noVBand="1"/>
      </w:tblPr>
      <w:tblGrid>
        <w:gridCol w:w="3957"/>
        <w:gridCol w:w="3957"/>
        <w:gridCol w:w="3957"/>
      </w:tblGrid>
      <w:tr w:rsidR="00E74E5E" w:rsidRPr="00E74E5E" w14:paraId="252A536C" w14:textId="77777777" w:rsidTr="00CD1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7EF45F41" w14:textId="77777777" w:rsidR="00E74E5E" w:rsidRPr="00E74E5E" w:rsidRDefault="00E74E5E" w:rsidP="00E74E5E">
            <w:pPr>
              <w:rPr>
                <w:b/>
              </w:rPr>
            </w:pPr>
            <w:r w:rsidRPr="00E74E5E">
              <w:rPr>
                <w:b/>
              </w:rPr>
              <w:t>Sprint 1</w:t>
            </w:r>
          </w:p>
        </w:tc>
        <w:tc>
          <w:tcPr>
            <w:tcW w:w="3957" w:type="dxa"/>
          </w:tcPr>
          <w:p w14:paraId="7FF74801" w14:textId="77777777" w:rsidR="00E74E5E" w:rsidRPr="00E74E5E" w:rsidRDefault="00E74E5E" w:rsidP="00E74E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74E5E">
              <w:rPr>
                <w:b/>
              </w:rPr>
              <w:t>Sprint 2</w:t>
            </w:r>
          </w:p>
        </w:tc>
        <w:tc>
          <w:tcPr>
            <w:tcW w:w="3957" w:type="dxa"/>
          </w:tcPr>
          <w:p w14:paraId="4C925742" w14:textId="77777777" w:rsidR="00E74E5E" w:rsidRPr="00E74E5E" w:rsidRDefault="00E74E5E" w:rsidP="00E74E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74E5E">
              <w:rPr>
                <w:b/>
              </w:rPr>
              <w:t>Sprint 3</w:t>
            </w:r>
          </w:p>
        </w:tc>
      </w:tr>
      <w:tr w:rsidR="00F46313" w:rsidRPr="00E74E5E" w14:paraId="3F0655C2" w14:textId="77777777" w:rsidTr="00CD1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63CF24E8" w14:textId="59B1256C" w:rsidR="00F46313" w:rsidRPr="00F46313" w:rsidRDefault="00F46313" w:rsidP="00F46313">
            <w:bookmarkStart w:id="1" w:name="_Hlk227971386"/>
            <w:r w:rsidRPr="00F46313">
              <w:t>25/04/2026-</w:t>
            </w:r>
            <w:r w:rsidR="00F3090C">
              <w:t>01</w:t>
            </w:r>
            <w:r w:rsidRPr="00F46313">
              <w:t>/0</w:t>
            </w:r>
            <w:r w:rsidR="00F3090C">
              <w:t>5</w:t>
            </w:r>
            <w:r w:rsidRPr="00F46313">
              <w:t>/2026</w:t>
            </w:r>
          </w:p>
        </w:tc>
        <w:tc>
          <w:tcPr>
            <w:tcW w:w="3957" w:type="dxa"/>
          </w:tcPr>
          <w:p w14:paraId="1CC7CDD9" w14:textId="2149D1CD" w:rsidR="00F46313" w:rsidRPr="00F46313" w:rsidRDefault="00F3090C" w:rsidP="00F46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02</w:t>
            </w:r>
            <w:r w:rsidR="00F46313" w:rsidRPr="00F46313">
              <w:rPr>
                <w:b w:val="0"/>
                <w:bCs/>
              </w:rPr>
              <w:t>/</w:t>
            </w:r>
            <w:r>
              <w:rPr>
                <w:b w:val="0"/>
                <w:bCs/>
              </w:rPr>
              <w:t>05</w:t>
            </w:r>
            <w:r w:rsidR="00F46313" w:rsidRPr="00F46313">
              <w:rPr>
                <w:b w:val="0"/>
                <w:bCs/>
              </w:rPr>
              <w:t>/2026-0</w:t>
            </w:r>
            <w:r>
              <w:rPr>
                <w:b w:val="0"/>
                <w:bCs/>
              </w:rPr>
              <w:t>6</w:t>
            </w:r>
            <w:r w:rsidR="00F46313" w:rsidRPr="00F46313">
              <w:rPr>
                <w:b w:val="0"/>
                <w:bCs/>
              </w:rPr>
              <w:t>/05/2026</w:t>
            </w:r>
          </w:p>
        </w:tc>
        <w:tc>
          <w:tcPr>
            <w:tcW w:w="3957" w:type="dxa"/>
          </w:tcPr>
          <w:p w14:paraId="3830B115" w14:textId="18A1AEE9" w:rsidR="00F46313" w:rsidRPr="00F46313" w:rsidRDefault="00F46313" w:rsidP="00F46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r w:rsidRPr="00F46313">
              <w:rPr>
                <w:b w:val="0"/>
                <w:bCs/>
              </w:rPr>
              <w:t>0</w:t>
            </w:r>
            <w:r w:rsidR="00F5063E">
              <w:rPr>
                <w:b w:val="0"/>
                <w:bCs/>
              </w:rPr>
              <w:t>7</w:t>
            </w:r>
            <w:r w:rsidRPr="00F46313">
              <w:rPr>
                <w:b w:val="0"/>
                <w:bCs/>
              </w:rPr>
              <w:t>/05/2026-0</w:t>
            </w:r>
            <w:r w:rsidR="00F5063E">
              <w:rPr>
                <w:b w:val="0"/>
                <w:bCs/>
              </w:rPr>
              <w:t>9</w:t>
            </w:r>
            <w:r w:rsidRPr="00F46313">
              <w:rPr>
                <w:b w:val="0"/>
                <w:bCs/>
              </w:rPr>
              <w:t>/04/2026</w:t>
            </w:r>
          </w:p>
        </w:tc>
      </w:tr>
    </w:tbl>
    <w:p w14:paraId="3ADAA044" w14:textId="736E8406" w:rsidR="00E74E5E" w:rsidRDefault="00E74E5E" w:rsidP="006823F2">
      <w:pPr>
        <w:pStyle w:val="Contenido"/>
        <w:sectPr w:rsidR="00E74E5E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  <w:bookmarkStart w:id="2" w:name="_GoBack"/>
      <w:bookmarkEnd w:id="1"/>
      <w:bookmarkEnd w:id="2"/>
    </w:p>
    <w:p w14:paraId="5C2C3380" w14:textId="301019F6" w:rsidR="00CD528B" w:rsidRDefault="00CD528B" w:rsidP="00D077E9">
      <w:pPr>
        <w:pStyle w:val="Ttulo1"/>
      </w:pPr>
      <w:r>
        <w:lastRenderedPageBreak/>
        <w:t>Referencias</w:t>
      </w:r>
    </w:p>
    <w:p w14:paraId="5B43D062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proofErr w:type="spellStart"/>
      <w:r w:rsidRPr="00266CE9">
        <w:rPr>
          <w:rFonts w:asciiTheme="minorHAnsi" w:hAnsiTheme="minorHAnsi" w:cstheme="minorHAnsi"/>
        </w:rPr>
        <w:t>Schwaber</w:t>
      </w:r>
      <w:proofErr w:type="spellEnd"/>
      <w:r w:rsidRPr="00266CE9">
        <w:rPr>
          <w:rFonts w:asciiTheme="minorHAnsi" w:hAnsiTheme="minorHAnsi" w:cstheme="minorHAnsi"/>
        </w:rPr>
        <w:t xml:space="preserve">, K., &amp; Sutherland, J. (2020). </w:t>
      </w:r>
      <w:proofErr w:type="spellStart"/>
      <w:r w:rsidRPr="00266CE9">
        <w:rPr>
          <w:rStyle w:val="nfasis"/>
          <w:rFonts w:asciiTheme="minorHAnsi" w:hAnsiTheme="minorHAnsi" w:cstheme="minorHAnsi"/>
        </w:rPr>
        <w:t>The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Scrum </w:t>
      </w:r>
      <w:proofErr w:type="spellStart"/>
      <w:r w:rsidRPr="00266CE9">
        <w:rPr>
          <w:rStyle w:val="nfasis"/>
          <w:rFonts w:asciiTheme="minorHAnsi" w:hAnsiTheme="minorHAnsi" w:cstheme="minorHAnsi"/>
        </w:rPr>
        <w:t>Guide</w:t>
      </w:r>
      <w:proofErr w:type="spellEnd"/>
      <w:r w:rsidRPr="00266CE9">
        <w:rPr>
          <w:rFonts w:asciiTheme="minorHAnsi" w:hAnsiTheme="minorHAnsi" w:cstheme="minorHAnsi"/>
        </w:rPr>
        <w:t xml:space="preserve">. Scrum.org. </w:t>
      </w:r>
      <w:hyperlink r:id="rId12" w:tgtFrame="_new" w:history="1">
        <w:r w:rsidRPr="00266CE9">
          <w:rPr>
            <w:rStyle w:val="Hipervnculo"/>
            <w:rFonts w:asciiTheme="minorHAnsi" w:eastAsiaTheme="majorEastAsia" w:hAnsiTheme="minorHAnsi" w:cstheme="minorHAnsi"/>
          </w:rPr>
          <w:t>https://scrumguides.org</w:t>
        </w:r>
      </w:hyperlink>
    </w:p>
    <w:p w14:paraId="539E1ADD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proofErr w:type="spellStart"/>
      <w:r w:rsidRPr="00266CE9">
        <w:rPr>
          <w:rFonts w:asciiTheme="minorHAnsi" w:hAnsiTheme="minorHAnsi" w:cstheme="minorHAnsi"/>
        </w:rPr>
        <w:t>Rubin</w:t>
      </w:r>
      <w:proofErr w:type="spellEnd"/>
      <w:r w:rsidRPr="00266CE9">
        <w:rPr>
          <w:rFonts w:asciiTheme="minorHAnsi" w:hAnsiTheme="minorHAnsi" w:cstheme="minorHAnsi"/>
        </w:rPr>
        <w:t xml:space="preserve">, K. S. (2012). </w:t>
      </w:r>
      <w:proofErr w:type="spellStart"/>
      <w:r w:rsidRPr="00266CE9">
        <w:rPr>
          <w:rStyle w:val="nfasis"/>
          <w:rFonts w:asciiTheme="minorHAnsi" w:hAnsiTheme="minorHAnsi" w:cstheme="minorHAnsi"/>
        </w:rPr>
        <w:t>Essential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Scrum: A </w:t>
      </w:r>
      <w:proofErr w:type="spellStart"/>
      <w:r w:rsidRPr="00266CE9">
        <w:rPr>
          <w:rStyle w:val="nfasis"/>
          <w:rFonts w:asciiTheme="minorHAnsi" w:hAnsiTheme="minorHAnsi" w:cstheme="minorHAnsi"/>
        </w:rPr>
        <w:t>Practical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Guide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to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the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Most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Popular Agile </w:t>
      </w:r>
      <w:proofErr w:type="spellStart"/>
      <w:r w:rsidRPr="00266CE9">
        <w:rPr>
          <w:rStyle w:val="nfasis"/>
          <w:rFonts w:asciiTheme="minorHAnsi" w:hAnsiTheme="minorHAnsi" w:cstheme="minorHAnsi"/>
        </w:rPr>
        <w:t>Process</w:t>
      </w:r>
      <w:proofErr w:type="spellEnd"/>
      <w:r w:rsidRPr="00266CE9">
        <w:rPr>
          <w:rFonts w:asciiTheme="minorHAnsi" w:hAnsiTheme="minorHAnsi" w:cstheme="minorHAnsi"/>
        </w:rPr>
        <w:t>. Addison-Wesley.</w:t>
      </w:r>
    </w:p>
    <w:p w14:paraId="73797343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66CE9">
        <w:rPr>
          <w:rFonts w:asciiTheme="minorHAnsi" w:hAnsiTheme="minorHAnsi" w:cstheme="minorHAnsi"/>
        </w:rPr>
        <w:t xml:space="preserve">Pressman, R. S., &amp; </w:t>
      </w:r>
      <w:proofErr w:type="spellStart"/>
      <w:r w:rsidRPr="00266CE9">
        <w:rPr>
          <w:rFonts w:asciiTheme="minorHAnsi" w:hAnsiTheme="minorHAnsi" w:cstheme="minorHAnsi"/>
        </w:rPr>
        <w:t>Maxim</w:t>
      </w:r>
      <w:proofErr w:type="spellEnd"/>
      <w:r w:rsidRPr="00266CE9">
        <w:rPr>
          <w:rFonts w:asciiTheme="minorHAnsi" w:hAnsiTheme="minorHAnsi" w:cstheme="minorHAnsi"/>
        </w:rPr>
        <w:t xml:space="preserve">, B. R. (2019). </w:t>
      </w:r>
      <w:r w:rsidRPr="00266CE9">
        <w:rPr>
          <w:rStyle w:val="nfasis"/>
          <w:rFonts w:asciiTheme="minorHAnsi" w:hAnsiTheme="minorHAnsi" w:cstheme="minorHAnsi"/>
        </w:rPr>
        <w:t xml:space="preserve">Software </w:t>
      </w:r>
      <w:proofErr w:type="spellStart"/>
      <w:r w:rsidRPr="00266CE9">
        <w:rPr>
          <w:rStyle w:val="nfasis"/>
          <w:rFonts w:asciiTheme="minorHAnsi" w:hAnsiTheme="minorHAnsi" w:cstheme="minorHAnsi"/>
        </w:rPr>
        <w:t>Engineering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: A </w:t>
      </w:r>
      <w:proofErr w:type="spellStart"/>
      <w:r w:rsidRPr="00266CE9">
        <w:rPr>
          <w:rStyle w:val="nfasis"/>
          <w:rFonts w:asciiTheme="minorHAnsi" w:hAnsiTheme="minorHAnsi" w:cstheme="minorHAnsi"/>
        </w:rPr>
        <w:t>Practitioner’s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Approach</w:t>
      </w:r>
      <w:proofErr w:type="spellEnd"/>
      <w:r w:rsidRPr="00266CE9">
        <w:rPr>
          <w:rFonts w:asciiTheme="minorHAnsi" w:hAnsiTheme="minorHAnsi" w:cstheme="minorHAnsi"/>
        </w:rPr>
        <w:t xml:space="preserve"> (9th ed.). McGraw-Hill </w:t>
      </w:r>
      <w:proofErr w:type="spellStart"/>
      <w:r w:rsidRPr="00266CE9">
        <w:rPr>
          <w:rFonts w:asciiTheme="minorHAnsi" w:hAnsiTheme="minorHAnsi" w:cstheme="minorHAnsi"/>
        </w:rPr>
        <w:t>Education</w:t>
      </w:r>
      <w:proofErr w:type="spellEnd"/>
      <w:r w:rsidRPr="00266CE9">
        <w:rPr>
          <w:rFonts w:asciiTheme="minorHAnsi" w:hAnsiTheme="minorHAnsi" w:cstheme="minorHAnsi"/>
        </w:rPr>
        <w:t>.</w:t>
      </w:r>
    </w:p>
    <w:p w14:paraId="1547CF86" w14:textId="77777777" w:rsidR="00266CE9" w:rsidRPr="00266CE9" w:rsidRDefault="00266CE9" w:rsidP="00266CE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66CE9">
        <w:rPr>
          <w:rFonts w:asciiTheme="minorHAnsi" w:hAnsiTheme="minorHAnsi" w:cstheme="minorHAnsi"/>
        </w:rPr>
        <w:t xml:space="preserve">Sommerville, I. (2016). </w:t>
      </w:r>
      <w:r w:rsidRPr="00266CE9">
        <w:rPr>
          <w:rStyle w:val="nfasis"/>
          <w:rFonts w:asciiTheme="minorHAnsi" w:hAnsiTheme="minorHAnsi" w:cstheme="minorHAnsi"/>
        </w:rPr>
        <w:t xml:space="preserve">Software </w:t>
      </w:r>
      <w:proofErr w:type="spellStart"/>
      <w:r w:rsidRPr="00266CE9">
        <w:rPr>
          <w:rStyle w:val="nfasis"/>
          <w:rFonts w:asciiTheme="minorHAnsi" w:hAnsiTheme="minorHAnsi" w:cstheme="minorHAnsi"/>
        </w:rPr>
        <w:t>Engineering</w:t>
      </w:r>
      <w:proofErr w:type="spellEnd"/>
      <w:r w:rsidRPr="00266CE9">
        <w:rPr>
          <w:rFonts w:asciiTheme="minorHAnsi" w:hAnsiTheme="minorHAnsi" w:cstheme="minorHAnsi"/>
        </w:rPr>
        <w:t xml:space="preserve"> (10th ed.). Pearson.</w:t>
      </w:r>
    </w:p>
    <w:p w14:paraId="74C0B1C1" w14:textId="77777777" w:rsidR="00266CE9" w:rsidRDefault="00266CE9" w:rsidP="00D077E9">
      <w:pPr>
        <w:pStyle w:val="Ttulo1"/>
        <w:rPr>
          <w:noProof/>
        </w:rPr>
      </w:pPr>
    </w:p>
    <w:sectPr w:rsidR="00266CE9" w:rsidSect="00D605E2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40BF34" w14:textId="77777777" w:rsidR="008B5CFE" w:rsidRDefault="008B5CFE">
      <w:r>
        <w:separator/>
      </w:r>
    </w:p>
    <w:p w14:paraId="47F412F8" w14:textId="77777777" w:rsidR="008B5CFE" w:rsidRDefault="008B5CFE"/>
  </w:endnote>
  <w:endnote w:type="continuationSeparator" w:id="0">
    <w:p w14:paraId="06EAB94D" w14:textId="77777777" w:rsidR="008B5CFE" w:rsidRDefault="008B5CFE">
      <w:r>
        <w:continuationSeparator/>
      </w:r>
    </w:p>
    <w:p w14:paraId="75D378BD" w14:textId="77777777" w:rsidR="008B5CFE" w:rsidRDefault="008B5C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412FBD" w14:textId="77777777" w:rsidR="008B5CFE" w:rsidRDefault="008B5CFE">
      <w:r>
        <w:separator/>
      </w:r>
    </w:p>
    <w:p w14:paraId="14D12BB9" w14:textId="77777777" w:rsidR="008B5CFE" w:rsidRDefault="008B5CFE"/>
  </w:footnote>
  <w:footnote w:type="continuationSeparator" w:id="0">
    <w:p w14:paraId="51E3B53D" w14:textId="77777777" w:rsidR="008B5CFE" w:rsidRDefault="008B5CFE">
      <w:r>
        <w:continuationSeparator/>
      </w:r>
    </w:p>
    <w:p w14:paraId="27ACC392" w14:textId="77777777" w:rsidR="008B5CFE" w:rsidRDefault="008B5C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52359"/>
    <w:multiLevelType w:val="hybridMultilevel"/>
    <w:tmpl w:val="B1467DC2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11AD0"/>
    <w:multiLevelType w:val="hybridMultilevel"/>
    <w:tmpl w:val="CB202EC6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C7A47"/>
    <w:multiLevelType w:val="hybridMultilevel"/>
    <w:tmpl w:val="A8F08D8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2FBE"/>
    <w:multiLevelType w:val="hybridMultilevel"/>
    <w:tmpl w:val="8E246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A4EDE"/>
    <w:multiLevelType w:val="hybridMultilevel"/>
    <w:tmpl w:val="BDDE95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C2DD3"/>
    <w:multiLevelType w:val="hybridMultilevel"/>
    <w:tmpl w:val="754AF78C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F656F"/>
    <w:multiLevelType w:val="hybridMultilevel"/>
    <w:tmpl w:val="2842B238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6135"/>
    <w:multiLevelType w:val="hybridMultilevel"/>
    <w:tmpl w:val="CD0274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52D1C"/>
    <w:multiLevelType w:val="hybridMultilevel"/>
    <w:tmpl w:val="8BE2EE9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B426B4"/>
    <w:multiLevelType w:val="hybridMultilevel"/>
    <w:tmpl w:val="149ACC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C3FE9"/>
    <w:multiLevelType w:val="hybridMultilevel"/>
    <w:tmpl w:val="03DC660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645EE5"/>
    <w:multiLevelType w:val="hybridMultilevel"/>
    <w:tmpl w:val="73F6465A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85323"/>
    <w:multiLevelType w:val="hybridMultilevel"/>
    <w:tmpl w:val="7932D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9053F"/>
    <w:multiLevelType w:val="hybridMultilevel"/>
    <w:tmpl w:val="F21A9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02FE9"/>
    <w:multiLevelType w:val="hybridMultilevel"/>
    <w:tmpl w:val="9042D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82B59"/>
    <w:multiLevelType w:val="hybridMultilevel"/>
    <w:tmpl w:val="4B5437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755394"/>
    <w:multiLevelType w:val="hybridMultilevel"/>
    <w:tmpl w:val="726C3B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9784D"/>
    <w:multiLevelType w:val="hybridMultilevel"/>
    <w:tmpl w:val="E5BE5D0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67352B"/>
    <w:multiLevelType w:val="hybridMultilevel"/>
    <w:tmpl w:val="DAE886D6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9F47E2"/>
    <w:multiLevelType w:val="hybridMultilevel"/>
    <w:tmpl w:val="F5A69A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20865"/>
    <w:multiLevelType w:val="hybridMultilevel"/>
    <w:tmpl w:val="673013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1487B"/>
    <w:multiLevelType w:val="hybridMultilevel"/>
    <w:tmpl w:val="AB2A0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034592"/>
    <w:multiLevelType w:val="hybridMultilevel"/>
    <w:tmpl w:val="6BF85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C41A83"/>
    <w:multiLevelType w:val="hybridMultilevel"/>
    <w:tmpl w:val="911E8E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D16B36"/>
    <w:multiLevelType w:val="hybridMultilevel"/>
    <w:tmpl w:val="77CA1368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312346"/>
    <w:multiLevelType w:val="hybridMultilevel"/>
    <w:tmpl w:val="BC5227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7A16"/>
    <w:multiLevelType w:val="hybridMultilevel"/>
    <w:tmpl w:val="D19245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B315DE"/>
    <w:multiLevelType w:val="hybridMultilevel"/>
    <w:tmpl w:val="490A5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790CCD"/>
    <w:multiLevelType w:val="hybridMultilevel"/>
    <w:tmpl w:val="AAC02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42FC3"/>
    <w:multiLevelType w:val="hybridMultilevel"/>
    <w:tmpl w:val="32DCA0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953526"/>
    <w:multiLevelType w:val="hybridMultilevel"/>
    <w:tmpl w:val="0994C07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5C4B5E"/>
    <w:multiLevelType w:val="hybridMultilevel"/>
    <w:tmpl w:val="4C1098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0475A0"/>
    <w:multiLevelType w:val="hybridMultilevel"/>
    <w:tmpl w:val="84D8E0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5757F5"/>
    <w:multiLevelType w:val="hybridMultilevel"/>
    <w:tmpl w:val="4D7056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995AC7"/>
    <w:multiLevelType w:val="hybridMultilevel"/>
    <w:tmpl w:val="9AE60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310116"/>
    <w:multiLevelType w:val="hybridMultilevel"/>
    <w:tmpl w:val="A664D4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E65D1F"/>
    <w:multiLevelType w:val="hybridMultilevel"/>
    <w:tmpl w:val="4C3ABC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B8C0323"/>
    <w:multiLevelType w:val="hybridMultilevel"/>
    <w:tmpl w:val="2A50A4C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D51113"/>
    <w:multiLevelType w:val="hybridMultilevel"/>
    <w:tmpl w:val="5136F28C"/>
    <w:lvl w:ilvl="0" w:tplc="6BFC2AC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F827857"/>
    <w:multiLevelType w:val="hybridMultilevel"/>
    <w:tmpl w:val="0CFA3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28"/>
  </w:num>
  <w:num w:numId="4">
    <w:abstractNumId w:val="15"/>
  </w:num>
  <w:num w:numId="5">
    <w:abstractNumId w:val="17"/>
  </w:num>
  <w:num w:numId="6">
    <w:abstractNumId w:val="41"/>
  </w:num>
  <w:num w:numId="7">
    <w:abstractNumId w:val="8"/>
  </w:num>
  <w:num w:numId="8">
    <w:abstractNumId w:val="40"/>
  </w:num>
  <w:num w:numId="9">
    <w:abstractNumId w:val="29"/>
  </w:num>
  <w:num w:numId="10">
    <w:abstractNumId w:val="33"/>
  </w:num>
  <w:num w:numId="11">
    <w:abstractNumId w:val="10"/>
  </w:num>
  <w:num w:numId="12">
    <w:abstractNumId w:val="20"/>
  </w:num>
  <w:num w:numId="13">
    <w:abstractNumId w:val="4"/>
  </w:num>
  <w:num w:numId="14">
    <w:abstractNumId w:val="14"/>
  </w:num>
  <w:num w:numId="15">
    <w:abstractNumId w:val="13"/>
  </w:num>
  <w:num w:numId="16">
    <w:abstractNumId w:val="3"/>
  </w:num>
  <w:num w:numId="17">
    <w:abstractNumId w:val="7"/>
  </w:num>
  <w:num w:numId="18">
    <w:abstractNumId w:val="32"/>
  </w:num>
  <w:num w:numId="19">
    <w:abstractNumId w:val="27"/>
  </w:num>
  <w:num w:numId="20">
    <w:abstractNumId w:val="25"/>
  </w:num>
  <w:num w:numId="21">
    <w:abstractNumId w:val="31"/>
  </w:num>
  <w:num w:numId="22">
    <w:abstractNumId w:val="23"/>
  </w:num>
  <w:num w:numId="23">
    <w:abstractNumId w:val="16"/>
  </w:num>
  <w:num w:numId="24">
    <w:abstractNumId w:val="38"/>
  </w:num>
  <w:num w:numId="25">
    <w:abstractNumId w:val="39"/>
  </w:num>
  <w:num w:numId="26">
    <w:abstractNumId w:val="24"/>
  </w:num>
  <w:num w:numId="27">
    <w:abstractNumId w:val="22"/>
  </w:num>
  <w:num w:numId="28">
    <w:abstractNumId w:val="36"/>
  </w:num>
  <w:num w:numId="29">
    <w:abstractNumId w:val="37"/>
  </w:num>
  <w:num w:numId="30">
    <w:abstractNumId w:val="35"/>
  </w:num>
  <w:num w:numId="31">
    <w:abstractNumId w:val="18"/>
  </w:num>
  <w:num w:numId="32">
    <w:abstractNumId w:val="43"/>
  </w:num>
  <w:num w:numId="33">
    <w:abstractNumId w:val="12"/>
  </w:num>
  <w:num w:numId="34">
    <w:abstractNumId w:val="9"/>
  </w:num>
  <w:num w:numId="35">
    <w:abstractNumId w:val="34"/>
  </w:num>
  <w:num w:numId="36">
    <w:abstractNumId w:val="42"/>
  </w:num>
  <w:num w:numId="37">
    <w:abstractNumId w:val="26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 w:numId="42">
    <w:abstractNumId w:val="11"/>
  </w:num>
  <w:num w:numId="43">
    <w:abstractNumId w:val="19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50324"/>
    <w:rsid w:val="000747A0"/>
    <w:rsid w:val="00087934"/>
    <w:rsid w:val="000963A6"/>
    <w:rsid w:val="000A0150"/>
    <w:rsid w:val="000C2408"/>
    <w:rsid w:val="000E63C9"/>
    <w:rsid w:val="00130E9D"/>
    <w:rsid w:val="00150A6D"/>
    <w:rsid w:val="00172F1E"/>
    <w:rsid w:val="00185B35"/>
    <w:rsid w:val="001C714F"/>
    <w:rsid w:val="001E43D7"/>
    <w:rsid w:val="001F2BC8"/>
    <w:rsid w:val="001F5F6B"/>
    <w:rsid w:val="00243EBC"/>
    <w:rsid w:val="00246A35"/>
    <w:rsid w:val="00266CE9"/>
    <w:rsid w:val="00284348"/>
    <w:rsid w:val="002B7C99"/>
    <w:rsid w:val="002F51F5"/>
    <w:rsid w:val="00312137"/>
    <w:rsid w:val="00330359"/>
    <w:rsid w:val="0033762F"/>
    <w:rsid w:val="00360494"/>
    <w:rsid w:val="003616FF"/>
    <w:rsid w:val="00366C7E"/>
    <w:rsid w:val="00384EA3"/>
    <w:rsid w:val="003A39A1"/>
    <w:rsid w:val="003B5176"/>
    <w:rsid w:val="003C2191"/>
    <w:rsid w:val="003D3863"/>
    <w:rsid w:val="003D7794"/>
    <w:rsid w:val="003F6897"/>
    <w:rsid w:val="004110DE"/>
    <w:rsid w:val="00424905"/>
    <w:rsid w:val="0044085A"/>
    <w:rsid w:val="004556B2"/>
    <w:rsid w:val="004B21A5"/>
    <w:rsid w:val="004D3CF4"/>
    <w:rsid w:val="004E0C79"/>
    <w:rsid w:val="004E5FEE"/>
    <w:rsid w:val="004F6A58"/>
    <w:rsid w:val="005037F0"/>
    <w:rsid w:val="00515F13"/>
    <w:rsid w:val="00516A86"/>
    <w:rsid w:val="005275F6"/>
    <w:rsid w:val="005440C0"/>
    <w:rsid w:val="00553F7B"/>
    <w:rsid w:val="00572102"/>
    <w:rsid w:val="00595395"/>
    <w:rsid w:val="005F1BB0"/>
    <w:rsid w:val="00635B71"/>
    <w:rsid w:val="00654EA4"/>
    <w:rsid w:val="00656C4D"/>
    <w:rsid w:val="006755D5"/>
    <w:rsid w:val="006823F2"/>
    <w:rsid w:val="006E5716"/>
    <w:rsid w:val="007302B3"/>
    <w:rsid w:val="00730733"/>
    <w:rsid w:val="007309A6"/>
    <w:rsid w:val="00730E3A"/>
    <w:rsid w:val="0073368B"/>
    <w:rsid w:val="00736AAF"/>
    <w:rsid w:val="00753730"/>
    <w:rsid w:val="00765B2A"/>
    <w:rsid w:val="00783A34"/>
    <w:rsid w:val="00783DBA"/>
    <w:rsid w:val="007C5FD0"/>
    <w:rsid w:val="007C6B52"/>
    <w:rsid w:val="007D16C5"/>
    <w:rsid w:val="007F2712"/>
    <w:rsid w:val="00862FE4"/>
    <w:rsid w:val="0086389A"/>
    <w:rsid w:val="0087605E"/>
    <w:rsid w:val="008941AE"/>
    <w:rsid w:val="008A3E7B"/>
    <w:rsid w:val="008B1FEE"/>
    <w:rsid w:val="008B3039"/>
    <w:rsid w:val="008B5CFE"/>
    <w:rsid w:val="00903C32"/>
    <w:rsid w:val="00916B16"/>
    <w:rsid w:val="009173B9"/>
    <w:rsid w:val="009254C8"/>
    <w:rsid w:val="0093335D"/>
    <w:rsid w:val="0093613E"/>
    <w:rsid w:val="00943026"/>
    <w:rsid w:val="00966B81"/>
    <w:rsid w:val="00977F79"/>
    <w:rsid w:val="009C7720"/>
    <w:rsid w:val="00A07CD5"/>
    <w:rsid w:val="00A23AFA"/>
    <w:rsid w:val="00A256E7"/>
    <w:rsid w:val="00A31B3E"/>
    <w:rsid w:val="00A363E9"/>
    <w:rsid w:val="00A532F3"/>
    <w:rsid w:val="00A83B79"/>
    <w:rsid w:val="00A8489E"/>
    <w:rsid w:val="00AB02A7"/>
    <w:rsid w:val="00AC29F3"/>
    <w:rsid w:val="00AD1BC9"/>
    <w:rsid w:val="00B231E5"/>
    <w:rsid w:val="00B405D3"/>
    <w:rsid w:val="00B539A5"/>
    <w:rsid w:val="00B65E35"/>
    <w:rsid w:val="00B72C32"/>
    <w:rsid w:val="00BD546B"/>
    <w:rsid w:val="00BF6338"/>
    <w:rsid w:val="00C02B87"/>
    <w:rsid w:val="00C27041"/>
    <w:rsid w:val="00C4086D"/>
    <w:rsid w:val="00C41C17"/>
    <w:rsid w:val="00C7072C"/>
    <w:rsid w:val="00CA1896"/>
    <w:rsid w:val="00CB5B28"/>
    <w:rsid w:val="00CD528B"/>
    <w:rsid w:val="00CF5371"/>
    <w:rsid w:val="00D01B54"/>
    <w:rsid w:val="00D0323A"/>
    <w:rsid w:val="00D0559F"/>
    <w:rsid w:val="00D064B5"/>
    <w:rsid w:val="00D077E9"/>
    <w:rsid w:val="00D33AD0"/>
    <w:rsid w:val="00D42CB7"/>
    <w:rsid w:val="00D5413D"/>
    <w:rsid w:val="00D570A9"/>
    <w:rsid w:val="00D605E2"/>
    <w:rsid w:val="00D70D02"/>
    <w:rsid w:val="00D770C7"/>
    <w:rsid w:val="00D86945"/>
    <w:rsid w:val="00D90290"/>
    <w:rsid w:val="00D95CC6"/>
    <w:rsid w:val="00DB4BD3"/>
    <w:rsid w:val="00DC06BF"/>
    <w:rsid w:val="00DC706A"/>
    <w:rsid w:val="00DD152F"/>
    <w:rsid w:val="00DE213F"/>
    <w:rsid w:val="00DF027C"/>
    <w:rsid w:val="00E00A32"/>
    <w:rsid w:val="00E22ACD"/>
    <w:rsid w:val="00E620B0"/>
    <w:rsid w:val="00E74E5E"/>
    <w:rsid w:val="00E77F6F"/>
    <w:rsid w:val="00E81B40"/>
    <w:rsid w:val="00EC2A6E"/>
    <w:rsid w:val="00EE1D32"/>
    <w:rsid w:val="00EF555B"/>
    <w:rsid w:val="00F027BB"/>
    <w:rsid w:val="00F11DCF"/>
    <w:rsid w:val="00F162EA"/>
    <w:rsid w:val="00F3090C"/>
    <w:rsid w:val="00F46313"/>
    <w:rsid w:val="00F5063E"/>
    <w:rsid w:val="00F52D27"/>
    <w:rsid w:val="00F757CE"/>
    <w:rsid w:val="00F8030C"/>
    <w:rsid w:val="00F83527"/>
    <w:rsid w:val="00FA3612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66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266CE9"/>
    <w:rPr>
      <w:i/>
      <w:iCs/>
    </w:rPr>
  </w:style>
  <w:style w:type="table" w:customStyle="1" w:styleId="Tabladelista1clara-nfasis41">
    <w:name w:val="Tabla de lista 1 clara - Énfasis 41"/>
    <w:basedOn w:val="Tablanormal"/>
    <w:next w:val="Tabladelista1clara-nfasis4"/>
    <w:uiPriority w:val="46"/>
    <w:rsid w:val="00E74E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4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scrumguide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476239" w:rsidRDefault="00F27593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C40E8"/>
    <w:rsid w:val="000D4FAD"/>
    <w:rsid w:val="002E47CA"/>
    <w:rsid w:val="003F2291"/>
    <w:rsid w:val="00476239"/>
    <w:rsid w:val="0056075F"/>
    <w:rsid w:val="0067171A"/>
    <w:rsid w:val="007F2F63"/>
    <w:rsid w:val="009B0278"/>
    <w:rsid w:val="00A62ED6"/>
    <w:rsid w:val="00AA71D4"/>
    <w:rsid w:val="00BF56C3"/>
    <w:rsid w:val="00F27593"/>
    <w:rsid w:val="00F9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663</TotalTime>
  <Pages>10</Pages>
  <Words>1168</Words>
  <Characters>6429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Udenar</cp:lastModifiedBy>
  <cp:revision>22</cp:revision>
  <cp:lastPrinted>2006-08-01T17:47:00Z</cp:lastPrinted>
  <dcterms:created xsi:type="dcterms:W3CDTF">2026-02-26T14:44:00Z</dcterms:created>
  <dcterms:modified xsi:type="dcterms:W3CDTF">2026-05-01T17:36:00Z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