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740808" w14:textId="7A3123D8" w:rsidR="00D077E9" w:rsidRDefault="00AB02A7" w:rsidP="00D70D02">
      <w:pPr>
        <w:rPr>
          <w:noProof/>
        </w:rPr>
      </w:pPr>
      <w:r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5338FFB1" wp14:editId="07D3BDC2">
                <wp:simplePos x="0" y="0"/>
                <wp:positionH relativeFrom="column">
                  <wp:posOffset>-202474</wp:posOffset>
                </wp:positionH>
                <wp:positionV relativeFrom="page">
                  <wp:posOffset>938150</wp:posOffset>
                </wp:positionV>
                <wp:extent cx="3938905" cy="8657111"/>
                <wp:effectExtent l="0" t="0" r="4445" b="0"/>
                <wp:wrapNone/>
                <wp:docPr id="3" name="Rectángulo 3" descr="rectángulo blanco para texto en portad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8905" cy="865711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F2BDCB" id="Rectángulo 3" o:spid="_x0000_s1026" alt="rectángulo blanco para texto en portada" style="position:absolute;margin-left:-15.95pt;margin-top:73.85pt;width:310.15pt;height:681.6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" fillcolor="white [3212]" stroked="f" strokeweight="2pt">
                <w10:wrap anchory="page"/>
              </v:rect>
            </w:pict>
          </mc:Fallback>
        </mc:AlternateContent>
      </w:r>
      <w:r w:rsidR="00D077E9">
        <w:rPr>
          <w:noProof/>
          <w:lang w:bidi="es-ES"/>
        </w:rPr>
        <w:drawing>
          <wp:anchor distT="0" distB="0" distL="114300" distR="114300" simplePos="0" relativeHeight="251658240" behindDoc="1" locked="0" layoutInCell="1" allowOverlap="1" wp14:anchorId="7F97773E" wp14:editId="70C6911D">
            <wp:simplePos x="0" y="0"/>
            <wp:positionH relativeFrom="column">
              <wp:posOffset>-746975</wp:posOffset>
            </wp:positionH>
            <wp:positionV relativeFrom="page">
              <wp:posOffset>-12700</wp:posOffset>
            </wp:positionV>
            <wp:extent cx="7760970" cy="6684010"/>
            <wp:effectExtent l="0" t="0" r="0" b="2540"/>
            <wp:wrapNone/>
            <wp:docPr id="1" name="Imagen 1" descr="vista de la calle con edificios, establecimientos y cantantes de cal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7-11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0970" cy="6684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pPr w:leftFromText="180" w:rightFromText="180" w:vertAnchor="text" w:horzAnchor="margin" w:tblpY="-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80"/>
      </w:tblGrid>
      <w:tr w:rsidR="00D077E9" w14:paraId="2C6B788C" w14:textId="77777777" w:rsidTr="00AB02A7">
        <w:trPr>
          <w:trHeight w:val="1894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69651C01" w14:textId="77777777" w:rsidR="00D077E9" w:rsidRDefault="00D077E9" w:rsidP="00AB02A7">
            <w:pPr>
              <w:rPr>
                <w:noProof/>
              </w:rPr>
            </w:pPr>
            <w:r>
              <w:rPr>
                <w:noProof/>
                <w:lang w:bidi="es-ES"/>
              </w:rPr>
              <mc:AlternateContent>
                <mc:Choice Requires="wps">
                  <w:drawing>
                    <wp:inline distT="0" distB="0" distL="0" distR="0" wp14:anchorId="0CB9EEAA" wp14:editId="3C233582">
                      <wp:extent cx="3528695" cy="1733550"/>
                      <wp:effectExtent l="0" t="0" r="0" b="0"/>
                      <wp:docPr id="8" name="Cuadro de text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528695" cy="17335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690B455" w14:textId="77777777" w:rsidR="00C27041" w:rsidRPr="00C27041" w:rsidRDefault="00C27041" w:rsidP="00C27041">
                                  <w:pPr>
                                    <w:pStyle w:val="Ttulo"/>
                                    <w:rPr>
                                      <w:sz w:val="24"/>
                                      <w:szCs w:val="24"/>
                                      <w:lang w:val="es-CO" w:bidi="es-ES"/>
                                    </w:rPr>
                                  </w:pPr>
                                </w:p>
                                <w:p w14:paraId="58631A90" w14:textId="77777777" w:rsidR="00C27041" w:rsidRPr="006755D5" w:rsidRDefault="00C27041" w:rsidP="006755D5">
                                  <w:pPr>
                                    <w:pStyle w:val="Ttulo"/>
                                    <w:spacing w:after="0"/>
                                    <w:jc w:val="center"/>
                                    <w:rPr>
                                      <w:sz w:val="32"/>
                                      <w:szCs w:val="32"/>
                                      <w:lang w:val="es-CO" w:bidi="es-ES"/>
                                    </w:rPr>
                                  </w:pPr>
                                  <w:r w:rsidRPr="006755D5">
                                    <w:rPr>
                                      <w:sz w:val="32"/>
                                      <w:szCs w:val="32"/>
                                      <w:lang w:val="es-CO" w:bidi="es-ES"/>
                                    </w:rPr>
                                    <w:t>Sistema de almacenamiento de información de compra y venta de cacao para la empresa Chocolate Tumaco</w:t>
                                  </w:r>
                                </w:p>
                                <w:p w14:paraId="164157A1" w14:textId="6B0B6CFB" w:rsidR="00CD528B" w:rsidRPr="00C27041" w:rsidRDefault="00CD528B" w:rsidP="00D077E9">
                                  <w:pPr>
                                    <w:pStyle w:val="Ttulo"/>
                                    <w:spacing w:after="0"/>
                                    <w:rPr>
                                      <w:sz w:val="36"/>
                                      <w:szCs w:val="36"/>
                                    </w:rPr>
                                  </w:pPr>
                                  <w:r w:rsidRPr="00C27041">
                                    <w:rPr>
                                      <w:sz w:val="36"/>
                                      <w:szCs w:val="36"/>
                                      <w:lang w:bidi="es-ES"/>
                                    </w:rPr>
                                    <w:t>Sprint 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0CB9EEA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8" o:spid="_x0000_s1026" type="#_x0000_t202" style="width:277.85pt;height:136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" filled="f" stroked="f" strokeweight=".5pt">
                      <v:textbox>
                        <w:txbxContent>
                          <w:p w14:paraId="6690B455" w14:textId="77777777" w:rsidR="00C27041" w:rsidRPr="00C27041" w:rsidRDefault="00C27041" w:rsidP="00C27041">
                            <w:pPr>
                              <w:pStyle w:val="Ttulo"/>
                              <w:rPr>
                                <w:sz w:val="24"/>
                                <w:szCs w:val="24"/>
                                <w:lang w:val="es-CO" w:bidi="es-ES"/>
                              </w:rPr>
                            </w:pPr>
                          </w:p>
                          <w:p w14:paraId="58631A90" w14:textId="77777777" w:rsidR="00C27041" w:rsidRPr="006755D5" w:rsidRDefault="00C27041" w:rsidP="006755D5">
                            <w:pPr>
                              <w:pStyle w:val="Ttulo"/>
                              <w:spacing w:after="0"/>
                              <w:jc w:val="center"/>
                              <w:rPr>
                                <w:sz w:val="32"/>
                                <w:szCs w:val="32"/>
                                <w:lang w:val="es-CO" w:bidi="es-ES"/>
                              </w:rPr>
                            </w:pPr>
                            <w:r w:rsidRPr="006755D5">
                              <w:rPr>
                                <w:sz w:val="32"/>
                                <w:szCs w:val="32"/>
                                <w:lang w:val="es-CO" w:bidi="es-ES"/>
                              </w:rPr>
                              <w:t>Sistema de almacenamiento de información de compra y venta de cacao para la empresa Chocolate Tumaco</w:t>
                            </w:r>
                          </w:p>
                          <w:p w14:paraId="164157A1" w14:textId="6B0B6CFB" w:rsidR="00CD528B" w:rsidRPr="00C27041" w:rsidRDefault="00CD528B" w:rsidP="00D077E9">
                            <w:pPr>
                              <w:pStyle w:val="Ttulo"/>
                              <w:spacing w:after="0"/>
                              <w:rPr>
                                <w:sz w:val="36"/>
                                <w:szCs w:val="36"/>
                              </w:rPr>
                            </w:pPr>
                            <w:r w:rsidRPr="00C27041">
                              <w:rPr>
                                <w:sz w:val="36"/>
                                <w:szCs w:val="36"/>
                                <w:lang w:bidi="es-ES"/>
                              </w:rPr>
                              <w:t>Sprint 0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66F0514A" w14:textId="77777777" w:rsidR="00D077E9" w:rsidRDefault="00D077E9" w:rsidP="00AB02A7">
            <w:pPr>
              <w:rPr>
                <w:noProof/>
              </w:rPr>
            </w:pPr>
            <w:r>
              <w:rPr>
                <w:noProof/>
                <w:lang w:bidi="es-ES"/>
              </w:rPr>
              <mc:AlternateContent>
                <mc:Choice Requires="wps">
                  <w:drawing>
                    <wp:inline distT="0" distB="0" distL="0" distR="0" wp14:anchorId="766E10D0" wp14:editId="7787EBBA">
                      <wp:extent cx="1390918" cy="0"/>
                      <wp:effectExtent l="0" t="19050" r="19050" b="19050"/>
                      <wp:docPr id="5" name="Conector recto 5" descr="divisor de tex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90918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oel="http://schemas.microsoft.com/office/2019/extlst">
                  <w:pict>
                    <v:line w14:anchorId="3C7809CC" id="Conector recto 5" o:spid="_x0000_s1026" alt="divisor de texto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09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" strokecolor="#082a75 [3215]" strokeweight="3pt">
                      <w10:anchorlock/>
                    </v:line>
                  </w:pict>
                </mc:Fallback>
              </mc:AlternateContent>
            </w:r>
          </w:p>
        </w:tc>
      </w:tr>
      <w:tr w:rsidR="00D077E9" w14:paraId="3AD1CCFC" w14:textId="77777777" w:rsidTr="004E5FEE">
        <w:trPr>
          <w:trHeight w:val="7303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31FC6595" w14:textId="1E822304" w:rsidR="00D077E9" w:rsidRDefault="00D077E9" w:rsidP="00AB02A7">
            <w:pPr>
              <w:rPr>
                <w:noProof/>
              </w:rPr>
            </w:pPr>
          </w:p>
        </w:tc>
      </w:tr>
      <w:tr w:rsidR="00D077E9" w14:paraId="11D6A2B3" w14:textId="77777777" w:rsidTr="00AB02A7">
        <w:trPr>
          <w:trHeight w:val="2438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sdt>
            <w:sdtPr>
              <w:rPr>
                <w:noProof/>
              </w:rPr>
              <w:id w:val="1080870105"/>
              <w:placeholder>
                <w:docPart w:val="A9B4550B676949FF846EEBBAF789DB52"/>
              </w:placeholder>
              <w15:appearance w15:val="hidden"/>
            </w:sdtPr>
            <w:sdtEndPr/>
            <w:sdtContent>
              <w:p w14:paraId="1DB1C0CE" w14:textId="2448ACDA" w:rsidR="00D077E9" w:rsidRDefault="000747A0" w:rsidP="00AB02A7">
                <w:pPr>
                  <w:rPr>
                    <w:noProof/>
                  </w:rPr>
                </w:pPr>
                <w:r>
                  <w:rPr>
                    <w:rStyle w:val="SubttuloCar"/>
                    <w:b w:val="0"/>
                    <w:noProof/>
                    <w:lang w:bidi="es-ES"/>
                  </w:rPr>
                  <w:fldChar w:fldCharType="begin"/>
                </w:r>
                <w:r>
                  <w:rPr>
                    <w:rStyle w:val="SubttuloCar"/>
                    <w:b w:val="0"/>
                    <w:noProof/>
                    <w:lang w:bidi="es-ES"/>
                  </w:rPr>
                  <w:instrText xml:space="preserve"> DATE  \@ "d MMMM"  \* MERGEFORMAT </w:instrText>
                </w:r>
                <w:r>
                  <w:rPr>
                    <w:rStyle w:val="SubttuloCar"/>
                    <w:b w:val="0"/>
                    <w:noProof/>
                    <w:lang w:bidi="es-ES"/>
                  </w:rPr>
                  <w:fldChar w:fldCharType="separate"/>
                </w:r>
                <w:r w:rsidR="00E74E5E">
                  <w:rPr>
                    <w:rStyle w:val="SubttuloCar"/>
                    <w:b w:val="0"/>
                    <w:noProof/>
                    <w:lang w:bidi="es-ES"/>
                  </w:rPr>
                  <w:t>24 abril</w:t>
                </w:r>
                <w:r>
                  <w:rPr>
                    <w:rStyle w:val="SubttuloCar"/>
                    <w:b w:val="0"/>
                    <w:noProof/>
                    <w:lang w:bidi="es-ES"/>
                  </w:rPr>
                  <w:fldChar w:fldCharType="end"/>
                </w:r>
              </w:p>
            </w:sdtContent>
          </w:sdt>
          <w:p w14:paraId="473E6FD5" w14:textId="77777777" w:rsidR="00D077E9" w:rsidRDefault="00D077E9" w:rsidP="00AB02A7">
            <w:pPr>
              <w:rPr>
                <w:noProof/>
                <w:sz w:val="10"/>
                <w:szCs w:val="10"/>
              </w:rPr>
            </w:pPr>
            <w:r w:rsidRPr="00D86945">
              <w:rPr>
                <w:noProof/>
                <w:sz w:val="10"/>
                <w:szCs w:val="10"/>
                <w:lang w:bidi="es-ES"/>
              </w:rPr>
              <mc:AlternateContent>
                <mc:Choice Requires="wps">
                  <w:drawing>
                    <wp:inline distT="0" distB="0" distL="0" distR="0" wp14:anchorId="346B3BA0" wp14:editId="10DB491D">
                      <wp:extent cx="1493949" cy="0"/>
                      <wp:effectExtent l="0" t="19050" r="30480" b="19050"/>
                      <wp:docPr id="6" name="Conector recto 6" descr="divisor de tex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93949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oel="http://schemas.microsoft.com/office/2019/extlst">
                  <w:pict>
                    <v:line w14:anchorId="2EAC2734" id="Conector recto 6" o:spid="_x0000_s1026" alt="divisor de texto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17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" strokecolor="#082a75 [3215]" strokeweight="3pt">
                      <w10:anchorlock/>
                    </v:line>
                  </w:pict>
                </mc:Fallback>
              </mc:AlternateContent>
            </w:r>
          </w:p>
          <w:p w14:paraId="415525C8" w14:textId="77777777" w:rsidR="00D077E9" w:rsidRDefault="00D077E9" w:rsidP="00AB02A7">
            <w:pPr>
              <w:rPr>
                <w:noProof/>
                <w:sz w:val="10"/>
                <w:szCs w:val="10"/>
              </w:rPr>
            </w:pPr>
          </w:p>
          <w:p w14:paraId="7A97369B" w14:textId="77777777" w:rsidR="00D077E9" w:rsidRDefault="00D077E9" w:rsidP="00AB02A7">
            <w:pPr>
              <w:rPr>
                <w:noProof/>
                <w:sz w:val="10"/>
                <w:szCs w:val="10"/>
              </w:rPr>
            </w:pPr>
          </w:p>
          <w:p w14:paraId="1616C70E" w14:textId="5F3CE5AD" w:rsidR="00D077E9" w:rsidRDefault="00BD546B" w:rsidP="00AB02A7">
            <w:pPr>
              <w:rPr>
                <w:noProof/>
              </w:rPr>
            </w:pPr>
            <w:r>
              <w:rPr>
                <w:noProof/>
              </w:rPr>
              <w:t>Naisa Tech</w:t>
            </w:r>
          </w:p>
          <w:p w14:paraId="02DF298C" w14:textId="2F202396" w:rsidR="00D077E9" w:rsidRDefault="00D077E9" w:rsidP="00AB02A7">
            <w:pPr>
              <w:rPr>
                <w:noProof/>
              </w:rPr>
            </w:pPr>
            <w:r w:rsidRPr="00B231E5">
              <w:rPr>
                <w:noProof/>
                <w:lang w:bidi="es-ES"/>
              </w:rPr>
              <w:t xml:space="preserve">Creado por: </w:t>
            </w:r>
            <w:r w:rsidR="00EE1D32">
              <w:rPr>
                <w:noProof/>
              </w:rPr>
              <w:t>Isaura Alexandra Banguera Ruiz</w:t>
            </w:r>
          </w:p>
          <w:p w14:paraId="33C9AB4B" w14:textId="6A6A45FF" w:rsidR="00EE1D32" w:rsidRDefault="006755D5" w:rsidP="00AB02A7">
            <w:pPr>
              <w:rPr>
                <w:noProof/>
              </w:rPr>
            </w:pPr>
            <w:r>
              <w:rPr>
                <w:noProof/>
              </w:rPr>
              <w:t xml:space="preserve">                       </w:t>
            </w:r>
            <w:r w:rsidR="00EE1D32">
              <w:rPr>
                <w:noProof/>
              </w:rPr>
              <w:t>Nathalia Mejia Buitrago</w:t>
            </w:r>
          </w:p>
          <w:p w14:paraId="4649A1F2" w14:textId="77777777" w:rsidR="00D077E9" w:rsidRPr="00D86945" w:rsidRDefault="00D077E9" w:rsidP="00AB02A7">
            <w:pPr>
              <w:rPr>
                <w:noProof/>
                <w:sz w:val="10"/>
                <w:szCs w:val="10"/>
              </w:rPr>
            </w:pPr>
          </w:p>
        </w:tc>
      </w:tr>
    </w:tbl>
    <w:p w14:paraId="722C7914" w14:textId="62E84B93" w:rsidR="00D077E9" w:rsidRDefault="00EE1D32">
      <w:pPr>
        <w:spacing w:after="200"/>
        <w:rPr>
          <w:noProof/>
        </w:rPr>
      </w:pPr>
      <w:r>
        <w:rPr>
          <w:noProof/>
          <w:lang w:bidi="es-ES"/>
        </w:rPr>
        <w:drawing>
          <wp:anchor distT="0" distB="0" distL="114300" distR="114300" simplePos="0" relativeHeight="251662336" behindDoc="1" locked="0" layoutInCell="1" allowOverlap="1" wp14:anchorId="1C6DD99A" wp14:editId="196A0D12">
            <wp:simplePos x="0" y="0"/>
            <wp:positionH relativeFrom="margin">
              <wp:posOffset>4868289</wp:posOffset>
            </wp:positionH>
            <wp:positionV relativeFrom="paragraph">
              <wp:posOffset>6494170</wp:posOffset>
            </wp:positionV>
            <wp:extent cx="1571625" cy="1571625"/>
            <wp:effectExtent l="0" t="0" r="9525" b="9525"/>
            <wp:wrapTight wrapText="bothSides">
              <wp:wrapPolygon edited="0">
                <wp:start x="8116" y="0"/>
                <wp:lineTo x="6545" y="262"/>
                <wp:lineTo x="1571" y="3665"/>
                <wp:lineTo x="262" y="6807"/>
                <wp:lineTo x="0" y="7855"/>
                <wp:lineTo x="0" y="13615"/>
                <wp:lineTo x="1047" y="16756"/>
                <wp:lineTo x="1047" y="17280"/>
                <wp:lineTo x="5760" y="20945"/>
                <wp:lineTo x="7593" y="21469"/>
                <wp:lineTo x="7855" y="21469"/>
                <wp:lineTo x="13615" y="21469"/>
                <wp:lineTo x="15971" y="20945"/>
                <wp:lineTo x="20422" y="17280"/>
                <wp:lineTo x="20422" y="16756"/>
                <wp:lineTo x="21469" y="13876"/>
                <wp:lineTo x="21469" y="7855"/>
                <wp:lineTo x="20160" y="3404"/>
                <wp:lineTo x="15185" y="524"/>
                <wp:lineTo x="13353" y="0"/>
                <wp:lineTo x="8116" y="0"/>
              </wp:wrapPolygon>
            </wp:wrapTight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727" r="22727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571625"/>
                    </a:xfrm>
                    <a:prstGeom prst="flowChartConnector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B02A7"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ACD330D" wp14:editId="04A83560">
                <wp:simplePos x="0" y="0"/>
                <wp:positionH relativeFrom="column">
                  <wp:posOffset>-745490</wp:posOffset>
                </wp:positionH>
                <wp:positionV relativeFrom="page">
                  <wp:posOffset>6667500</wp:posOffset>
                </wp:positionV>
                <wp:extent cx="7760970" cy="4019550"/>
                <wp:effectExtent l="0" t="0" r="0" b="0"/>
                <wp:wrapNone/>
                <wp:docPr id="2" name="Rectángulo 2" descr="rectángulo de colo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0970" cy="4019550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2C869B" id="Rectángulo 2" o:spid="_x0000_s1026" alt="rectángulo de color" style="position:absolute;margin-left:-58.7pt;margin-top:525pt;width:611.1pt;height:316.5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" fillcolor="#34aba2 [3206]" stroked="f" strokeweight="2pt">
                <w10:wrap anchory="page"/>
              </v:rect>
            </w:pict>
          </mc:Fallback>
        </mc:AlternateContent>
      </w:r>
      <w:r w:rsidR="00D077E9">
        <w:rPr>
          <w:noProof/>
          <w:lang w:bidi="es-ES"/>
        </w:rPr>
        <w:br w:type="page"/>
      </w:r>
    </w:p>
    <w:p w14:paraId="2F2DDC1E" w14:textId="3CA75F6E" w:rsidR="00D077E9" w:rsidRDefault="00CD528B" w:rsidP="00D077E9">
      <w:pPr>
        <w:pStyle w:val="Ttulo1"/>
        <w:rPr>
          <w:noProof/>
          <w:lang w:bidi="es-ES"/>
        </w:rPr>
      </w:pPr>
      <w:bookmarkStart w:id="0" w:name="_Hlk227971109"/>
      <w:r>
        <w:rPr>
          <w:noProof/>
          <w:lang w:bidi="es-ES"/>
        </w:rPr>
        <w:lastRenderedPageBreak/>
        <w:t>Objetivo</w:t>
      </w:r>
    </w:p>
    <w:p w14:paraId="519BE0FF" w14:textId="51C268B8" w:rsidR="000963A6" w:rsidRPr="000963A6" w:rsidRDefault="002B7C99" w:rsidP="001C714F">
      <w:pPr>
        <w:pStyle w:val="Contenido"/>
        <w:rPr>
          <w:noProof/>
          <w:lang w:val="es-CO" w:bidi="es-ES"/>
        </w:rPr>
      </w:pPr>
      <w:r w:rsidRPr="002B7C99">
        <w:rPr>
          <w:noProof/>
          <w:lang w:val="es-CO" w:bidi="es-ES"/>
        </w:rPr>
        <w:t>Desarrollar un sistema web para la empresa Chocolate Tumaco que permita gestionar eficientemente las compras, ventas e inventario de cacao, incorporando control de acceso basado en roles (administrador, empleado y gerente), garantizando la integridad de la información, trazabilidad de las operaciones y generación de reportes que apoyen la toma de decisiones.</w:t>
      </w:r>
    </w:p>
    <w:p w14:paraId="3F48546B" w14:textId="31C9F269" w:rsidR="00CD528B" w:rsidRDefault="00CD528B" w:rsidP="00D077E9">
      <w:pPr>
        <w:pStyle w:val="Ttulo1"/>
      </w:pPr>
      <w:r>
        <w:rPr>
          <w:noProof/>
          <w:lang w:bidi="es-ES"/>
        </w:rPr>
        <w:t xml:space="preserve">Listado de </w:t>
      </w:r>
      <w:r>
        <w:t>Funcionalidades</w:t>
      </w:r>
    </w:p>
    <w:p w14:paraId="30A67580" w14:textId="6840FAE2" w:rsidR="001C714F" w:rsidRPr="004E0C79" w:rsidRDefault="00A83B79" w:rsidP="00DC06BF">
      <w:pPr>
        <w:pStyle w:val="Contenido"/>
        <w:numPr>
          <w:ilvl w:val="0"/>
          <w:numId w:val="5"/>
        </w:numPr>
      </w:pPr>
      <w:r w:rsidRPr="00A83B79">
        <w:rPr>
          <w:b/>
          <w:bCs/>
        </w:rPr>
        <w:t>Gestión de Usuarios y Seguridad</w:t>
      </w:r>
      <w:r w:rsidR="00DC06BF">
        <w:rPr>
          <w:b/>
          <w:bCs/>
        </w:rPr>
        <w:t>.</w:t>
      </w:r>
    </w:p>
    <w:p w14:paraId="3036743E" w14:textId="77777777" w:rsidR="004E0C79" w:rsidRDefault="004E0C79" w:rsidP="004E0C79">
      <w:pPr>
        <w:pStyle w:val="Contenido"/>
        <w:numPr>
          <w:ilvl w:val="0"/>
          <w:numId w:val="20"/>
        </w:numPr>
      </w:pPr>
      <w:r>
        <w:t>Registro de usuarios en el sistema.</w:t>
      </w:r>
    </w:p>
    <w:p w14:paraId="34164597" w14:textId="77777777" w:rsidR="004E0C79" w:rsidRDefault="004E0C79" w:rsidP="004E0C79">
      <w:pPr>
        <w:pStyle w:val="Contenido"/>
        <w:numPr>
          <w:ilvl w:val="0"/>
          <w:numId w:val="20"/>
        </w:numPr>
      </w:pPr>
      <w:r>
        <w:t>Autenticación e inicio de sesión.</w:t>
      </w:r>
    </w:p>
    <w:p w14:paraId="55788E3E" w14:textId="77777777" w:rsidR="004E0C79" w:rsidRDefault="004E0C79" w:rsidP="004E0C79">
      <w:pPr>
        <w:pStyle w:val="Contenido"/>
        <w:numPr>
          <w:ilvl w:val="0"/>
          <w:numId w:val="20"/>
        </w:numPr>
      </w:pPr>
      <w:r>
        <w:t>Gestión de roles de usuario.</w:t>
      </w:r>
    </w:p>
    <w:p w14:paraId="1FE5B1A8" w14:textId="0CF5B8F1" w:rsidR="004E0C79" w:rsidRPr="00A83B79" w:rsidRDefault="004E0C79" w:rsidP="004E0C79">
      <w:pPr>
        <w:pStyle w:val="Contenido"/>
        <w:numPr>
          <w:ilvl w:val="0"/>
          <w:numId w:val="20"/>
        </w:numPr>
      </w:pPr>
      <w:r>
        <w:t>Cierre de sesión.</w:t>
      </w:r>
    </w:p>
    <w:p w14:paraId="40C5E02D" w14:textId="40C83D58" w:rsidR="001C714F" w:rsidRPr="004E0C79" w:rsidRDefault="00A83B79" w:rsidP="00DC06BF">
      <w:pPr>
        <w:pStyle w:val="Contenido"/>
        <w:numPr>
          <w:ilvl w:val="0"/>
          <w:numId w:val="5"/>
        </w:numPr>
      </w:pPr>
      <w:r w:rsidRPr="00A83B79">
        <w:rPr>
          <w:b/>
          <w:bCs/>
        </w:rPr>
        <w:t>Gestión de Proveedores</w:t>
      </w:r>
      <w:r w:rsidR="00DC06BF">
        <w:rPr>
          <w:b/>
          <w:bCs/>
        </w:rPr>
        <w:t>.</w:t>
      </w:r>
    </w:p>
    <w:p w14:paraId="3C662303" w14:textId="77777777" w:rsidR="004E0C79" w:rsidRDefault="004E0C79" w:rsidP="004E0C79">
      <w:pPr>
        <w:pStyle w:val="Contenido"/>
        <w:numPr>
          <w:ilvl w:val="0"/>
          <w:numId w:val="21"/>
        </w:numPr>
      </w:pPr>
      <w:r>
        <w:t>Registro de proveedores.</w:t>
      </w:r>
    </w:p>
    <w:p w14:paraId="355A03DB" w14:textId="77777777" w:rsidR="004E0C79" w:rsidRDefault="004E0C79" w:rsidP="004E0C79">
      <w:pPr>
        <w:pStyle w:val="Contenido"/>
        <w:numPr>
          <w:ilvl w:val="0"/>
          <w:numId w:val="21"/>
        </w:numPr>
      </w:pPr>
      <w:r>
        <w:t>Actualización de información de proveedores.</w:t>
      </w:r>
    </w:p>
    <w:p w14:paraId="4B794501" w14:textId="4421693C" w:rsidR="004E0C79" w:rsidRPr="00DC06BF" w:rsidRDefault="004E0C79" w:rsidP="004E0C79">
      <w:pPr>
        <w:pStyle w:val="Contenido"/>
        <w:numPr>
          <w:ilvl w:val="0"/>
          <w:numId w:val="21"/>
        </w:numPr>
      </w:pPr>
      <w:r>
        <w:t>Consulta de proveedores registrados</w:t>
      </w:r>
    </w:p>
    <w:p w14:paraId="27637D25" w14:textId="08EE1FC5" w:rsidR="001C714F" w:rsidRDefault="00A83B79" w:rsidP="00DC06BF">
      <w:pPr>
        <w:pStyle w:val="Contenido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Gestión de c</w:t>
      </w:r>
      <w:r w:rsidR="004E0C79">
        <w:rPr>
          <w:b/>
          <w:bCs/>
        </w:rPr>
        <w:t>lientes</w:t>
      </w:r>
      <w:r w:rsidR="00DC06BF">
        <w:rPr>
          <w:b/>
          <w:bCs/>
        </w:rPr>
        <w:t>.</w:t>
      </w:r>
    </w:p>
    <w:p w14:paraId="15F435F3" w14:textId="77777777" w:rsidR="004E0C79" w:rsidRPr="004E0C79" w:rsidRDefault="004E0C79" w:rsidP="004E0C79">
      <w:pPr>
        <w:pStyle w:val="Contenido"/>
        <w:numPr>
          <w:ilvl w:val="0"/>
          <w:numId w:val="22"/>
        </w:numPr>
      </w:pPr>
      <w:r w:rsidRPr="004E0C79">
        <w:t>Registro de clientes.</w:t>
      </w:r>
    </w:p>
    <w:p w14:paraId="54C6712F" w14:textId="77777777" w:rsidR="004E0C79" w:rsidRPr="004E0C79" w:rsidRDefault="004E0C79" w:rsidP="004E0C79">
      <w:pPr>
        <w:pStyle w:val="Contenido"/>
        <w:numPr>
          <w:ilvl w:val="0"/>
          <w:numId w:val="22"/>
        </w:numPr>
      </w:pPr>
      <w:r w:rsidRPr="004E0C79">
        <w:t>Actualización de información de clientes.</w:t>
      </w:r>
    </w:p>
    <w:p w14:paraId="32457BF8" w14:textId="5BF103F8" w:rsidR="004E0C79" w:rsidRPr="004E0C79" w:rsidRDefault="004E0C79" w:rsidP="004E0C79">
      <w:pPr>
        <w:pStyle w:val="Contenido"/>
        <w:numPr>
          <w:ilvl w:val="0"/>
          <w:numId w:val="22"/>
        </w:numPr>
      </w:pPr>
      <w:r w:rsidRPr="004E0C79">
        <w:t>Consulta de clientes registrados.</w:t>
      </w:r>
    </w:p>
    <w:p w14:paraId="5BC26D6F" w14:textId="03C2C429" w:rsidR="001C714F" w:rsidRPr="004E0C79" w:rsidRDefault="00EC2A6E" w:rsidP="00DC06BF">
      <w:pPr>
        <w:pStyle w:val="Contenido"/>
        <w:numPr>
          <w:ilvl w:val="0"/>
          <w:numId w:val="5"/>
        </w:numPr>
      </w:pPr>
      <w:r>
        <w:rPr>
          <w:b/>
          <w:bCs/>
        </w:rPr>
        <w:t xml:space="preserve">Gestión de </w:t>
      </w:r>
      <w:r w:rsidR="004E0C79">
        <w:rPr>
          <w:b/>
          <w:bCs/>
        </w:rPr>
        <w:t>compras</w:t>
      </w:r>
      <w:r>
        <w:rPr>
          <w:b/>
          <w:bCs/>
        </w:rPr>
        <w:t>.</w:t>
      </w:r>
    </w:p>
    <w:p w14:paraId="090A3E41" w14:textId="77777777" w:rsidR="004E0C79" w:rsidRDefault="004E0C79" w:rsidP="004E0C79">
      <w:pPr>
        <w:pStyle w:val="Contenido"/>
        <w:numPr>
          <w:ilvl w:val="0"/>
          <w:numId w:val="23"/>
        </w:numPr>
      </w:pPr>
      <w:r>
        <w:t>Registro de compras de cacao.</w:t>
      </w:r>
    </w:p>
    <w:p w14:paraId="6902ED0C" w14:textId="77777777" w:rsidR="004E0C79" w:rsidRDefault="004E0C79" w:rsidP="004E0C79">
      <w:pPr>
        <w:pStyle w:val="Contenido"/>
        <w:numPr>
          <w:ilvl w:val="0"/>
          <w:numId w:val="23"/>
        </w:numPr>
      </w:pPr>
      <w:r>
        <w:t>Asociación de proveedor.</w:t>
      </w:r>
    </w:p>
    <w:p w14:paraId="304CD05C" w14:textId="77777777" w:rsidR="004E0C79" w:rsidRDefault="004E0C79" w:rsidP="004E0C79">
      <w:pPr>
        <w:pStyle w:val="Contenido"/>
        <w:numPr>
          <w:ilvl w:val="0"/>
          <w:numId w:val="23"/>
        </w:numPr>
      </w:pPr>
      <w:r>
        <w:t>Registro de cantidad y precio.</w:t>
      </w:r>
    </w:p>
    <w:p w14:paraId="61EC14B0" w14:textId="0DE21B96" w:rsidR="004E0C79" w:rsidRPr="00EC2A6E" w:rsidRDefault="004E0C79" w:rsidP="004E0C79">
      <w:pPr>
        <w:pStyle w:val="Contenido"/>
        <w:numPr>
          <w:ilvl w:val="0"/>
          <w:numId w:val="23"/>
        </w:numPr>
      </w:pPr>
      <w:r>
        <w:t>Actualización automática del inventario.</w:t>
      </w:r>
    </w:p>
    <w:p w14:paraId="177EEB20" w14:textId="77ADD02E" w:rsidR="001C714F" w:rsidRPr="007C5FD0" w:rsidRDefault="00FA3612" w:rsidP="00DC06BF">
      <w:pPr>
        <w:pStyle w:val="Contenido"/>
        <w:numPr>
          <w:ilvl w:val="0"/>
          <w:numId w:val="5"/>
        </w:numPr>
      </w:pPr>
      <w:r>
        <w:rPr>
          <w:b/>
          <w:bCs/>
        </w:rPr>
        <w:t>Gestión de</w:t>
      </w:r>
      <w:r w:rsidR="004E0C79">
        <w:rPr>
          <w:b/>
          <w:bCs/>
        </w:rPr>
        <w:t xml:space="preserve"> ventas</w:t>
      </w:r>
      <w:r w:rsidR="00EC2A6E">
        <w:rPr>
          <w:b/>
          <w:bCs/>
        </w:rPr>
        <w:t>.</w:t>
      </w:r>
    </w:p>
    <w:p w14:paraId="4260A764" w14:textId="77777777" w:rsidR="007C5FD0" w:rsidRDefault="007C5FD0" w:rsidP="007C5FD0">
      <w:pPr>
        <w:pStyle w:val="Contenido"/>
        <w:numPr>
          <w:ilvl w:val="0"/>
          <w:numId w:val="24"/>
        </w:numPr>
      </w:pPr>
      <w:r>
        <w:t>Registro de ventas de cacao.</w:t>
      </w:r>
    </w:p>
    <w:p w14:paraId="1102745C" w14:textId="77777777" w:rsidR="007C5FD0" w:rsidRDefault="007C5FD0" w:rsidP="007C5FD0">
      <w:pPr>
        <w:pStyle w:val="Contenido"/>
        <w:numPr>
          <w:ilvl w:val="0"/>
          <w:numId w:val="24"/>
        </w:numPr>
      </w:pPr>
      <w:r>
        <w:t>Asociación de cliente.</w:t>
      </w:r>
    </w:p>
    <w:p w14:paraId="26369669" w14:textId="77777777" w:rsidR="007C5FD0" w:rsidRDefault="007C5FD0" w:rsidP="007C5FD0">
      <w:pPr>
        <w:pStyle w:val="Contenido"/>
        <w:numPr>
          <w:ilvl w:val="0"/>
          <w:numId w:val="24"/>
        </w:numPr>
      </w:pPr>
      <w:r>
        <w:t>Aplicación de descuentos.</w:t>
      </w:r>
    </w:p>
    <w:p w14:paraId="621865C7" w14:textId="1734FB56" w:rsidR="007C5FD0" w:rsidRPr="00EC2A6E" w:rsidRDefault="007C5FD0" w:rsidP="007C5FD0">
      <w:pPr>
        <w:pStyle w:val="Contenido"/>
        <w:numPr>
          <w:ilvl w:val="0"/>
          <w:numId w:val="24"/>
        </w:numPr>
      </w:pPr>
      <w:r>
        <w:t>Actualización automática del inventario.</w:t>
      </w:r>
    </w:p>
    <w:p w14:paraId="2A074D91" w14:textId="1C2510E9" w:rsidR="00FA3612" w:rsidRPr="007C5FD0" w:rsidRDefault="007C5FD0" w:rsidP="00FA3612">
      <w:pPr>
        <w:pStyle w:val="Contenido"/>
        <w:numPr>
          <w:ilvl w:val="0"/>
          <w:numId w:val="5"/>
        </w:numPr>
      </w:pPr>
      <w:r>
        <w:rPr>
          <w:b/>
          <w:bCs/>
        </w:rPr>
        <w:t>Gestión de inventario</w:t>
      </w:r>
      <w:r w:rsidR="00FA3612">
        <w:rPr>
          <w:b/>
          <w:bCs/>
        </w:rPr>
        <w:t>.</w:t>
      </w:r>
    </w:p>
    <w:p w14:paraId="70DDE068" w14:textId="18E3C119" w:rsidR="007C5FD0" w:rsidRDefault="007C5FD0" w:rsidP="007C5FD0">
      <w:pPr>
        <w:pStyle w:val="Contenido"/>
        <w:numPr>
          <w:ilvl w:val="0"/>
          <w:numId w:val="25"/>
        </w:numPr>
      </w:pPr>
      <w:r>
        <w:t>Registro de productos</w:t>
      </w:r>
      <w:r w:rsidR="002B7C99">
        <w:t xml:space="preserve"> de cacao</w:t>
      </w:r>
      <w:r>
        <w:t>.</w:t>
      </w:r>
    </w:p>
    <w:p w14:paraId="0AF6D911" w14:textId="0543F2FB" w:rsidR="007C5FD0" w:rsidRDefault="007C5FD0" w:rsidP="007C5FD0">
      <w:pPr>
        <w:pStyle w:val="Contenido"/>
        <w:numPr>
          <w:ilvl w:val="0"/>
          <w:numId w:val="25"/>
        </w:numPr>
      </w:pPr>
      <w:r>
        <w:t>Control de entradas</w:t>
      </w:r>
      <w:r w:rsidR="002B7C99">
        <w:t xml:space="preserve"> (compras)</w:t>
      </w:r>
      <w:r>
        <w:t xml:space="preserve"> y salidas </w:t>
      </w:r>
      <w:r w:rsidR="007F2712">
        <w:t>(ventas)</w:t>
      </w:r>
      <w:r>
        <w:t>.</w:t>
      </w:r>
    </w:p>
    <w:p w14:paraId="550684AC" w14:textId="1ACD2D8D" w:rsidR="007C5FD0" w:rsidRDefault="007C5FD0" w:rsidP="007C5FD0">
      <w:pPr>
        <w:pStyle w:val="Contenido"/>
        <w:numPr>
          <w:ilvl w:val="0"/>
          <w:numId w:val="25"/>
        </w:numPr>
      </w:pPr>
      <w:r>
        <w:lastRenderedPageBreak/>
        <w:t>Visualización del stock disponible</w:t>
      </w:r>
    </w:p>
    <w:p w14:paraId="4C592DB3" w14:textId="429CBBA1" w:rsidR="007F2712" w:rsidRDefault="007F2712" w:rsidP="007C5FD0">
      <w:pPr>
        <w:pStyle w:val="Contenido"/>
        <w:numPr>
          <w:ilvl w:val="0"/>
          <w:numId w:val="25"/>
        </w:numPr>
      </w:pPr>
      <w:r>
        <w:t>Definición de unidad de medida (kg)</w:t>
      </w:r>
    </w:p>
    <w:p w14:paraId="11D6EA3B" w14:textId="46FE3521" w:rsidR="007F2712" w:rsidRDefault="007F2712" w:rsidP="007C5FD0">
      <w:pPr>
        <w:pStyle w:val="Contenido"/>
        <w:numPr>
          <w:ilvl w:val="0"/>
          <w:numId w:val="25"/>
        </w:numPr>
      </w:pPr>
      <w:r>
        <w:t>Control de stock mínimo (alertas)</w:t>
      </w:r>
    </w:p>
    <w:p w14:paraId="21491CF0" w14:textId="08CBB9D0" w:rsidR="007F2712" w:rsidRDefault="007F2712" w:rsidP="007C5FD0">
      <w:pPr>
        <w:pStyle w:val="Contenido"/>
        <w:numPr>
          <w:ilvl w:val="0"/>
          <w:numId w:val="25"/>
        </w:numPr>
      </w:pPr>
      <w:r>
        <w:t>Historial de movimientos de inventario.</w:t>
      </w:r>
    </w:p>
    <w:p w14:paraId="22913F55" w14:textId="6BC95649" w:rsidR="007C5FD0" w:rsidRPr="007C5FD0" w:rsidRDefault="007C5FD0" w:rsidP="007C5FD0">
      <w:pPr>
        <w:pStyle w:val="Contenido"/>
        <w:numPr>
          <w:ilvl w:val="0"/>
          <w:numId w:val="5"/>
        </w:numPr>
      </w:pPr>
      <w:r>
        <w:rPr>
          <w:b/>
          <w:bCs/>
        </w:rPr>
        <w:t>Reportes.</w:t>
      </w:r>
    </w:p>
    <w:p w14:paraId="29D32E7F" w14:textId="77777777" w:rsidR="007F2712" w:rsidRDefault="007F2712" w:rsidP="007F2712">
      <w:pPr>
        <w:pStyle w:val="Contenido"/>
        <w:numPr>
          <w:ilvl w:val="0"/>
          <w:numId w:val="26"/>
        </w:numPr>
      </w:pPr>
      <w:r>
        <w:t>Reporte de compras por proveedor y fecha</w:t>
      </w:r>
    </w:p>
    <w:p w14:paraId="25AB85B2" w14:textId="77777777" w:rsidR="007F2712" w:rsidRDefault="007F2712" w:rsidP="007F2712">
      <w:pPr>
        <w:pStyle w:val="Contenido"/>
        <w:numPr>
          <w:ilvl w:val="0"/>
          <w:numId w:val="26"/>
        </w:numPr>
      </w:pPr>
      <w:r>
        <w:t>Reporte de ventas por cliente y fecha</w:t>
      </w:r>
    </w:p>
    <w:p w14:paraId="4034C30C" w14:textId="77777777" w:rsidR="007F2712" w:rsidRDefault="007F2712" w:rsidP="007F2712">
      <w:pPr>
        <w:pStyle w:val="Contenido"/>
        <w:numPr>
          <w:ilvl w:val="0"/>
          <w:numId w:val="26"/>
        </w:numPr>
      </w:pPr>
      <w:r>
        <w:t>Reporte de inventario actualizado</w:t>
      </w:r>
    </w:p>
    <w:p w14:paraId="432B84D7" w14:textId="77777777" w:rsidR="007F2712" w:rsidRDefault="007F2712" w:rsidP="007F2712">
      <w:pPr>
        <w:pStyle w:val="Contenido"/>
        <w:numPr>
          <w:ilvl w:val="0"/>
          <w:numId w:val="26"/>
        </w:numPr>
      </w:pPr>
      <w:r>
        <w:t>Identificación de productos más vendidos</w:t>
      </w:r>
    </w:p>
    <w:p w14:paraId="51B60B6B" w14:textId="0683B1C5" w:rsidR="007F2712" w:rsidRDefault="007F2712" w:rsidP="007F2712">
      <w:pPr>
        <w:pStyle w:val="Contenido"/>
        <w:numPr>
          <w:ilvl w:val="0"/>
          <w:numId w:val="26"/>
        </w:numPr>
      </w:pPr>
      <w:r>
        <w:t>Filtros por rango de fechas</w:t>
      </w:r>
    </w:p>
    <w:p w14:paraId="05477A5B" w14:textId="38C16FF4" w:rsidR="007F2712" w:rsidRPr="007F2712" w:rsidRDefault="007F2712" w:rsidP="007F2712">
      <w:pPr>
        <w:pStyle w:val="Contenido"/>
        <w:numPr>
          <w:ilvl w:val="0"/>
          <w:numId w:val="5"/>
        </w:numPr>
      </w:pPr>
      <w:r>
        <w:rPr>
          <w:b/>
          <w:bCs/>
        </w:rPr>
        <w:t>Validaciones del sistema.</w:t>
      </w:r>
    </w:p>
    <w:p w14:paraId="0F90F55E" w14:textId="77777777" w:rsidR="007F2712" w:rsidRDefault="007F2712" w:rsidP="007F2712">
      <w:pPr>
        <w:pStyle w:val="Contenido"/>
        <w:numPr>
          <w:ilvl w:val="0"/>
          <w:numId w:val="28"/>
        </w:numPr>
      </w:pPr>
      <w:r>
        <w:t>No permitir ventas sin stock disponible</w:t>
      </w:r>
    </w:p>
    <w:p w14:paraId="4721C65A" w14:textId="77777777" w:rsidR="007F2712" w:rsidRDefault="007F2712" w:rsidP="007F2712">
      <w:pPr>
        <w:pStyle w:val="Contenido"/>
        <w:numPr>
          <w:ilvl w:val="0"/>
          <w:numId w:val="28"/>
        </w:numPr>
      </w:pPr>
      <w:r>
        <w:t>Evitar registros duplicados de clientes y proveedores</w:t>
      </w:r>
    </w:p>
    <w:p w14:paraId="75C3552A" w14:textId="77777777" w:rsidR="007F2712" w:rsidRDefault="007F2712" w:rsidP="007F2712">
      <w:pPr>
        <w:pStyle w:val="Contenido"/>
        <w:numPr>
          <w:ilvl w:val="0"/>
          <w:numId w:val="28"/>
        </w:numPr>
      </w:pPr>
      <w:r>
        <w:t>Validar que precios y cantidades sean mayores a cero</w:t>
      </w:r>
    </w:p>
    <w:p w14:paraId="6FF0C7F8" w14:textId="73389CB8" w:rsidR="007F2712" w:rsidRDefault="007F2712" w:rsidP="007F2712">
      <w:pPr>
        <w:pStyle w:val="Contenido"/>
        <w:numPr>
          <w:ilvl w:val="0"/>
          <w:numId w:val="28"/>
        </w:numPr>
      </w:pPr>
      <w:r>
        <w:t>Validar campos obligatorios en formularios</w:t>
      </w:r>
    </w:p>
    <w:p w14:paraId="5DE14437" w14:textId="278103E2" w:rsidR="007F2712" w:rsidRPr="007F2712" w:rsidRDefault="007F2712" w:rsidP="007F2712">
      <w:pPr>
        <w:pStyle w:val="Contenido"/>
        <w:numPr>
          <w:ilvl w:val="0"/>
          <w:numId w:val="5"/>
        </w:numPr>
      </w:pPr>
      <w:r>
        <w:rPr>
          <w:b/>
          <w:bCs/>
        </w:rPr>
        <w:t>Auditoria del sistema.</w:t>
      </w:r>
    </w:p>
    <w:p w14:paraId="1B7EB0F9" w14:textId="778926B6" w:rsidR="007F2712" w:rsidRDefault="007F2712" w:rsidP="007F2712">
      <w:pPr>
        <w:pStyle w:val="Contenido"/>
        <w:ind w:left="720"/>
      </w:pPr>
      <w:r>
        <w:t>El sistema registrara las acciones realizadas por los usuarios, incluyendo:</w:t>
      </w:r>
    </w:p>
    <w:p w14:paraId="07982D11" w14:textId="77777777" w:rsidR="007F2712" w:rsidRDefault="007F2712" w:rsidP="007F2712">
      <w:pPr>
        <w:pStyle w:val="Contenido"/>
        <w:numPr>
          <w:ilvl w:val="0"/>
          <w:numId w:val="30"/>
        </w:numPr>
      </w:pPr>
      <w:r>
        <w:t>Creación, edición y eliminación de registros</w:t>
      </w:r>
    </w:p>
    <w:p w14:paraId="7405AB9B" w14:textId="77777777" w:rsidR="007F2712" w:rsidRDefault="007F2712" w:rsidP="007F2712">
      <w:pPr>
        <w:pStyle w:val="Contenido"/>
        <w:numPr>
          <w:ilvl w:val="0"/>
          <w:numId w:val="30"/>
        </w:numPr>
      </w:pPr>
      <w:r>
        <w:t>Usuario que realiza la acción</w:t>
      </w:r>
    </w:p>
    <w:p w14:paraId="639EFD04" w14:textId="18955B20" w:rsidR="007F2712" w:rsidRDefault="007F2712" w:rsidP="007F2712">
      <w:pPr>
        <w:pStyle w:val="Contenido"/>
        <w:numPr>
          <w:ilvl w:val="0"/>
          <w:numId w:val="30"/>
        </w:numPr>
      </w:pPr>
      <w:r>
        <w:t>Fecha y hora de la operación</w:t>
      </w:r>
    </w:p>
    <w:p w14:paraId="281EE963" w14:textId="1400BF9C" w:rsidR="00CD528B" w:rsidRDefault="00CD528B" w:rsidP="00D077E9">
      <w:pPr>
        <w:pStyle w:val="Ttulo1"/>
      </w:pPr>
      <w:r>
        <w:t>Listado de Requisitos Funcionales</w:t>
      </w:r>
    </w:p>
    <w:p w14:paraId="4AE7E9F9" w14:textId="2AEA2275" w:rsidR="007F2712" w:rsidRPr="007F2712" w:rsidRDefault="007F2712" w:rsidP="007F2712">
      <w:pPr>
        <w:pStyle w:val="Contenido"/>
        <w:numPr>
          <w:ilvl w:val="0"/>
          <w:numId w:val="27"/>
        </w:numPr>
        <w:rPr>
          <w:lang w:val="es-CO"/>
        </w:rPr>
      </w:pPr>
      <w:r w:rsidRPr="007F2712">
        <w:rPr>
          <w:lang w:val="es-CO"/>
        </w:rPr>
        <w:t>El sistema debe permitir el registro, autenticación y cierre de sesión de usuarios.</w:t>
      </w:r>
    </w:p>
    <w:p w14:paraId="3E07C3AF" w14:textId="77777777" w:rsidR="007F2712" w:rsidRPr="007F2712" w:rsidRDefault="007F2712" w:rsidP="007F2712">
      <w:pPr>
        <w:pStyle w:val="Contenido"/>
        <w:numPr>
          <w:ilvl w:val="0"/>
          <w:numId w:val="27"/>
        </w:numPr>
        <w:rPr>
          <w:lang w:val="es-CO"/>
        </w:rPr>
      </w:pPr>
      <w:r w:rsidRPr="007F2712">
        <w:rPr>
          <w:lang w:val="es-CO"/>
        </w:rPr>
        <w:t>El sistema debe gestionar roles de usuario (administrador, empleado, gerente) para controlar el acceso a los módulos.</w:t>
      </w:r>
    </w:p>
    <w:p w14:paraId="4AEADC54" w14:textId="77777777" w:rsidR="007F2712" w:rsidRPr="007F2712" w:rsidRDefault="007F2712" w:rsidP="007F2712">
      <w:pPr>
        <w:pStyle w:val="Contenido"/>
        <w:numPr>
          <w:ilvl w:val="0"/>
          <w:numId w:val="27"/>
        </w:numPr>
        <w:rPr>
          <w:lang w:val="es-CO"/>
        </w:rPr>
      </w:pPr>
      <w:r w:rsidRPr="007F2712">
        <w:rPr>
          <w:lang w:val="es-CO"/>
        </w:rPr>
        <w:t>El sistema debe restringir funcionalidades según el rol del usuario.</w:t>
      </w:r>
    </w:p>
    <w:p w14:paraId="2F134E7F" w14:textId="77777777" w:rsidR="007F2712" w:rsidRPr="007F2712" w:rsidRDefault="007F2712" w:rsidP="007F2712">
      <w:pPr>
        <w:pStyle w:val="Contenido"/>
        <w:numPr>
          <w:ilvl w:val="0"/>
          <w:numId w:val="27"/>
        </w:numPr>
        <w:rPr>
          <w:lang w:val="es-CO"/>
        </w:rPr>
      </w:pPr>
      <w:r w:rsidRPr="007F2712">
        <w:rPr>
          <w:lang w:val="es-CO"/>
        </w:rPr>
        <w:t>El sistema debe permitir registrar, actualizar, consultar y eliminar clientes, evitando duplicados.</w:t>
      </w:r>
    </w:p>
    <w:p w14:paraId="12B718A9" w14:textId="77777777" w:rsidR="007F2712" w:rsidRPr="007F2712" w:rsidRDefault="007F2712" w:rsidP="007F2712">
      <w:pPr>
        <w:pStyle w:val="Contenido"/>
        <w:numPr>
          <w:ilvl w:val="0"/>
          <w:numId w:val="27"/>
        </w:numPr>
        <w:rPr>
          <w:lang w:val="es-CO"/>
        </w:rPr>
      </w:pPr>
      <w:r w:rsidRPr="007F2712">
        <w:rPr>
          <w:lang w:val="es-CO"/>
        </w:rPr>
        <w:t>El sistema debe permitir registrar, actualizar, consultar y eliminar proveedores, evitando duplicados.</w:t>
      </w:r>
    </w:p>
    <w:p w14:paraId="1539B98E" w14:textId="77777777" w:rsidR="007F2712" w:rsidRPr="007F2712" w:rsidRDefault="007F2712" w:rsidP="007F2712">
      <w:pPr>
        <w:pStyle w:val="Contenido"/>
        <w:numPr>
          <w:ilvl w:val="0"/>
          <w:numId w:val="27"/>
        </w:numPr>
        <w:rPr>
          <w:lang w:val="es-CO"/>
        </w:rPr>
      </w:pPr>
      <w:r w:rsidRPr="007F2712">
        <w:rPr>
          <w:lang w:val="es-CO"/>
        </w:rPr>
        <w:t>El sistema debe permitir registrar productos de cacao con su respectiva unidad de medida (kg).</w:t>
      </w:r>
    </w:p>
    <w:p w14:paraId="62902BDD" w14:textId="77777777" w:rsidR="007F2712" w:rsidRPr="007F2712" w:rsidRDefault="007F2712" w:rsidP="007F2712">
      <w:pPr>
        <w:pStyle w:val="Contenido"/>
        <w:numPr>
          <w:ilvl w:val="0"/>
          <w:numId w:val="27"/>
        </w:numPr>
        <w:rPr>
          <w:lang w:val="es-CO"/>
        </w:rPr>
      </w:pPr>
      <w:r w:rsidRPr="007F2712">
        <w:rPr>
          <w:lang w:val="es-CO"/>
        </w:rPr>
        <w:t>El sistema debe permitir registrar compras de cacao asociadas a un proveedor.</w:t>
      </w:r>
    </w:p>
    <w:p w14:paraId="4FEFAEBA" w14:textId="77777777" w:rsidR="007F2712" w:rsidRPr="007F2712" w:rsidRDefault="007F2712" w:rsidP="007F2712">
      <w:pPr>
        <w:pStyle w:val="Contenido"/>
        <w:numPr>
          <w:ilvl w:val="0"/>
          <w:numId w:val="27"/>
        </w:numPr>
        <w:rPr>
          <w:lang w:val="es-CO"/>
        </w:rPr>
      </w:pPr>
      <w:r w:rsidRPr="007F2712">
        <w:rPr>
          <w:lang w:val="es-CO"/>
        </w:rPr>
        <w:t>El sistema debe permitir registrar ventas de cacao asociadas a un cliente.</w:t>
      </w:r>
    </w:p>
    <w:p w14:paraId="390EEF8F" w14:textId="77777777" w:rsidR="007F2712" w:rsidRPr="007F2712" w:rsidRDefault="007F2712" w:rsidP="007F2712">
      <w:pPr>
        <w:pStyle w:val="Contenido"/>
        <w:numPr>
          <w:ilvl w:val="0"/>
          <w:numId w:val="27"/>
        </w:numPr>
        <w:rPr>
          <w:lang w:val="es-CO"/>
        </w:rPr>
      </w:pPr>
      <w:r w:rsidRPr="007F2712">
        <w:rPr>
          <w:lang w:val="es-CO"/>
        </w:rPr>
        <w:t>El sistema debe validar que exista stock suficiente antes de realizar una venta.</w:t>
      </w:r>
    </w:p>
    <w:p w14:paraId="0D092090" w14:textId="77777777" w:rsidR="007F2712" w:rsidRPr="007F2712" w:rsidRDefault="007F2712" w:rsidP="007F2712">
      <w:pPr>
        <w:pStyle w:val="Contenido"/>
        <w:numPr>
          <w:ilvl w:val="0"/>
          <w:numId w:val="27"/>
        </w:numPr>
        <w:rPr>
          <w:lang w:val="es-CO"/>
        </w:rPr>
      </w:pPr>
      <w:r w:rsidRPr="007F2712">
        <w:rPr>
          <w:lang w:val="es-CO"/>
        </w:rPr>
        <w:lastRenderedPageBreak/>
        <w:t>El sistema debe actualizar automáticamente el inventario al registrar compras (incremento) y ventas (decremento).</w:t>
      </w:r>
    </w:p>
    <w:p w14:paraId="3232DF19" w14:textId="77777777" w:rsidR="007F2712" w:rsidRPr="007F2712" w:rsidRDefault="007F2712" w:rsidP="007F2712">
      <w:pPr>
        <w:pStyle w:val="Contenido"/>
        <w:numPr>
          <w:ilvl w:val="0"/>
          <w:numId w:val="27"/>
        </w:numPr>
        <w:rPr>
          <w:lang w:val="es-CO"/>
        </w:rPr>
      </w:pPr>
      <w:r w:rsidRPr="007F2712">
        <w:rPr>
          <w:lang w:val="es-CO"/>
        </w:rPr>
        <w:t>El sistema debe permitir visualizar el stock disponible de productos en tiempo real.</w:t>
      </w:r>
    </w:p>
    <w:p w14:paraId="64A5910E" w14:textId="77777777" w:rsidR="007F2712" w:rsidRPr="007F2712" w:rsidRDefault="007F2712" w:rsidP="007F2712">
      <w:pPr>
        <w:pStyle w:val="Contenido"/>
        <w:numPr>
          <w:ilvl w:val="0"/>
          <w:numId w:val="27"/>
        </w:numPr>
        <w:rPr>
          <w:lang w:val="es-CO"/>
        </w:rPr>
      </w:pPr>
      <w:r w:rsidRPr="007F2712">
        <w:rPr>
          <w:lang w:val="es-CO"/>
        </w:rPr>
        <w:t>El sistema debe mantener un historial de movimientos de inventario.</w:t>
      </w:r>
    </w:p>
    <w:p w14:paraId="3EBAB129" w14:textId="77777777" w:rsidR="007F2712" w:rsidRPr="007F2712" w:rsidRDefault="007F2712" w:rsidP="007F2712">
      <w:pPr>
        <w:pStyle w:val="Contenido"/>
        <w:numPr>
          <w:ilvl w:val="0"/>
          <w:numId w:val="27"/>
        </w:numPr>
        <w:rPr>
          <w:lang w:val="es-CO"/>
        </w:rPr>
      </w:pPr>
      <w:r w:rsidRPr="007F2712">
        <w:rPr>
          <w:lang w:val="es-CO"/>
        </w:rPr>
        <w:t>El sistema debe generar reportes de compras, ventas e inventario.</w:t>
      </w:r>
    </w:p>
    <w:p w14:paraId="1B2B3B07" w14:textId="77777777" w:rsidR="007F2712" w:rsidRPr="007F2712" w:rsidRDefault="007F2712" w:rsidP="007F2712">
      <w:pPr>
        <w:pStyle w:val="Contenido"/>
        <w:numPr>
          <w:ilvl w:val="0"/>
          <w:numId w:val="27"/>
        </w:numPr>
        <w:rPr>
          <w:lang w:val="es-CO"/>
        </w:rPr>
      </w:pPr>
      <w:r w:rsidRPr="007F2712">
        <w:rPr>
          <w:lang w:val="es-CO"/>
        </w:rPr>
        <w:t>El sistema debe permitir filtrar reportes por rango de fechas, cliente o proveedor.</w:t>
      </w:r>
    </w:p>
    <w:p w14:paraId="648439CE" w14:textId="77777777" w:rsidR="007F2712" w:rsidRPr="007F2712" w:rsidRDefault="007F2712" w:rsidP="007F2712">
      <w:pPr>
        <w:pStyle w:val="Contenido"/>
        <w:numPr>
          <w:ilvl w:val="0"/>
          <w:numId w:val="27"/>
        </w:numPr>
        <w:rPr>
          <w:lang w:val="es-CO"/>
        </w:rPr>
      </w:pPr>
      <w:r w:rsidRPr="007F2712">
        <w:rPr>
          <w:lang w:val="es-CO"/>
        </w:rPr>
        <w:t>El sistema debe permitir búsquedas de información mediante filtros y palabras clave.</w:t>
      </w:r>
    </w:p>
    <w:p w14:paraId="3FAA91DE" w14:textId="77777777" w:rsidR="007F2712" w:rsidRPr="007F2712" w:rsidRDefault="007F2712" w:rsidP="007F2712">
      <w:pPr>
        <w:pStyle w:val="Contenido"/>
        <w:numPr>
          <w:ilvl w:val="0"/>
          <w:numId w:val="27"/>
        </w:numPr>
        <w:rPr>
          <w:lang w:val="es-CO"/>
        </w:rPr>
      </w:pPr>
      <w:r w:rsidRPr="007F2712">
        <w:rPr>
          <w:lang w:val="es-CO"/>
        </w:rPr>
        <w:t>El sistema debe validar que los datos ingresados (precios, cantidades) sean correctos (mayores a cero).</w:t>
      </w:r>
    </w:p>
    <w:p w14:paraId="179A014A" w14:textId="0DAAB90F" w:rsidR="007C5FD0" w:rsidRDefault="007F2712" w:rsidP="007F2712">
      <w:pPr>
        <w:pStyle w:val="Contenido"/>
        <w:numPr>
          <w:ilvl w:val="0"/>
          <w:numId w:val="27"/>
        </w:numPr>
      </w:pPr>
      <w:r w:rsidRPr="007F2712">
        <w:rPr>
          <w:lang w:val="es-CO"/>
        </w:rPr>
        <w:t>El sistema debe registrar las acciones realizadas por los usuarios (auditoría básica).</w:t>
      </w:r>
      <w:r w:rsidR="007C5FD0">
        <w:rPr>
          <w:lang w:val="es-CO"/>
        </w:rPr>
        <w:t xml:space="preserve">        </w:t>
      </w:r>
    </w:p>
    <w:bookmarkEnd w:id="0"/>
    <w:p w14:paraId="75D28BCF" w14:textId="1800B8C2" w:rsidR="00CD528B" w:rsidRDefault="00CD528B" w:rsidP="00D077E9">
      <w:pPr>
        <w:pStyle w:val="Ttulo1"/>
      </w:pPr>
      <w:r>
        <w:t>Diagrama de Módulos</w:t>
      </w:r>
    </w:p>
    <w:p w14:paraId="324821C9" w14:textId="547D49C5" w:rsidR="001C714F" w:rsidRDefault="00B72C32" w:rsidP="001C714F">
      <w:pPr>
        <w:pStyle w:val="Contenido"/>
      </w:pPr>
      <w:r>
        <w:rPr>
          <w:noProof/>
        </w:rPr>
        <w:drawing>
          <wp:inline distT="0" distB="0" distL="0" distR="0" wp14:anchorId="6583FDE1" wp14:editId="5D3D2333">
            <wp:extent cx="4467225" cy="4318523"/>
            <wp:effectExtent l="0" t="0" r="0" b="635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3857" cy="4324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7A17B" w14:textId="0ADE819B" w:rsidR="00CD528B" w:rsidRDefault="00CD528B" w:rsidP="00D077E9">
      <w:pPr>
        <w:pStyle w:val="Ttulo1"/>
      </w:pPr>
      <w:r>
        <w:lastRenderedPageBreak/>
        <w:t>Definición de Roles</w:t>
      </w:r>
    </w:p>
    <w:p w14:paraId="72A7A587" w14:textId="277469B0" w:rsidR="00CD528B" w:rsidRDefault="00CD528B" w:rsidP="00CD528B">
      <w:pPr>
        <w:pStyle w:val="Contenido"/>
        <w:numPr>
          <w:ilvl w:val="0"/>
          <w:numId w:val="1"/>
        </w:numPr>
      </w:pPr>
      <w:r w:rsidRPr="00CD528B">
        <w:rPr>
          <w:b/>
          <w:bCs/>
        </w:rPr>
        <w:t xml:space="preserve">Producto </w:t>
      </w:r>
      <w:proofErr w:type="spellStart"/>
      <w:r w:rsidRPr="00CD528B">
        <w:rPr>
          <w:b/>
          <w:bCs/>
        </w:rPr>
        <w:t>Owner</w:t>
      </w:r>
      <w:proofErr w:type="spellEnd"/>
      <w:r w:rsidRPr="00CD528B">
        <w:rPr>
          <w:b/>
          <w:bCs/>
        </w:rPr>
        <w:t>:</w:t>
      </w:r>
      <w:r>
        <w:t xml:space="preserve"> </w:t>
      </w:r>
      <w:r w:rsidR="006755D5">
        <w:t>Isaura Alexandra Banguera Ruiz.</w:t>
      </w:r>
    </w:p>
    <w:p w14:paraId="799C3748" w14:textId="563F5B14" w:rsidR="00CD528B" w:rsidRDefault="00CD528B" w:rsidP="00CD528B">
      <w:pPr>
        <w:pStyle w:val="Contenido"/>
        <w:numPr>
          <w:ilvl w:val="0"/>
          <w:numId w:val="1"/>
        </w:numPr>
      </w:pPr>
      <w:r w:rsidRPr="00CD528B">
        <w:rPr>
          <w:b/>
          <w:bCs/>
        </w:rPr>
        <w:t>Scrum Master:</w:t>
      </w:r>
      <w:r>
        <w:t xml:space="preserve"> </w:t>
      </w:r>
      <w:r w:rsidR="006755D5">
        <w:t>Nathalia Mejia Buitrago.</w:t>
      </w:r>
    </w:p>
    <w:p w14:paraId="15247256" w14:textId="0C3A3AE6" w:rsidR="00CD528B" w:rsidRPr="00AD1BC9" w:rsidRDefault="00CD528B" w:rsidP="00CD528B">
      <w:pPr>
        <w:pStyle w:val="Contenido"/>
        <w:numPr>
          <w:ilvl w:val="0"/>
          <w:numId w:val="1"/>
        </w:numPr>
      </w:pPr>
      <w:r w:rsidRPr="00AD1BC9">
        <w:rPr>
          <w:b/>
          <w:bCs/>
        </w:rPr>
        <w:t xml:space="preserve">Scrum </w:t>
      </w:r>
      <w:proofErr w:type="spellStart"/>
      <w:r w:rsidRPr="00AD1BC9">
        <w:rPr>
          <w:b/>
          <w:bCs/>
        </w:rPr>
        <w:t>Team</w:t>
      </w:r>
      <w:proofErr w:type="spellEnd"/>
      <w:r w:rsidRPr="00AD1BC9">
        <w:rPr>
          <w:b/>
          <w:bCs/>
        </w:rPr>
        <w:t>:</w:t>
      </w:r>
      <w:r w:rsidR="006755D5">
        <w:rPr>
          <w:b/>
          <w:bCs/>
        </w:rPr>
        <w:t xml:space="preserve"> </w:t>
      </w:r>
      <w:r w:rsidR="006755D5">
        <w:t xml:space="preserve">Isaura Alexandra Banguera Ruiz </w:t>
      </w:r>
      <w:r w:rsidR="00FA3612">
        <w:t xml:space="preserve">- </w:t>
      </w:r>
      <w:r w:rsidR="006755D5">
        <w:t>Nathalia Mejia Buitrago.</w:t>
      </w:r>
    </w:p>
    <w:p w14:paraId="58526BB8" w14:textId="77777777" w:rsidR="00AD1BC9" w:rsidRDefault="00AD1BC9" w:rsidP="00AD1BC9">
      <w:pPr>
        <w:pStyle w:val="Contenido"/>
        <w:ind w:left="360"/>
      </w:pPr>
    </w:p>
    <w:p w14:paraId="6CDB8598" w14:textId="59873120" w:rsidR="00CD528B" w:rsidRDefault="00CD528B" w:rsidP="00CD528B">
      <w:pPr>
        <w:pStyle w:val="Contenido"/>
        <w:numPr>
          <w:ilvl w:val="0"/>
          <w:numId w:val="1"/>
        </w:numPr>
      </w:pPr>
      <w:r w:rsidRPr="00CD528B">
        <w:rPr>
          <w:b/>
          <w:bCs/>
        </w:rPr>
        <w:t>Diseño GUI:</w:t>
      </w:r>
      <w:r>
        <w:t xml:space="preserve"> </w:t>
      </w:r>
      <w:r w:rsidR="006755D5">
        <w:t>Isaura Alexandra Banguera Ruiz.</w:t>
      </w:r>
    </w:p>
    <w:p w14:paraId="0BCB120E" w14:textId="34DD7B2C" w:rsidR="00CD528B" w:rsidRDefault="00CD528B" w:rsidP="00CD528B">
      <w:pPr>
        <w:pStyle w:val="Contenido"/>
        <w:numPr>
          <w:ilvl w:val="0"/>
          <w:numId w:val="1"/>
        </w:numPr>
      </w:pPr>
      <w:r w:rsidRPr="00CD528B">
        <w:rPr>
          <w:b/>
          <w:bCs/>
        </w:rPr>
        <w:t>Analista de software:</w:t>
      </w:r>
      <w:r>
        <w:t xml:space="preserve"> </w:t>
      </w:r>
      <w:r w:rsidR="006755D5">
        <w:t>Nathalia Mejia Buitrago.</w:t>
      </w:r>
    </w:p>
    <w:p w14:paraId="2017C7BD" w14:textId="38E7CA70" w:rsidR="00AD1BC9" w:rsidRDefault="00CD528B" w:rsidP="00CD528B">
      <w:pPr>
        <w:pStyle w:val="Contenido"/>
        <w:numPr>
          <w:ilvl w:val="0"/>
          <w:numId w:val="1"/>
        </w:numPr>
      </w:pPr>
      <w:r w:rsidRPr="00AD1BC9">
        <w:rPr>
          <w:b/>
          <w:bCs/>
        </w:rPr>
        <w:t>Analista comercial:</w:t>
      </w:r>
      <w:r>
        <w:t xml:space="preserve"> </w:t>
      </w:r>
      <w:r w:rsidR="006755D5">
        <w:t>Isaura Alexandra Banguera Ruiz.</w:t>
      </w:r>
    </w:p>
    <w:p w14:paraId="4F02BB08" w14:textId="1A6FE19A" w:rsidR="00CD528B" w:rsidRDefault="00CD528B" w:rsidP="00CD528B">
      <w:pPr>
        <w:pStyle w:val="Contenido"/>
        <w:numPr>
          <w:ilvl w:val="0"/>
          <w:numId w:val="1"/>
        </w:numPr>
      </w:pPr>
      <w:proofErr w:type="spellStart"/>
      <w:r w:rsidRPr="00AD1BC9">
        <w:rPr>
          <w:b/>
          <w:bCs/>
        </w:rPr>
        <w:t>Tester</w:t>
      </w:r>
      <w:proofErr w:type="spellEnd"/>
      <w:r w:rsidRPr="00AD1BC9">
        <w:rPr>
          <w:b/>
          <w:bCs/>
        </w:rPr>
        <w:t>:</w:t>
      </w:r>
      <w:r>
        <w:t xml:space="preserve"> </w:t>
      </w:r>
      <w:r w:rsidR="006755D5">
        <w:t>Nathalia Mejia Buitrago.</w:t>
      </w:r>
    </w:p>
    <w:p w14:paraId="15EF4F31" w14:textId="5CDD1A10" w:rsidR="00CD528B" w:rsidRDefault="00CD528B" w:rsidP="00CD528B">
      <w:pPr>
        <w:pStyle w:val="Contenido"/>
        <w:numPr>
          <w:ilvl w:val="0"/>
          <w:numId w:val="1"/>
        </w:numPr>
      </w:pPr>
      <w:r w:rsidRPr="00CD528B">
        <w:rPr>
          <w:b/>
          <w:bCs/>
        </w:rPr>
        <w:t>Arquitecto de software:</w:t>
      </w:r>
      <w:r>
        <w:t xml:space="preserve"> </w:t>
      </w:r>
      <w:r w:rsidR="006755D5">
        <w:t>Isaura Alexandra Banguera Ruiz.</w:t>
      </w:r>
    </w:p>
    <w:p w14:paraId="456CB69B" w14:textId="001F5A79" w:rsidR="00CD528B" w:rsidRDefault="00CD528B" w:rsidP="00CD528B">
      <w:pPr>
        <w:pStyle w:val="Contenido"/>
        <w:numPr>
          <w:ilvl w:val="0"/>
          <w:numId w:val="1"/>
        </w:numPr>
      </w:pPr>
      <w:proofErr w:type="spellStart"/>
      <w:r w:rsidRPr="00CD528B">
        <w:rPr>
          <w:b/>
          <w:bCs/>
        </w:rPr>
        <w:t>Team</w:t>
      </w:r>
      <w:proofErr w:type="spellEnd"/>
      <w:r w:rsidRPr="00CD528B">
        <w:rPr>
          <w:b/>
          <w:bCs/>
        </w:rPr>
        <w:t xml:space="preserve"> lead:</w:t>
      </w:r>
      <w:r>
        <w:t xml:space="preserve"> </w:t>
      </w:r>
      <w:r w:rsidR="006755D5">
        <w:t>Nathalia Mejia Buitrago.</w:t>
      </w:r>
    </w:p>
    <w:p w14:paraId="42B8DBB3" w14:textId="6BC324A4" w:rsidR="00CD528B" w:rsidRDefault="00CD528B" w:rsidP="00CD528B">
      <w:pPr>
        <w:pStyle w:val="Contenido"/>
        <w:numPr>
          <w:ilvl w:val="0"/>
          <w:numId w:val="1"/>
        </w:numPr>
      </w:pPr>
      <w:r w:rsidRPr="00CD528B">
        <w:rPr>
          <w:b/>
          <w:bCs/>
        </w:rPr>
        <w:t xml:space="preserve">Desarrolladores back </w:t>
      </w:r>
      <w:proofErr w:type="spellStart"/>
      <w:r w:rsidRPr="00CD528B">
        <w:rPr>
          <w:b/>
          <w:bCs/>
        </w:rPr>
        <w:t>end</w:t>
      </w:r>
      <w:proofErr w:type="spellEnd"/>
      <w:r w:rsidRPr="00CD528B">
        <w:rPr>
          <w:b/>
          <w:bCs/>
        </w:rPr>
        <w:t>:</w:t>
      </w:r>
      <w:r>
        <w:t xml:space="preserve"> </w:t>
      </w:r>
      <w:r w:rsidR="006755D5">
        <w:t xml:space="preserve">Nathalia Mejia Buitrago </w:t>
      </w:r>
      <w:r w:rsidR="00FA3612">
        <w:t>- Isaura Alexandra Banguera Ruiz.</w:t>
      </w:r>
    </w:p>
    <w:p w14:paraId="3BBA5DE0" w14:textId="100E1870" w:rsidR="009254C8" w:rsidRDefault="00CD528B" w:rsidP="00CD528B">
      <w:pPr>
        <w:pStyle w:val="Contenido"/>
        <w:numPr>
          <w:ilvl w:val="0"/>
          <w:numId w:val="1"/>
        </w:numPr>
        <w:sectPr w:rsidR="009254C8" w:rsidSect="00D605E2">
          <w:headerReference w:type="default" r:id="rId10"/>
          <w:footerReference w:type="default" r:id="rId11"/>
          <w:pgSz w:w="11906" w:h="16838" w:code="9"/>
          <w:pgMar w:top="720" w:right="936" w:bottom="720" w:left="936" w:header="0" w:footer="289" w:gutter="0"/>
          <w:pgNumType w:start="1"/>
          <w:cols w:space="720"/>
          <w:docGrid w:linePitch="382"/>
        </w:sectPr>
      </w:pPr>
      <w:r w:rsidRPr="001C714F">
        <w:rPr>
          <w:b/>
          <w:bCs/>
        </w:rPr>
        <w:t xml:space="preserve">Desarrolladores Front </w:t>
      </w:r>
      <w:proofErr w:type="spellStart"/>
      <w:r w:rsidRPr="001C714F">
        <w:rPr>
          <w:b/>
          <w:bCs/>
        </w:rPr>
        <w:t>End</w:t>
      </w:r>
      <w:proofErr w:type="spellEnd"/>
      <w:r w:rsidRPr="001C714F">
        <w:rPr>
          <w:b/>
          <w:bCs/>
        </w:rPr>
        <w:t>:</w:t>
      </w:r>
      <w:r w:rsidR="006755D5">
        <w:rPr>
          <w:b/>
          <w:bCs/>
        </w:rPr>
        <w:t xml:space="preserve"> </w:t>
      </w:r>
      <w:r w:rsidR="006755D5">
        <w:t xml:space="preserve">Nathalia Mejia </w:t>
      </w:r>
      <w:proofErr w:type="gramStart"/>
      <w:r w:rsidR="006755D5">
        <w:t xml:space="preserve">Buitrago </w:t>
      </w:r>
      <w:r w:rsidR="00FA3612">
        <w:t xml:space="preserve"> -</w:t>
      </w:r>
      <w:proofErr w:type="gramEnd"/>
      <w:r w:rsidR="00FA3612">
        <w:t xml:space="preserve"> Isaura Alexandra Banguera Ruiz</w:t>
      </w:r>
    </w:p>
    <w:p w14:paraId="6B107A56" w14:textId="42EDC094" w:rsidR="00CD528B" w:rsidRDefault="00CD528B" w:rsidP="00D077E9">
      <w:pPr>
        <w:pStyle w:val="Ttulo1"/>
      </w:pPr>
      <w:r>
        <w:lastRenderedPageBreak/>
        <w:t>Lista de Historias de Usuario</w:t>
      </w:r>
    </w:p>
    <w:tbl>
      <w:tblPr>
        <w:tblStyle w:val="Tablanormal5"/>
        <w:tblW w:w="15735" w:type="dxa"/>
        <w:tblLook w:val="04A0" w:firstRow="1" w:lastRow="0" w:firstColumn="1" w:lastColumn="0" w:noHBand="0" w:noVBand="1"/>
      </w:tblPr>
      <w:tblGrid>
        <w:gridCol w:w="714"/>
        <w:gridCol w:w="2004"/>
        <w:gridCol w:w="3284"/>
        <w:gridCol w:w="4372"/>
        <w:gridCol w:w="5361"/>
      </w:tblGrid>
      <w:tr w:rsidR="00CD528B" w14:paraId="7B98E11D" w14:textId="77777777" w:rsidTr="00A363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14" w:type="dxa"/>
          </w:tcPr>
          <w:p w14:paraId="412A6375" w14:textId="29421A9D" w:rsidR="00CD528B" w:rsidRDefault="00CD528B" w:rsidP="00CD528B">
            <w:pPr>
              <w:pStyle w:val="Contenido"/>
            </w:pPr>
            <w:r>
              <w:t>ID</w:t>
            </w:r>
          </w:p>
        </w:tc>
        <w:tc>
          <w:tcPr>
            <w:tcW w:w="2004" w:type="dxa"/>
          </w:tcPr>
          <w:p w14:paraId="12366675" w14:textId="2EA42A09" w:rsidR="00CD528B" w:rsidRDefault="00CD528B" w:rsidP="00CD528B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Como…</w:t>
            </w:r>
          </w:p>
        </w:tc>
        <w:tc>
          <w:tcPr>
            <w:tcW w:w="3284" w:type="dxa"/>
          </w:tcPr>
          <w:p w14:paraId="4C056002" w14:textId="78A0F698" w:rsidR="00CD528B" w:rsidRDefault="00CD528B" w:rsidP="00CD528B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Necesito…</w:t>
            </w:r>
          </w:p>
        </w:tc>
        <w:tc>
          <w:tcPr>
            <w:tcW w:w="4372" w:type="dxa"/>
          </w:tcPr>
          <w:p w14:paraId="05410DD6" w14:textId="73B4E830" w:rsidR="00CD528B" w:rsidRDefault="00CD528B" w:rsidP="00CD528B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Para…</w:t>
            </w:r>
          </w:p>
        </w:tc>
        <w:tc>
          <w:tcPr>
            <w:tcW w:w="5361" w:type="dxa"/>
          </w:tcPr>
          <w:p w14:paraId="2BBC8DCE" w14:textId="31768C99" w:rsidR="00CD528B" w:rsidRDefault="00CD528B" w:rsidP="00CD528B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Criterios de Aceptación</w:t>
            </w:r>
          </w:p>
        </w:tc>
      </w:tr>
      <w:tr w:rsidR="00CD528B" w14:paraId="32B72760" w14:textId="77777777" w:rsidTr="00A363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</w:tcPr>
          <w:p w14:paraId="3301081A" w14:textId="50D633CC" w:rsidR="00CD528B" w:rsidRDefault="00A363E9" w:rsidP="00CD528B">
            <w:pPr>
              <w:pStyle w:val="Contenido"/>
            </w:pPr>
            <w:r>
              <w:t>HU-1</w:t>
            </w:r>
          </w:p>
        </w:tc>
        <w:tc>
          <w:tcPr>
            <w:tcW w:w="2004" w:type="dxa"/>
          </w:tcPr>
          <w:p w14:paraId="49A09CF2" w14:textId="57F27A7F" w:rsidR="00CD528B" w:rsidRDefault="00CD528B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Administrador</w:t>
            </w:r>
          </w:p>
        </w:tc>
        <w:tc>
          <w:tcPr>
            <w:tcW w:w="3284" w:type="dxa"/>
          </w:tcPr>
          <w:p w14:paraId="31B1BF0A" w14:textId="4CAC7B8A" w:rsidR="00CD528B" w:rsidRDefault="008A3E7B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Gestionar usuarios y roles</w:t>
            </w:r>
          </w:p>
        </w:tc>
        <w:tc>
          <w:tcPr>
            <w:tcW w:w="4372" w:type="dxa"/>
          </w:tcPr>
          <w:p w14:paraId="0AFAB548" w14:textId="302EF03A" w:rsidR="00CD528B" w:rsidRDefault="008A3E7B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Garantizar seguridad y control de acceso</w:t>
            </w:r>
            <w:r w:rsidR="007C5FD0">
              <w:t xml:space="preserve"> al sistema</w:t>
            </w:r>
            <w:r>
              <w:t>.</w:t>
            </w:r>
          </w:p>
        </w:tc>
        <w:tc>
          <w:tcPr>
            <w:tcW w:w="5361" w:type="dxa"/>
          </w:tcPr>
          <w:p w14:paraId="285C8CC8" w14:textId="77777777" w:rsidR="00A363E9" w:rsidRDefault="008A3E7B" w:rsidP="008A3E7B">
            <w:pPr>
              <w:pStyle w:val="Contenido"/>
              <w:numPr>
                <w:ilvl w:val="0"/>
                <w:numId w:val="1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Crear, editar y eliminar usuarios.</w:t>
            </w:r>
          </w:p>
          <w:p w14:paraId="31D980EA" w14:textId="0C86B662" w:rsidR="008A3E7B" w:rsidRDefault="008A3E7B" w:rsidP="008A3E7B">
            <w:pPr>
              <w:pStyle w:val="Contenido"/>
              <w:numPr>
                <w:ilvl w:val="0"/>
                <w:numId w:val="1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Asignar roles con permisos específicos</w:t>
            </w:r>
            <w:r w:rsidR="008B3039">
              <w:t xml:space="preserve"> (</w:t>
            </w:r>
            <w:proofErr w:type="spellStart"/>
            <w:r w:rsidR="008B3039">
              <w:t>admin</w:t>
            </w:r>
            <w:proofErr w:type="spellEnd"/>
            <w:r w:rsidR="008B3039">
              <w:t>, empleado, gerente)</w:t>
            </w:r>
            <w:r>
              <w:t>.</w:t>
            </w:r>
          </w:p>
          <w:p w14:paraId="6503CB07" w14:textId="77777777" w:rsidR="008B3039" w:rsidRDefault="008B3039" w:rsidP="008B3039">
            <w:pPr>
              <w:pStyle w:val="Contenido"/>
              <w:numPr>
                <w:ilvl w:val="0"/>
                <w:numId w:val="1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Contraseñas encriptadas.</w:t>
            </w:r>
          </w:p>
          <w:p w14:paraId="5504CA05" w14:textId="67FADB7B" w:rsidR="008B3039" w:rsidRDefault="008B3039" w:rsidP="008B3039">
            <w:pPr>
              <w:pStyle w:val="Contenido"/>
              <w:numPr>
                <w:ilvl w:val="0"/>
                <w:numId w:val="1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Restringir acceso según rol.</w:t>
            </w:r>
          </w:p>
          <w:p w14:paraId="4F094C0B" w14:textId="340B4D87" w:rsidR="008A3E7B" w:rsidRDefault="008A3E7B" w:rsidP="008A3E7B">
            <w:pPr>
              <w:pStyle w:val="Contenido"/>
              <w:numPr>
                <w:ilvl w:val="0"/>
                <w:numId w:val="1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permitir accesos sin autentificación.</w:t>
            </w:r>
          </w:p>
        </w:tc>
      </w:tr>
      <w:tr w:rsidR="003B5176" w14:paraId="6EFC37EE" w14:textId="77777777" w:rsidTr="00A363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</w:tcPr>
          <w:p w14:paraId="376E5E80" w14:textId="714650BC" w:rsidR="003B5176" w:rsidRDefault="003B5176" w:rsidP="003B5176">
            <w:pPr>
              <w:pStyle w:val="Contenido"/>
            </w:pPr>
            <w:r>
              <w:t>HU-2</w:t>
            </w:r>
          </w:p>
        </w:tc>
        <w:tc>
          <w:tcPr>
            <w:tcW w:w="2004" w:type="dxa"/>
          </w:tcPr>
          <w:p w14:paraId="202C1910" w14:textId="460CC931" w:rsidR="003B5176" w:rsidRDefault="003B5176" w:rsidP="003B5176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Administrador</w:t>
            </w:r>
          </w:p>
        </w:tc>
        <w:tc>
          <w:tcPr>
            <w:tcW w:w="3284" w:type="dxa"/>
          </w:tcPr>
          <w:p w14:paraId="56CA3601" w14:textId="70C4CEC0" w:rsidR="003B5176" w:rsidRDefault="003B5176" w:rsidP="003B5176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5176">
              <w:t>Registrar proveedores</w:t>
            </w:r>
          </w:p>
        </w:tc>
        <w:tc>
          <w:tcPr>
            <w:tcW w:w="4372" w:type="dxa"/>
          </w:tcPr>
          <w:p w14:paraId="2686B13C" w14:textId="4D63F911" w:rsidR="003B5176" w:rsidRDefault="003B5176" w:rsidP="003B5176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5176">
              <w:t>Gestionar correctamente las compras de cacao</w:t>
            </w:r>
          </w:p>
        </w:tc>
        <w:tc>
          <w:tcPr>
            <w:tcW w:w="5361" w:type="dxa"/>
          </w:tcPr>
          <w:p w14:paraId="55D1F6BF" w14:textId="003DD15F" w:rsidR="003B5176" w:rsidRDefault="003B5176" w:rsidP="003616FF">
            <w:pPr>
              <w:pStyle w:val="Contenido"/>
              <w:numPr>
                <w:ilvl w:val="0"/>
                <w:numId w:val="3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Registrar nombre, contacto y dirección </w:t>
            </w:r>
            <w:r w:rsidR="003616FF">
              <w:t xml:space="preserve">    </w:t>
            </w:r>
            <w:r>
              <w:t>del proveedor.</w:t>
            </w:r>
          </w:p>
          <w:p w14:paraId="72F3EC81" w14:textId="05D403EB" w:rsidR="003B5176" w:rsidRDefault="003B5176" w:rsidP="003616FF">
            <w:pPr>
              <w:pStyle w:val="Contenido"/>
              <w:numPr>
                <w:ilvl w:val="0"/>
                <w:numId w:val="3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Editar información de proveedores.</w:t>
            </w:r>
          </w:p>
          <w:p w14:paraId="12C4F904" w14:textId="31A712EF" w:rsidR="003B5176" w:rsidRDefault="003B5176" w:rsidP="003616FF">
            <w:pPr>
              <w:pStyle w:val="Contenido"/>
              <w:numPr>
                <w:ilvl w:val="0"/>
                <w:numId w:val="3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Eliminar proveedores.</w:t>
            </w:r>
          </w:p>
          <w:p w14:paraId="4D1805F4" w14:textId="718E1604" w:rsidR="003616FF" w:rsidRDefault="003B5176" w:rsidP="003616FF">
            <w:pPr>
              <w:pStyle w:val="Contenido"/>
              <w:numPr>
                <w:ilvl w:val="0"/>
                <w:numId w:val="3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Evitar registros duplicados.</w:t>
            </w:r>
          </w:p>
          <w:p w14:paraId="184A21B7" w14:textId="796C5C26" w:rsidR="003616FF" w:rsidRDefault="003616FF" w:rsidP="003616FF">
            <w:pPr>
              <w:pStyle w:val="Contenido"/>
              <w:numPr>
                <w:ilvl w:val="0"/>
                <w:numId w:val="3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Validar campos obligatorios.</w:t>
            </w:r>
          </w:p>
        </w:tc>
      </w:tr>
      <w:tr w:rsidR="003B5176" w14:paraId="43B4B276" w14:textId="77777777" w:rsidTr="00A363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</w:tcPr>
          <w:p w14:paraId="5CFA861E" w14:textId="38FC3857" w:rsidR="003B5176" w:rsidRDefault="003B5176" w:rsidP="003B5176">
            <w:pPr>
              <w:pStyle w:val="Contenido"/>
            </w:pPr>
            <w:r>
              <w:t>HU-3</w:t>
            </w:r>
          </w:p>
        </w:tc>
        <w:tc>
          <w:tcPr>
            <w:tcW w:w="2004" w:type="dxa"/>
          </w:tcPr>
          <w:p w14:paraId="11F81307" w14:textId="149BC05C" w:rsidR="003B5176" w:rsidRDefault="003B5176" w:rsidP="003B517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Administrador </w:t>
            </w:r>
          </w:p>
        </w:tc>
        <w:tc>
          <w:tcPr>
            <w:tcW w:w="3284" w:type="dxa"/>
          </w:tcPr>
          <w:p w14:paraId="74FEBD1F" w14:textId="6CE6BFFC" w:rsidR="003B5176" w:rsidRDefault="003B5176" w:rsidP="003B517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Registrar clientes.</w:t>
            </w:r>
          </w:p>
        </w:tc>
        <w:tc>
          <w:tcPr>
            <w:tcW w:w="4372" w:type="dxa"/>
          </w:tcPr>
          <w:p w14:paraId="6BAA3656" w14:textId="400ACDE3" w:rsidR="003B5176" w:rsidRDefault="003B5176" w:rsidP="003B517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5176">
              <w:t>Gestionar adecuadamente las ventas</w:t>
            </w:r>
          </w:p>
        </w:tc>
        <w:tc>
          <w:tcPr>
            <w:tcW w:w="5361" w:type="dxa"/>
          </w:tcPr>
          <w:p w14:paraId="07DC2092" w14:textId="4C15F56E" w:rsidR="003B5176" w:rsidRDefault="003B5176" w:rsidP="003616FF">
            <w:pPr>
              <w:pStyle w:val="Contenido"/>
              <w:numPr>
                <w:ilvl w:val="0"/>
                <w:numId w:val="3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Registrar nombre, contacto y dirección del cliente.</w:t>
            </w:r>
          </w:p>
          <w:p w14:paraId="22DA266E" w14:textId="01756856" w:rsidR="003B5176" w:rsidRDefault="003B5176" w:rsidP="003616FF">
            <w:pPr>
              <w:pStyle w:val="Contenido"/>
              <w:numPr>
                <w:ilvl w:val="0"/>
                <w:numId w:val="3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Editar información de clientes.</w:t>
            </w:r>
          </w:p>
          <w:p w14:paraId="260115F1" w14:textId="103069E3" w:rsidR="003B5176" w:rsidRDefault="003B5176" w:rsidP="003616FF">
            <w:pPr>
              <w:pStyle w:val="Contenido"/>
              <w:numPr>
                <w:ilvl w:val="0"/>
                <w:numId w:val="3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Eliminar clientes.</w:t>
            </w:r>
          </w:p>
          <w:p w14:paraId="286D63C0" w14:textId="2C5AD740" w:rsidR="003B5176" w:rsidRDefault="003B5176" w:rsidP="003616FF">
            <w:pPr>
              <w:pStyle w:val="Contenido"/>
              <w:numPr>
                <w:ilvl w:val="0"/>
                <w:numId w:val="3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Evitar registros duplicados</w:t>
            </w:r>
          </w:p>
          <w:p w14:paraId="7BF3669E" w14:textId="07987540" w:rsidR="003616FF" w:rsidRDefault="003616FF" w:rsidP="003616FF">
            <w:pPr>
              <w:pStyle w:val="Contenido"/>
              <w:numPr>
                <w:ilvl w:val="0"/>
                <w:numId w:val="3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Validar campos obligatorios.</w:t>
            </w:r>
          </w:p>
        </w:tc>
      </w:tr>
      <w:tr w:rsidR="003B5176" w14:paraId="24D3B4A5" w14:textId="77777777" w:rsidTr="00A363E9">
        <w:trPr>
          <w:trHeight w:val="10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</w:tcPr>
          <w:p w14:paraId="1727B0F2" w14:textId="52C3A89C" w:rsidR="003B5176" w:rsidRDefault="003B5176" w:rsidP="003B5176">
            <w:pPr>
              <w:pStyle w:val="Contenido"/>
            </w:pPr>
            <w:r>
              <w:t>HU-4</w:t>
            </w:r>
          </w:p>
        </w:tc>
        <w:tc>
          <w:tcPr>
            <w:tcW w:w="2004" w:type="dxa"/>
          </w:tcPr>
          <w:p w14:paraId="68BBECEF" w14:textId="12F6096E" w:rsidR="003B5176" w:rsidRDefault="003B5176" w:rsidP="003B5176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Empleado administrativo</w:t>
            </w:r>
          </w:p>
        </w:tc>
        <w:tc>
          <w:tcPr>
            <w:tcW w:w="3284" w:type="dxa"/>
          </w:tcPr>
          <w:p w14:paraId="0C7D6F6F" w14:textId="73E0C651" w:rsidR="003B5176" w:rsidRDefault="003B5176" w:rsidP="003B5176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5176">
              <w:t>Registrar compras de cacao</w:t>
            </w:r>
          </w:p>
        </w:tc>
        <w:tc>
          <w:tcPr>
            <w:tcW w:w="4372" w:type="dxa"/>
          </w:tcPr>
          <w:p w14:paraId="4328AA4C" w14:textId="43789417" w:rsidR="003B5176" w:rsidRDefault="003B5176" w:rsidP="003B5176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5176">
              <w:t>Mantener actualizado el inventario</w:t>
            </w:r>
          </w:p>
        </w:tc>
        <w:tc>
          <w:tcPr>
            <w:tcW w:w="5361" w:type="dxa"/>
          </w:tcPr>
          <w:p w14:paraId="451B1351" w14:textId="59CB7F79" w:rsidR="003B5176" w:rsidRDefault="003B5176" w:rsidP="003616FF">
            <w:pPr>
              <w:pStyle w:val="Contenido"/>
              <w:numPr>
                <w:ilvl w:val="0"/>
                <w:numId w:val="3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Generar código de compra.</w:t>
            </w:r>
          </w:p>
          <w:p w14:paraId="3AC0D50E" w14:textId="6EE62B02" w:rsidR="003B5176" w:rsidRDefault="003B5176" w:rsidP="003616FF">
            <w:pPr>
              <w:pStyle w:val="Contenido"/>
              <w:numPr>
                <w:ilvl w:val="0"/>
                <w:numId w:val="3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Registrar proveedor, producto, cantidad y precio.</w:t>
            </w:r>
          </w:p>
          <w:p w14:paraId="41A76B74" w14:textId="46DC51F7" w:rsidR="003616FF" w:rsidRDefault="003616FF" w:rsidP="003616FF">
            <w:pPr>
              <w:pStyle w:val="Contenido"/>
              <w:numPr>
                <w:ilvl w:val="0"/>
                <w:numId w:val="3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Validar datos</w:t>
            </w:r>
          </w:p>
          <w:p w14:paraId="12BA50A2" w14:textId="77777777" w:rsidR="003B5176" w:rsidRDefault="003B5176" w:rsidP="003B5176">
            <w:pPr>
              <w:pStyle w:val="Contenid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• Actualizar inventario automáticamente.</w:t>
            </w:r>
          </w:p>
          <w:p w14:paraId="0A1A0F90" w14:textId="10B40277" w:rsidR="003B5176" w:rsidRDefault="003B5176" w:rsidP="003B5176">
            <w:pPr>
              <w:pStyle w:val="Contenid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• Guardar registro de compra</w:t>
            </w:r>
          </w:p>
        </w:tc>
      </w:tr>
      <w:tr w:rsidR="003B5176" w14:paraId="635C938D" w14:textId="77777777" w:rsidTr="00A363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</w:tcPr>
          <w:p w14:paraId="6290D94E" w14:textId="62B02E53" w:rsidR="003B5176" w:rsidRDefault="003B5176" w:rsidP="003B5176">
            <w:pPr>
              <w:pStyle w:val="Contenido"/>
            </w:pPr>
            <w:r>
              <w:lastRenderedPageBreak/>
              <w:t>HU-5</w:t>
            </w:r>
          </w:p>
        </w:tc>
        <w:tc>
          <w:tcPr>
            <w:tcW w:w="2004" w:type="dxa"/>
          </w:tcPr>
          <w:p w14:paraId="69ED7248" w14:textId="5000339B" w:rsidR="003B5176" w:rsidRDefault="003B5176" w:rsidP="003B517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Empleado administrativo</w:t>
            </w:r>
          </w:p>
        </w:tc>
        <w:tc>
          <w:tcPr>
            <w:tcW w:w="3284" w:type="dxa"/>
          </w:tcPr>
          <w:p w14:paraId="55461D81" w14:textId="3CC3CD18" w:rsidR="003B5176" w:rsidRDefault="003B5176" w:rsidP="003B517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5176">
              <w:t>Registrar ventas de cacao</w:t>
            </w:r>
          </w:p>
        </w:tc>
        <w:tc>
          <w:tcPr>
            <w:tcW w:w="4372" w:type="dxa"/>
          </w:tcPr>
          <w:p w14:paraId="7DE6C689" w14:textId="0C55CC14" w:rsidR="003B5176" w:rsidRDefault="003B5176" w:rsidP="003B517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5176">
              <w:t>Controlar ingresos y existencias</w:t>
            </w:r>
          </w:p>
        </w:tc>
        <w:tc>
          <w:tcPr>
            <w:tcW w:w="5361" w:type="dxa"/>
          </w:tcPr>
          <w:p w14:paraId="13D93AD7" w14:textId="77777777" w:rsidR="003B5176" w:rsidRDefault="003B5176" w:rsidP="003B5176">
            <w:pPr>
              <w:pStyle w:val="Contenid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• Validar stock disponible.</w:t>
            </w:r>
          </w:p>
          <w:p w14:paraId="0FB2FD82" w14:textId="77777777" w:rsidR="003B5176" w:rsidRDefault="003B5176" w:rsidP="003B5176">
            <w:pPr>
              <w:pStyle w:val="Contenid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• Registrar cliente, producto y cantidad.</w:t>
            </w:r>
          </w:p>
          <w:p w14:paraId="60B42EEE" w14:textId="77777777" w:rsidR="003B5176" w:rsidRDefault="003B5176" w:rsidP="003B5176">
            <w:pPr>
              <w:pStyle w:val="Contenid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• Aplicar descuentos.</w:t>
            </w:r>
          </w:p>
          <w:p w14:paraId="195B6C75" w14:textId="1F528B37" w:rsidR="003B5176" w:rsidRDefault="003B5176" w:rsidP="003B5176">
            <w:pPr>
              <w:pStyle w:val="Contenid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• </w:t>
            </w:r>
            <w:r w:rsidR="003616FF">
              <w:t>Actualizar</w:t>
            </w:r>
            <w:r>
              <w:t xml:space="preserve"> inventario automáticamente.</w:t>
            </w:r>
          </w:p>
        </w:tc>
      </w:tr>
      <w:tr w:rsidR="003B5176" w14:paraId="0126FA95" w14:textId="77777777" w:rsidTr="00A363E9">
        <w:trPr>
          <w:trHeight w:val="10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</w:tcPr>
          <w:p w14:paraId="78EF38E7" w14:textId="0561FD05" w:rsidR="003B5176" w:rsidRDefault="003B5176" w:rsidP="003B5176">
            <w:pPr>
              <w:pStyle w:val="Contenido"/>
            </w:pPr>
            <w:r>
              <w:t>HU-6</w:t>
            </w:r>
          </w:p>
        </w:tc>
        <w:tc>
          <w:tcPr>
            <w:tcW w:w="2004" w:type="dxa"/>
          </w:tcPr>
          <w:p w14:paraId="0C66EC3C" w14:textId="2607636E" w:rsidR="003B5176" w:rsidRDefault="003B5176" w:rsidP="003B5176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sistema</w:t>
            </w:r>
          </w:p>
        </w:tc>
        <w:tc>
          <w:tcPr>
            <w:tcW w:w="3284" w:type="dxa"/>
          </w:tcPr>
          <w:p w14:paraId="63816614" w14:textId="1B34F7AD" w:rsidR="003B5176" w:rsidRPr="003B5176" w:rsidRDefault="003B5176" w:rsidP="003B5176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Actualizar automáticamente el inventario.</w:t>
            </w:r>
          </w:p>
        </w:tc>
        <w:tc>
          <w:tcPr>
            <w:tcW w:w="4372" w:type="dxa"/>
          </w:tcPr>
          <w:p w14:paraId="7635F484" w14:textId="4F7AB450" w:rsidR="003B5176" w:rsidRPr="003B5176" w:rsidRDefault="003B5176" w:rsidP="003B5176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Mantener la consistencia del stock.</w:t>
            </w:r>
          </w:p>
        </w:tc>
        <w:tc>
          <w:tcPr>
            <w:tcW w:w="5361" w:type="dxa"/>
          </w:tcPr>
          <w:p w14:paraId="1ACBD3C0" w14:textId="60BF24C1" w:rsidR="003B5176" w:rsidRDefault="003B5176" w:rsidP="003616FF">
            <w:pPr>
              <w:pStyle w:val="Contenido"/>
              <w:numPr>
                <w:ilvl w:val="0"/>
                <w:numId w:val="4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Aumentar inventario al registrar compras.</w:t>
            </w:r>
          </w:p>
          <w:p w14:paraId="18872F97" w14:textId="1FF1F587" w:rsidR="003B5176" w:rsidRDefault="003B5176" w:rsidP="003616FF">
            <w:pPr>
              <w:pStyle w:val="Contenido"/>
              <w:numPr>
                <w:ilvl w:val="0"/>
                <w:numId w:val="4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Disminuir inventario al registrar ventas.</w:t>
            </w:r>
          </w:p>
          <w:p w14:paraId="4B302733" w14:textId="265B343B" w:rsidR="003616FF" w:rsidRDefault="003616FF" w:rsidP="003616FF">
            <w:pPr>
              <w:pStyle w:val="Contenido"/>
              <w:numPr>
                <w:ilvl w:val="0"/>
                <w:numId w:val="4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Mantener historial </w:t>
            </w:r>
          </w:p>
          <w:p w14:paraId="0EF25156" w14:textId="6C690C7A" w:rsidR="003B5176" w:rsidRDefault="003B5176" w:rsidP="003616FF">
            <w:pPr>
              <w:pStyle w:val="Contenido"/>
              <w:numPr>
                <w:ilvl w:val="0"/>
                <w:numId w:val="4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Mostrar stock disponible actualizado</w:t>
            </w:r>
          </w:p>
        </w:tc>
      </w:tr>
      <w:tr w:rsidR="003B5176" w14:paraId="49311B9D" w14:textId="77777777" w:rsidTr="00A363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</w:tcPr>
          <w:p w14:paraId="5AFE0122" w14:textId="21C142B6" w:rsidR="003B5176" w:rsidRDefault="00172F1E" w:rsidP="003B5176">
            <w:pPr>
              <w:pStyle w:val="Contenido"/>
            </w:pPr>
            <w:r>
              <w:t>HU-7</w:t>
            </w:r>
          </w:p>
        </w:tc>
        <w:tc>
          <w:tcPr>
            <w:tcW w:w="2004" w:type="dxa"/>
          </w:tcPr>
          <w:p w14:paraId="5D7E661E" w14:textId="1BCFC99E" w:rsidR="003B5176" w:rsidRDefault="00172F1E" w:rsidP="003B517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Gerente</w:t>
            </w:r>
          </w:p>
        </w:tc>
        <w:tc>
          <w:tcPr>
            <w:tcW w:w="3284" w:type="dxa"/>
          </w:tcPr>
          <w:p w14:paraId="552074E6" w14:textId="7F86DE31" w:rsidR="003B5176" w:rsidRPr="003B5176" w:rsidRDefault="00172F1E" w:rsidP="003B517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Visualizar reportes del sistema</w:t>
            </w:r>
          </w:p>
        </w:tc>
        <w:tc>
          <w:tcPr>
            <w:tcW w:w="4372" w:type="dxa"/>
          </w:tcPr>
          <w:p w14:paraId="593179E3" w14:textId="20AB0AF0" w:rsidR="003B5176" w:rsidRPr="003B5176" w:rsidRDefault="00172F1E" w:rsidP="003B517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Analizar la información de compras y ventas</w:t>
            </w:r>
          </w:p>
        </w:tc>
        <w:tc>
          <w:tcPr>
            <w:tcW w:w="5361" w:type="dxa"/>
          </w:tcPr>
          <w:p w14:paraId="02AD7C8D" w14:textId="77777777" w:rsidR="003B5176" w:rsidRDefault="003616FF" w:rsidP="003616FF">
            <w:pPr>
              <w:pStyle w:val="Contenido"/>
              <w:numPr>
                <w:ilvl w:val="0"/>
                <w:numId w:val="4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 reportes de ventas, compras e inventario.</w:t>
            </w:r>
          </w:p>
          <w:p w14:paraId="689CFAE7" w14:textId="77777777" w:rsidR="003616FF" w:rsidRDefault="003616FF" w:rsidP="003616FF">
            <w:pPr>
              <w:pStyle w:val="Contenido"/>
              <w:numPr>
                <w:ilvl w:val="0"/>
                <w:numId w:val="4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Filtrar por fechas.</w:t>
            </w:r>
          </w:p>
          <w:p w14:paraId="5A1DED9A" w14:textId="097FD350" w:rsidR="003616FF" w:rsidRDefault="003616FF" w:rsidP="003616FF">
            <w:pPr>
              <w:pStyle w:val="Contenido"/>
              <w:numPr>
                <w:ilvl w:val="0"/>
                <w:numId w:val="4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Filtrar por cliente/proveedor.</w:t>
            </w:r>
          </w:p>
        </w:tc>
      </w:tr>
    </w:tbl>
    <w:p w14:paraId="77B02886" w14:textId="77777777" w:rsidR="009254C8" w:rsidRDefault="009254C8" w:rsidP="00CD528B">
      <w:pPr>
        <w:pStyle w:val="Contenido"/>
        <w:sectPr w:rsidR="009254C8" w:rsidSect="00D605E2">
          <w:pgSz w:w="16838" w:h="11906" w:orient="landscape" w:code="9"/>
          <w:pgMar w:top="936" w:right="720" w:bottom="936" w:left="720" w:header="0" w:footer="289" w:gutter="0"/>
          <w:pgNumType w:start="1"/>
          <w:cols w:space="720"/>
          <w:docGrid w:linePitch="382"/>
        </w:sectPr>
      </w:pPr>
    </w:p>
    <w:p w14:paraId="41C0B4D6" w14:textId="231D9F30" w:rsidR="00CD528B" w:rsidRDefault="00CD528B" w:rsidP="00D077E9">
      <w:pPr>
        <w:pStyle w:val="Ttulo1"/>
      </w:pPr>
      <w:proofErr w:type="spellStart"/>
      <w:r>
        <w:lastRenderedPageBreak/>
        <w:t>Product</w:t>
      </w:r>
      <w:proofErr w:type="spellEnd"/>
      <w:r>
        <w:t xml:space="preserve"> Backlog</w:t>
      </w:r>
    </w:p>
    <w:tbl>
      <w:tblPr>
        <w:tblStyle w:val="Tablanormal5"/>
        <w:tblW w:w="15433" w:type="dxa"/>
        <w:tblLook w:val="04A0" w:firstRow="1" w:lastRow="0" w:firstColumn="1" w:lastColumn="0" w:noHBand="0" w:noVBand="1"/>
      </w:tblPr>
      <w:tblGrid>
        <w:gridCol w:w="714"/>
        <w:gridCol w:w="2498"/>
        <w:gridCol w:w="2822"/>
        <w:gridCol w:w="4351"/>
        <w:gridCol w:w="1554"/>
        <w:gridCol w:w="1408"/>
        <w:gridCol w:w="2086"/>
      </w:tblGrid>
      <w:tr w:rsidR="003D7794" w14:paraId="2FB37589" w14:textId="77777777" w:rsidTr="00654E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14" w:type="dxa"/>
          </w:tcPr>
          <w:p w14:paraId="0AAFA252" w14:textId="16C949E5" w:rsidR="006823F2" w:rsidRDefault="006823F2" w:rsidP="00CD528B">
            <w:pPr>
              <w:pStyle w:val="Contenido"/>
            </w:pPr>
            <w:r>
              <w:t>Id</w:t>
            </w:r>
          </w:p>
        </w:tc>
        <w:tc>
          <w:tcPr>
            <w:tcW w:w="2498" w:type="dxa"/>
          </w:tcPr>
          <w:p w14:paraId="0EF2E5BB" w14:textId="2E959E50" w:rsidR="006823F2" w:rsidRDefault="006823F2" w:rsidP="00CD528B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Como un…</w:t>
            </w:r>
          </w:p>
        </w:tc>
        <w:tc>
          <w:tcPr>
            <w:tcW w:w="2822" w:type="dxa"/>
          </w:tcPr>
          <w:p w14:paraId="1763E46B" w14:textId="33192A1D" w:rsidR="006823F2" w:rsidRDefault="006823F2" w:rsidP="00CD528B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Necesito…</w:t>
            </w:r>
          </w:p>
        </w:tc>
        <w:tc>
          <w:tcPr>
            <w:tcW w:w="4351" w:type="dxa"/>
          </w:tcPr>
          <w:p w14:paraId="6E3E9A29" w14:textId="3A4FB76A" w:rsidR="006823F2" w:rsidRDefault="006823F2" w:rsidP="00CD528B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Para…</w:t>
            </w:r>
          </w:p>
        </w:tc>
        <w:tc>
          <w:tcPr>
            <w:tcW w:w="1554" w:type="dxa"/>
          </w:tcPr>
          <w:p w14:paraId="72AD070F" w14:textId="4A369868" w:rsidR="006823F2" w:rsidRDefault="006823F2" w:rsidP="00CD528B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Prioridad</w:t>
            </w:r>
          </w:p>
        </w:tc>
        <w:tc>
          <w:tcPr>
            <w:tcW w:w="1408" w:type="dxa"/>
          </w:tcPr>
          <w:p w14:paraId="72F4C780" w14:textId="5A805861" w:rsidR="006823F2" w:rsidRDefault="006823F2" w:rsidP="00CD528B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Sprint</w:t>
            </w:r>
          </w:p>
        </w:tc>
        <w:tc>
          <w:tcPr>
            <w:tcW w:w="2086" w:type="dxa"/>
          </w:tcPr>
          <w:p w14:paraId="33967FD9" w14:textId="4B9D84CB" w:rsidR="006823F2" w:rsidRDefault="006823F2" w:rsidP="00CD528B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Estado</w:t>
            </w:r>
          </w:p>
        </w:tc>
      </w:tr>
      <w:tr w:rsidR="003D7794" w14:paraId="615B0659" w14:textId="77777777" w:rsidTr="00654E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</w:tcPr>
          <w:p w14:paraId="12B0CA1C" w14:textId="7AB449F1" w:rsidR="006823F2" w:rsidRDefault="00C7072C" w:rsidP="00CD528B">
            <w:pPr>
              <w:pStyle w:val="Contenido"/>
            </w:pPr>
            <w:r>
              <w:t>HU-1</w:t>
            </w:r>
          </w:p>
        </w:tc>
        <w:tc>
          <w:tcPr>
            <w:tcW w:w="2498" w:type="dxa"/>
          </w:tcPr>
          <w:p w14:paraId="234656A3" w14:textId="5725DDB6" w:rsidR="006823F2" w:rsidRDefault="006823F2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23F2">
              <w:t>Administrador</w:t>
            </w:r>
          </w:p>
        </w:tc>
        <w:tc>
          <w:tcPr>
            <w:tcW w:w="2822" w:type="dxa"/>
          </w:tcPr>
          <w:p w14:paraId="5C76631C" w14:textId="4A0095BC" w:rsidR="006823F2" w:rsidRDefault="003D7794" w:rsidP="006823F2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Gestionar usuarios y roles.</w:t>
            </w:r>
          </w:p>
        </w:tc>
        <w:tc>
          <w:tcPr>
            <w:tcW w:w="4351" w:type="dxa"/>
          </w:tcPr>
          <w:p w14:paraId="44C51658" w14:textId="583F1E5E" w:rsidR="006823F2" w:rsidRDefault="003D7794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Controlar el acceso y garantizar la seguridad del sistema.</w:t>
            </w:r>
          </w:p>
        </w:tc>
        <w:tc>
          <w:tcPr>
            <w:tcW w:w="1554" w:type="dxa"/>
          </w:tcPr>
          <w:p w14:paraId="57F6FA65" w14:textId="65A46046" w:rsidR="006823F2" w:rsidRDefault="003D7794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  <w:r w:rsidR="0073368B">
              <w:t>.</w:t>
            </w:r>
          </w:p>
        </w:tc>
        <w:tc>
          <w:tcPr>
            <w:tcW w:w="1408" w:type="dxa"/>
          </w:tcPr>
          <w:p w14:paraId="38F0D905" w14:textId="2B203552" w:rsidR="006823F2" w:rsidRDefault="003F6897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086" w:type="dxa"/>
          </w:tcPr>
          <w:p w14:paraId="0AC276FA" w14:textId="7298EDB5" w:rsidR="006823F2" w:rsidRDefault="006823F2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23F2">
              <w:t>Para Ser Iniciada</w:t>
            </w:r>
          </w:p>
        </w:tc>
      </w:tr>
      <w:tr w:rsidR="003D7794" w14:paraId="669B3007" w14:textId="77777777" w:rsidTr="00654E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</w:tcPr>
          <w:p w14:paraId="7C0F60A4" w14:textId="42B949CF" w:rsidR="006823F2" w:rsidRDefault="00C7072C" w:rsidP="00CD528B">
            <w:pPr>
              <w:pStyle w:val="Contenido"/>
            </w:pPr>
            <w:r>
              <w:t>HU-2</w:t>
            </w:r>
          </w:p>
        </w:tc>
        <w:tc>
          <w:tcPr>
            <w:tcW w:w="2498" w:type="dxa"/>
          </w:tcPr>
          <w:p w14:paraId="74FB6B63" w14:textId="2E6BE45A" w:rsidR="006823F2" w:rsidRDefault="003D7794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Administrador</w:t>
            </w:r>
          </w:p>
        </w:tc>
        <w:tc>
          <w:tcPr>
            <w:tcW w:w="2822" w:type="dxa"/>
          </w:tcPr>
          <w:p w14:paraId="6C539FE3" w14:textId="5094CFE3" w:rsidR="006823F2" w:rsidRDefault="003D7794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Registrar y </w:t>
            </w:r>
            <w:r w:rsidR="003616FF">
              <w:t>gestionar</w:t>
            </w:r>
            <w:r>
              <w:t xml:space="preserve"> proveedores.</w:t>
            </w:r>
          </w:p>
        </w:tc>
        <w:tc>
          <w:tcPr>
            <w:tcW w:w="4351" w:type="dxa"/>
          </w:tcPr>
          <w:p w14:paraId="5F29A918" w14:textId="0BA9E45D" w:rsidR="006823F2" w:rsidRDefault="004D3CF4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Administra</w:t>
            </w:r>
            <w:r w:rsidR="003D7794">
              <w:t xml:space="preserve"> correctamente las compras de cacao</w:t>
            </w:r>
            <w:r w:rsidR="00A256E7">
              <w:t>.</w:t>
            </w:r>
          </w:p>
        </w:tc>
        <w:tc>
          <w:tcPr>
            <w:tcW w:w="1554" w:type="dxa"/>
          </w:tcPr>
          <w:p w14:paraId="5C48F1A2" w14:textId="5847B379" w:rsidR="006823F2" w:rsidRDefault="00A256E7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Alta.</w:t>
            </w:r>
          </w:p>
        </w:tc>
        <w:tc>
          <w:tcPr>
            <w:tcW w:w="1408" w:type="dxa"/>
          </w:tcPr>
          <w:p w14:paraId="756AAD9D" w14:textId="0DAA422A" w:rsidR="006823F2" w:rsidRDefault="003F6897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086" w:type="dxa"/>
          </w:tcPr>
          <w:p w14:paraId="1893511B" w14:textId="41F0294F" w:rsidR="006823F2" w:rsidRDefault="000963A6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23F2">
              <w:t>Para Ser Iniciada</w:t>
            </w:r>
          </w:p>
        </w:tc>
      </w:tr>
      <w:tr w:rsidR="003D7794" w14:paraId="6EC6C6F6" w14:textId="77777777" w:rsidTr="00654E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</w:tcPr>
          <w:p w14:paraId="6A8E77B9" w14:textId="2CB2C62C" w:rsidR="006823F2" w:rsidRDefault="00C7072C" w:rsidP="00CD528B">
            <w:pPr>
              <w:pStyle w:val="Contenido"/>
            </w:pPr>
            <w:r>
              <w:t>HU-3</w:t>
            </w:r>
          </w:p>
        </w:tc>
        <w:tc>
          <w:tcPr>
            <w:tcW w:w="2498" w:type="dxa"/>
          </w:tcPr>
          <w:p w14:paraId="7693E5B8" w14:textId="145439D1" w:rsidR="006823F2" w:rsidRDefault="00A256E7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administrador</w:t>
            </w:r>
          </w:p>
        </w:tc>
        <w:tc>
          <w:tcPr>
            <w:tcW w:w="2822" w:type="dxa"/>
          </w:tcPr>
          <w:p w14:paraId="22E0CB2B" w14:textId="051E25FE" w:rsidR="006823F2" w:rsidRDefault="00A256E7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Registrar y </w:t>
            </w:r>
            <w:r w:rsidR="004D3CF4">
              <w:t>gestionar</w:t>
            </w:r>
            <w:r>
              <w:t xml:space="preserve"> clientes.</w:t>
            </w:r>
          </w:p>
        </w:tc>
        <w:tc>
          <w:tcPr>
            <w:tcW w:w="4351" w:type="dxa"/>
          </w:tcPr>
          <w:p w14:paraId="24DEE5E6" w14:textId="5683564C" w:rsidR="006823F2" w:rsidRDefault="004D3CF4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Administra</w:t>
            </w:r>
            <w:r w:rsidR="00A256E7">
              <w:t xml:space="preserve"> adecuadamente las ventas.</w:t>
            </w:r>
          </w:p>
        </w:tc>
        <w:tc>
          <w:tcPr>
            <w:tcW w:w="1554" w:type="dxa"/>
          </w:tcPr>
          <w:p w14:paraId="162661A7" w14:textId="58EE73ED" w:rsidR="006823F2" w:rsidRDefault="00A256E7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Alta.</w:t>
            </w:r>
          </w:p>
        </w:tc>
        <w:tc>
          <w:tcPr>
            <w:tcW w:w="1408" w:type="dxa"/>
          </w:tcPr>
          <w:p w14:paraId="597D06E1" w14:textId="57B901A6" w:rsidR="006823F2" w:rsidRDefault="003F6897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086" w:type="dxa"/>
          </w:tcPr>
          <w:p w14:paraId="2C7DBCF5" w14:textId="356DA43A" w:rsidR="006823F2" w:rsidRDefault="000963A6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23F2">
              <w:t>Para Ser Iniciada</w:t>
            </w:r>
          </w:p>
        </w:tc>
      </w:tr>
      <w:tr w:rsidR="003F6897" w14:paraId="2A01F324" w14:textId="77777777" w:rsidTr="00654E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</w:tcPr>
          <w:p w14:paraId="5FB76A84" w14:textId="1BE814C5" w:rsidR="00C7072C" w:rsidRDefault="00C7072C" w:rsidP="00CD528B">
            <w:pPr>
              <w:pStyle w:val="Contenido"/>
            </w:pPr>
            <w:r>
              <w:t>HU-4</w:t>
            </w:r>
          </w:p>
        </w:tc>
        <w:tc>
          <w:tcPr>
            <w:tcW w:w="2498" w:type="dxa"/>
          </w:tcPr>
          <w:p w14:paraId="1A7E3913" w14:textId="75B19A72" w:rsidR="00C7072C" w:rsidRDefault="00A256E7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Empleado </w:t>
            </w:r>
          </w:p>
        </w:tc>
        <w:tc>
          <w:tcPr>
            <w:tcW w:w="2822" w:type="dxa"/>
          </w:tcPr>
          <w:p w14:paraId="77604FB0" w14:textId="19EF3E62" w:rsidR="00C7072C" w:rsidRDefault="00A256E7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Registrar compras de cacao.</w:t>
            </w:r>
          </w:p>
        </w:tc>
        <w:tc>
          <w:tcPr>
            <w:tcW w:w="4351" w:type="dxa"/>
          </w:tcPr>
          <w:p w14:paraId="44DDFF35" w14:textId="45CB6534" w:rsidR="00C7072C" w:rsidRDefault="00A256E7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Mantener actualizado el inventario.</w:t>
            </w:r>
          </w:p>
        </w:tc>
        <w:tc>
          <w:tcPr>
            <w:tcW w:w="1554" w:type="dxa"/>
          </w:tcPr>
          <w:p w14:paraId="1394803B" w14:textId="22281A2D" w:rsidR="00C7072C" w:rsidRDefault="00A256E7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Alta.</w:t>
            </w:r>
          </w:p>
        </w:tc>
        <w:tc>
          <w:tcPr>
            <w:tcW w:w="1408" w:type="dxa"/>
          </w:tcPr>
          <w:p w14:paraId="43080118" w14:textId="6F812694" w:rsidR="00C7072C" w:rsidRDefault="003F6897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086" w:type="dxa"/>
          </w:tcPr>
          <w:p w14:paraId="251ECF43" w14:textId="4A420775" w:rsidR="00C7072C" w:rsidRDefault="000963A6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23F2">
              <w:t>Para Ser Iniciada</w:t>
            </w:r>
          </w:p>
        </w:tc>
      </w:tr>
      <w:tr w:rsidR="00654EA4" w14:paraId="0E9B8BCE" w14:textId="77777777" w:rsidTr="00654E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</w:tcPr>
          <w:p w14:paraId="0A37EB2B" w14:textId="38A77128" w:rsidR="003D7794" w:rsidRDefault="00A256E7" w:rsidP="00CD528B">
            <w:pPr>
              <w:pStyle w:val="Contenido"/>
            </w:pPr>
            <w:r>
              <w:t>HU-5</w:t>
            </w:r>
          </w:p>
        </w:tc>
        <w:tc>
          <w:tcPr>
            <w:tcW w:w="2498" w:type="dxa"/>
          </w:tcPr>
          <w:p w14:paraId="1E45829A" w14:textId="6DA6B8DA" w:rsidR="003D7794" w:rsidRDefault="00A256E7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Empleado </w:t>
            </w:r>
          </w:p>
        </w:tc>
        <w:tc>
          <w:tcPr>
            <w:tcW w:w="2822" w:type="dxa"/>
          </w:tcPr>
          <w:p w14:paraId="6BB00757" w14:textId="027B24C8" w:rsidR="003D7794" w:rsidRDefault="00A256E7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Registrar ventas de cacao.</w:t>
            </w:r>
          </w:p>
        </w:tc>
        <w:tc>
          <w:tcPr>
            <w:tcW w:w="4351" w:type="dxa"/>
          </w:tcPr>
          <w:p w14:paraId="5B1673B0" w14:textId="2031162C" w:rsidR="003D7794" w:rsidRDefault="004D3CF4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3CF4">
              <w:t>Controlar ingresos y validar disponibilidad de stock</w:t>
            </w:r>
          </w:p>
        </w:tc>
        <w:tc>
          <w:tcPr>
            <w:tcW w:w="1554" w:type="dxa"/>
          </w:tcPr>
          <w:p w14:paraId="0761141D" w14:textId="7AEB30E3" w:rsidR="003D7794" w:rsidRDefault="00A256E7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Alta.</w:t>
            </w:r>
          </w:p>
        </w:tc>
        <w:tc>
          <w:tcPr>
            <w:tcW w:w="1408" w:type="dxa"/>
          </w:tcPr>
          <w:p w14:paraId="324D429A" w14:textId="48B1DD79" w:rsidR="003D7794" w:rsidRDefault="003F6897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086" w:type="dxa"/>
          </w:tcPr>
          <w:p w14:paraId="5900CBE9" w14:textId="37062A76" w:rsidR="003D7794" w:rsidRPr="006823F2" w:rsidRDefault="003F6897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23F2">
              <w:t>Para Ser Iniciada</w:t>
            </w:r>
          </w:p>
        </w:tc>
      </w:tr>
      <w:tr w:rsidR="00654EA4" w14:paraId="22BAAA45" w14:textId="77777777" w:rsidTr="00654E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</w:tcPr>
          <w:p w14:paraId="1E6F1730" w14:textId="53BCBA8C" w:rsidR="003D7794" w:rsidRDefault="00A256E7" w:rsidP="00CD528B">
            <w:pPr>
              <w:pStyle w:val="Contenido"/>
            </w:pPr>
            <w:r>
              <w:t>HU-6</w:t>
            </w:r>
          </w:p>
        </w:tc>
        <w:tc>
          <w:tcPr>
            <w:tcW w:w="2498" w:type="dxa"/>
          </w:tcPr>
          <w:p w14:paraId="26D941F0" w14:textId="0EBD3DAC" w:rsidR="003D7794" w:rsidRDefault="00A256E7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Sistema </w:t>
            </w:r>
          </w:p>
        </w:tc>
        <w:tc>
          <w:tcPr>
            <w:tcW w:w="2822" w:type="dxa"/>
          </w:tcPr>
          <w:p w14:paraId="77C3622F" w14:textId="53DE369F" w:rsidR="003D7794" w:rsidRDefault="00A256E7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Actualizar automáticamente el inventario.</w:t>
            </w:r>
          </w:p>
        </w:tc>
        <w:tc>
          <w:tcPr>
            <w:tcW w:w="4351" w:type="dxa"/>
          </w:tcPr>
          <w:p w14:paraId="1D9AA8A7" w14:textId="0A575093" w:rsidR="003D7794" w:rsidRDefault="004D3CF4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3CF4">
              <w:t>Mantener la consistencia y trazabilidad del stock</w:t>
            </w:r>
          </w:p>
        </w:tc>
        <w:tc>
          <w:tcPr>
            <w:tcW w:w="1554" w:type="dxa"/>
          </w:tcPr>
          <w:p w14:paraId="5144C0A5" w14:textId="092D428F" w:rsidR="003D7794" w:rsidRDefault="00A256E7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Alta.</w:t>
            </w:r>
          </w:p>
        </w:tc>
        <w:tc>
          <w:tcPr>
            <w:tcW w:w="1408" w:type="dxa"/>
          </w:tcPr>
          <w:p w14:paraId="559F59B3" w14:textId="6A8A3F66" w:rsidR="003D7794" w:rsidRDefault="003F6897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086" w:type="dxa"/>
          </w:tcPr>
          <w:p w14:paraId="5D41071C" w14:textId="0297CCCF" w:rsidR="003D7794" w:rsidRPr="006823F2" w:rsidRDefault="003F6897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23F2">
              <w:t>Para Ser Iniciada</w:t>
            </w:r>
          </w:p>
        </w:tc>
      </w:tr>
      <w:tr w:rsidR="00654EA4" w14:paraId="49BC2D08" w14:textId="77777777" w:rsidTr="00654E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</w:tcPr>
          <w:p w14:paraId="17E87D2B" w14:textId="6BBA62E2" w:rsidR="003D7794" w:rsidRDefault="00A256E7" w:rsidP="00CD528B">
            <w:pPr>
              <w:pStyle w:val="Contenido"/>
            </w:pPr>
            <w:r>
              <w:t>HU-7</w:t>
            </w:r>
          </w:p>
        </w:tc>
        <w:tc>
          <w:tcPr>
            <w:tcW w:w="2498" w:type="dxa"/>
          </w:tcPr>
          <w:p w14:paraId="4D169FA1" w14:textId="3B5896B5" w:rsidR="003D7794" w:rsidRDefault="00595395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Gerente</w:t>
            </w:r>
          </w:p>
        </w:tc>
        <w:tc>
          <w:tcPr>
            <w:tcW w:w="2822" w:type="dxa"/>
          </w:tcPr>
          <w:p w14:paraId="77F6C87D" w14:textId="6F578280" w:rsidR="003D7794" w:rsidRDefault="00595395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Visualizar reportes del sistema</w:t>
            </w:r>
          </w:p>
        </w:tc>
        <w:tc>
          <w:tcPr>
            <w:tcW w:w="4351" w:type="dxa"/>
          </w:tcPr>
          <w:p w14:paraId="51765DEB" w14:textId="40E26874" w:rsidR="003D7794" w:rsidRDefault="004D3CF4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3CF4">
              <w:t>Analizar información para la toma de decisiones</w:t>
            </w:r>
          </w:p>
        </w:tc>
        <w:tc>
          <w:tcPr>
            <w:tcW w:w="1554" w:type="dxa"/>
          </w:tcPr>
          <w:p w14:paraId="44FDD99C" w14:textId="16739E8D" w:rsidR="003D7794" w:rsidRDefault="00A256E7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Alta.</w:t>
            </w:r>
          </w:p>
        </w:tc>
        <w:tc>
          <w:tcPr>
            <w:tcW w:w="1408" w:type="dxa"/>
          </w:tcPr>
          <w:p w14:paraId="59921C53" w14:textId="54AF2117" w:rsidR="003D7794" w:rsidRDefault="003F6897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086" w:type="dxa"/>
          </w:tcPr>
          <w:p w14:paraId="55557025" w14:textId="1498CFCF" w:rsidR="003D7794" w:rsidRPr="006823F2" w:rsidRDefault="003F6897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23F2">
              <w:t>Para Ser Iniciada</w:t>
            </w:r>
          </w:p>
        </w:tc>
      </w:tr>
      <w:tr w:rsidR="00654EA4" w14:paraId="4F0CF44C" w14:textId="77777777" w:rsidTr="00654E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</w:tcPr>
          <w:p w14:paraId="4EFA4C23" w14:textId="3172EBBC" w:rsidR="003D7794" w:rsidRDefault="003D7794" w:rsidP="00CD528B">
            <w:pPr>
              <w:pStyle w:val="Contenido"/>
            </w:pPr>
          </w:p>
        </w:tc>
        <w:tc>
          <w:tcPr>
            <w:tcW w:w="2498" w:type="dxa"/>
          </w:tcPr>
          <w:p w14:paraId="7347AE2F" w14:textId="1029DF94" w:rsidR="003D7794" w:rsidRDefault="003D7794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822" w:type="dxa"/>
          </w:tcPr>
          <w:p w14:paraId="1FF22841" w14:textId="56337C06" w:rsidR="003D7794" w:rsidRDefault="003D7794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51" w:type="dxa"/>
          </w:tcPr>
          <w:p w14:paraId="27FEFDBD" w14:textId="10E90362" w:rsidR="003D7794" w:rsidRDefault="003D7794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54" w:type="dxa"/>
          </w:tcPr>
          <w:p w14:paraId="7C58F101" w14:textId="26F7F119" w:rsidR="003D7794" w:rsidRDefault="003D7794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08" w:type="dxa"/>
          </w:tcPr>
          <w:p w14:paraId="7B22C026" w14:textId="5867F391" w:rsidR="003D7794" w:rsidRDefault="003D7794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86" w:type="dxa"/>
          </w:tcPr>
          <w:p w14:paraId="7F327DB1" w14:textId="4FE9D39C" w:rsidR="003D7794" w:rsidRPr="006823F2" w:rsidRDefault="003D7794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54EA4" w14:paraId="6A61588C" w14:textId="77777777" w:rsidTr="00654E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</w:tcPr>
          <w:p w14:paraId="54645C89" w14:textId="3BEB94CD" w:rsidR="003D7794" w:rsidRDefault="003D7794" w:rsidP="00CD528B">
            <w:pPr>
              <w:pStyle w:val="Contenido"/>
            </w:pPr>
          </w:p>
        </w:tc>
        <w:tc>
          <w:tcPr>
            <w:tcW w:w="2498" w:type="dxa"/>
          </w:tcPr>
          <w:p w14:paraId="293EE2E4" w14:textId="69CEC1BE" w:rsidR="003D7794" w:rsidRDefault="003D7794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22" w:type="dxa"/>
          </w:tcPr>
          <w:p w14:paraId="6C93069D" w14:textId="2C6CED0C" w:rsidR="003D7794" w:rsidRDefault="003D7794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51" w:type="dxa"/>
          </w:tcPr>
          <w:p w14:paraId="5F71A14E" w14:textId="4689B837" w:rsidR="003D7794" w:rsidRDefault="003D7794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54" w:type="dxa"/>
          </w:tcPr>
          <w:p w14:paraId="2546194F" w14:textId="60A57516" w:rsidR="003D7794" w:rsidRDefault="003D7794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08" w:type="dxa"/>
          </w:tcPr>
          <w:p w14:paraId="0D45BBBA" w14:textId="0F4EE4A0" w:rsidR="003D7794" w:rsidRDefault="003D7794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86" w:type="dxa"/>
          </w:tcPr>
          <w:p w14:paraId="473F81BF" w14:textId="20CA6344" w:rsidR="003D7794" w:rsidRPr="006823F2" w:rsidRDefault="003D7794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54EA4" w14:paraId="6C60820C" w14:textId="77777777" w:rsidTr="00654E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</w:tcPr>
          <w:p w14:paraId="696CC2A2" w14:textId="4C7590A0" w:rsidR="003D7794" w:rsidRDefault="003D7794" w:rsidP="00CD528B">
            <w:pPr>
              <w:pStyle w:val="Contenido"/>
            </w:pPr>
          </w:p>
        </w:tc>
        <w:tc>
          <w:tcPr>
            <w:tcW w:w="2498" w:type="dxa"/>
          </w:tcPr>
          <w:p w14:paraId="0C73A1BD" w14:textId="117B90FA" w:rsidR="003D7794" w:rsidRDefault="003D7794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822" w:type="dxa"/>
          </w:tcPr>
          <w:p w14:paraId="4B107DD1" w14:textId="4E9DA97A" w:rsidR="003D7794" w:rsidRDefault="003D7794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51" w:type="dxa"/>
          </w:tcPr>
          <w:p w14:paraId="52B79091" w14:textId="2B6B4E0A" w:rsidR="003D7794" w:rsidRDefault="003D7794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54" w:type="dxa"/>
          </w:tcPr>
          <w:p w14:paraId="6731FC1D" w14:textId="5A4886E1" w:rsidR="003D7794" w:rsidRDefault="003D7794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08" w:type="dxa"/>
          </w:tcPr>
          <w:p w14:paraId="03A1E4E4" w14:textId="57C2767D" w:rsidR="003D7794" w:rsidRDefault="003D7794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86" w:type="dxa"/>
          </w:tcPr>
          <w:p w14:paraId="74D6B812" w14:textId="57B86333" w:rsidR="003D7794" w:rsidRPr="006823F2" w:rsidRDefault="003D7794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54EA4" w14:paraId="04ED255E" w14:textId="77777777" w:rsidTr="00654E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</w:tcPr>
          <w:p w14:paraId="132E5130" w14:textId="128FF4BA" w:rsidR="003D7794" w:rsidRDefault="003D7794" w:rsidP="00CD528B">
            <w:pPr>
              <w:pStyle w:val="Contenido"/>
            </w:pPr>
          </w:p>
        </w:tc>
        <w:tc>
          <w:tcPr>
            <w:tcW w:w="2498" w:type="dxa"/>
          </w:tcPr>
          <w:p w14:paraId="72ED54D5" w14:textId="764D67B1" w:rsidR="003D7794" w:rsidRDefault="003D7794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22" w:type="dxa"/>
          </w:tcPr>
          <w:p w14:paraId="15DC6AA4" w14:textId="1E9FDF7C" w:rsidR="003D7794" w:rsidRDefault="003D7794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51" w:type="dxa"/>
          </w:tcPr>
          <w:p w14:paraId="43F3C169" w14:textId="172C6EB5" w:rsidR="003D7794" w:rsidRDefault="003D7794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54" w:type="dxa"/>
          </w:tcPr>
          <w:p w14:paraId="794FBCF2" w14:textId="4F7D5B82" w:rsidR="003D7794" w:rsidRDefault="003D7794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08" w:type="dxa"/>
          </w:tcPr>
          <w:p w14:paraId="03108E06" w14:textId="3206F1F7" w:rsidR="003D7794" w:rsidRDefault="003D7794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86" w:type="dxa"/>
          </w:tcPr>
          <w:p w14:paraId="2D252445" w14:textId="553A20BE" w:rsidR="003D7794" w:rsidRPr="006823F2" w:rsidRDefault="003D7794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54EA4" w14:paraId="0832BB18" w14:textId="77777777" w:rsidTr="00654E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</w:tcPr>
          <w:p w14:paraId="41CA22E0" w14:textId="469157FD" w:rsidR="003D7794" w:rsidRDefault="003D7794" w:rsidP="00CD528B">
            <w:pPr>
              <w:pStyle w:val="Contenido"/>
            </w:pPr>
          </w:p>
        </w:tc>
        <w:tc>
          <w:tcPr>
            <w:tcW w:w="2498" w:type="dxa"/>
          </w:tcPr>
          <w:p w14:paraId="02A8CE0F" w14:textId="71683A4C" w:rsidR="003D7794" w:rsidRDefault="003D7794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822" w:type="dxa"/>
          </w:tcPr>
          <w:p w14:paraId="20F5D165" w14:textId="5F163125" w:rsidR="003D7794" w:rsidRDefault="003D7794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51" w:type="dxa"/>
          </w:tcPr>
          <w:p w14:paraId="116ECF29" w14:textId="5E402D49" w:rsidR="003D7794" w:rsidRDefault="003D7794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54" w:type="dxa"/>
          </w:tcPr>
          <w:p w14:paraId="630E1C9A" w14:textId="2B5B079F" w:rsidR="003D7794" w:rsidRDefault="003D7794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08" w:type="dxa"/>
          </w:tcPr>
          <w:p w14:paraId="2F6C2F71" w14:textId="683DF132" w:rsidR="003D7794" w:rsidRDefault="003D7794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86" w:type="dxa"/>
          </w:tcPr>
          <w:p w14:paraId="6464C050" w14:textId="37AC4E20" w:rsidR="003D7794" w:rsidRPr="006823F2" w:rsidRDefault="003D7794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54EA4" w14:paraId="0A80B5A5" w14:textId="77777777" w:rsidTr="00654E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</w:tcPr>
          <w:p w14:paraId="57967BAA" w14:textId="77777777" w:rsidR="003D7794" w:rsidRDefault="003D7794" w:rsidP="00CD528B">
            <w:pPr>
              <w:pStyle w:val="Contenido"/>
            </w:pPr>
          </w:p>
        </w:tc>
        <w:tc>
          <w:tcPr>
            <w:tcW w:w="2498" w:type="dxa"/>
          </w:tcPr>
          <w:p w14:paraId="4312FC14" w14:textId="77777777" w:rsidR="003D7794" w:rsidRDefault="003D7794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22" w:type="dxa"/>
          </w:tcPr>
          <w:p w14:paraId="4A5D6481" w14:textId="77777777" w:rsidR="003D7794" w:rsidRDefault="003D7794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51" w:type="dxa"/>
          </w:tcPr>
          <w:p w14:paraId="7BE58F83" w14:textId="77777777" w:rsidR="003D7794" w:rsidRDefault="003D7794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54" w:type="dxa"/>
          </w:tcPr>
          <w:p w14:paraId="30BF8EF3" w14:textId="77777777" w:rsidR="003D7794" w:rsidRDefault="003D7794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08" w:type="dxa"/>
          </w:tcPr>
          <w:p w14:paraId="3FDBCB95" w14:textId="77777777" w:rsidR="003D7794" w:rsidRDefault="003D7794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86" w:type="dxa"/>
          </w:tcPr>
          <w:p w14:paraId="6E1DDBA8" w14:textId="77777777" w:rsidR="003D7794" w:rsidRPr="006823F2" w:rsidRDefault="003D7794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C0F87D4" w14:textId="77777777" w:rsidR="009254C8" w:rsidRDefault="009254C8" w:rsidP="00CD528B">
      <w:pPr>
        <w:pStyle w:val="Contenido"/>
        <w:sectPr w:rsidR="009254C8" w:rsidSect="00D605E2">
          <w:pgSz w:w="16838" w:h="11906" w:orient="landscape" w:code="9"/>
          <w:pgMar w:top="936" w:right="720" w:bottom="936" w:left="720" w:header="0" w:footer="289" w:gutter="0"/>
          <w:pgNumType w:start="1"/>
          <w:cols w:space="720"/>
          <w:docGrid w:linePitch="382"/>
        </w:sectPr>
      </w:pPr>
    </w:p>
    <w:p w14:paraId="54EA7F14" w14:textId="153EFD09" w:rsidR="00CD528B" w:rsidRDefault="00CD528B" w:rsidP="00D077E9">
      <w:pPr>
        <w:pStyle w:val="Ttulo1"/>
      </w:pPr>
      <w:r>
        <w:lastRenderedPageBreak/>
        <w:t>Programación de Sprint</w:t>
      </w:r>
    </w:p>
    <w:p w14:paraId="71CBC40D" w14:textId="77777777" w:rsidR="00E74E5E" w:rsidRDefault="00E74E5E" w:rsidP="006823F2">
      <w:pPr>
        <w:pStyle w:val="Contenido"/>
      </w:pPr>
    </w:p>
    <w:tbl>
      <w:tblPr>
        <w:tblStyle w:val="Tabladelista1clara-nfasis41"/>
        <w:tblW w:w="11871" w:type="dxa"/>
        <w:tblLook w:val="04A0" w:firstRow="1" w:lastRow="0" w:firstColumn="1" w:lastColumn="0" w:noHBand="0" w:noVBand="1"/>
      </w:tblPr>
      <w:tblGrid>
        <w:gridCol w:w="3957"/>
        <w:gridCol w:w="3957"/>
        <w:gridCol w:w="3957"/>
      </w:tblGrid>
      <w:tr w:rsidR="00E74E5E" w:rsidRPr="00E74E5E" w14:paraId="252A536C" w14:textId="77777777" w:rsidTr="00CD11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7" w:type="dxa"/>
          </w:tcPr>
          <w:p w14:paraId="7EF45F41" w14:textId="77777777" w:rsidR="00E74E5E" w:rsidRPr="00E74E5E" w:rsidRDefault="00E74E5E" w:rsidP="00E74E5E">
            <w:pPr>
              <w:rPr>
                <w:b/>
              </w:rPr>
            </w:pPr>
            <w:r w:rsidRPr="00E74E5E">
              <w:rPr>
                <w:b/>
              </w:rPr>
              <w:t>Sprint 1</w:t>
            </w:r>
          </w:p>
        </w:tc>
        <w:tc>
          <w:tcPr>
            <w:tcW w:w="3957" w:type="dxa"/>
          </w:tcPr>
          <w:p w14:paraId="7FF74801" w14:textId="77777777" w:rsidR="00E74E5E" w:rsidRPr="00E74E5E" w:rsidRDefault="00E74E5E" w:rsidP="00E74E5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E74E5E">
              <w:rPr>
                <w:b/>
              </w:rPr>
              <w:t>Sprint 2</w:t>
            </w:r>
          </w:p>
        </w:tc>
        <w:tc>
          <w:tcPr>
            <w:tcW w:w="3957" w:type="dxa"/>
          </w:tcPr>
          <w:p w14:paraId="4C925742" w14:textId="77777777" w:rsidR="00E74E5E" w:rsidRPr="00E74E5E" w:rsidRDefault="00E74E5E" w:rsidP="00E74E5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E74E5E">
              <w:rPr>
                <w:b/>
              </w:rPr>
              <w:t>Sprint 3</w:t>
            </w:r>
          </w:p>
        </w:tc>
      </w:tr>
      <w:tr w:rsidR="00E74E5E" w:rsidRPr="00E74E5E" w14:paraId="3F0655C2" w14:textId="77777777" w:rsidTr="00CD11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7" w:type="dxa"/>
          </w:tcPr>
          <w:p w14:paraId="63CF24E8" w14:textId="0BF66504" w:rsidR="00E74E5E" w:rsidRPr="00E74E5E" w:rsidRDefault="00E74E5E" w:rsidP="00E74E5E">
            <w:pPr>
              <w:rPr>
                <w:bCs w:val="0"/>
              </w:rPr>
            </w:pPr>
            <w:bookmarkStart w:id="1" w:name="_Hlk227971386"/>
            <w:r w:rsidRPr="00E74E5E">
              <w:rPr>
                <w:bCs w:val="0"/>
              </w:rPr>
              <w:t>2</w:t>
            </w:r>
            <w:r w:rsidR="004D3CF4">
              <w:rPr>
                <w:bCs w:val="0"/>
              </w:rPr>
              <w:t>5</w:t>
            </w:r>
            <w:r w:rsidRPr="00E74E5E">
              <w:rPr>
                <w:bCs w:val="0"/>
              </w:rPr>
              <w:t>/04/2026-2</w:t>
            </w:r>
            <w:r w:rsidR="004D3CF4">
              <w:rPr>
                <w:bCs w:val="0"/>
              </w:rPr>
              <w:t>8</w:t>
            </w:r>
            <w:r w:rsidRPr="00E74E5E">
              <w:rPr>
                <w:bCs w:val="0"/>
              </w:rPr>
              <w:t>/04/2026</w:t>
            </w:r>
          </w:p>
        </w:tc>
        <w:tc>
          <w:tcPr>
            <w:tcW w:w="3957" w:type="dxa"/>
          </w:tcPr>
          <w:p w14:paraId="1CC7CDD9" w14:textId="6250FFA0" w:rsidR="00E74E5E" w:rsidRPr="00E74E5E" w:rsidRDefault="00E74E5E" w:rsidP="00E74E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</w:rPr>
            </w:pPr>
            <w:r w:rsidRPr="00E74E5E">
              <w:rPr>
                <w:b w:val="0"/>
              </w:rPr>
              <w:t>2</w:t>
            </w:r>
            <w:r w:rsidR="004D3CF4">
              <w:rPr>
                <w:b w:val="0"/>
              </w:rPr>
              <w:t>9</w:t>
            </w:r>
            <w:r w:rsidRPr="00E74E5E">
              <w:rPr>
                <w:b w:val="0"/>
              </w:rPr>
              <w:t>/04/2026-</w:t>
            </w:r>
            <w:r w:rsidR="004D3CF4">
              <w:rPr>
                <w:b w:val="0"/>
              </w:rPr>
              <w:t>02</w:t>
            </w:r>
            <w:r w:rsidRPr="00E74E5E">
              <w:rPr>
                <w:b w:val="0"/>
              </w:rPr>
              <w:t>/0</w:t>
            </w:r>
            <w:r w:rsidR="004D3CF4">
              <w:rPr>
                <w:b w:val="0"/>
              </w:rPr>
              <w:t>5</w:t>
            </w:r>
            <w:r w:rsidRPr="00E74E5E">
              <w:rPr>
                <w:b w:val="0"/>
              </w:rPr>
              <w:t>/2026</w:t>
            </w:r>
          </w:p>
        </w:tc>
        <w:tc>
          <w:tcPr>
            <w:tcW w:w="3957" w:type="dxa"/>
          </w:tcPr>
          <w:p w14:paraId="3830B115" w14:textId="47919566" w:rsidR="00E74E5E" w:rsidRPr="00E74E5E" w:rsidRDefault="004D3CF4" w:rsidP="00E74E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</w:rPr>
            </w:pPr>
            <w:r>
              <w:rPr>
                <w:b w:val="0"/>
              </w:rPr>
              <w:t>06</w:t>
            </w:r>
            <w:r w:rsidR="00E74E5E" w:rsidRPr="00E74E5E">
              <w:rPr>
                <w:b w:val="0"/>
              </w:rPr>
              <w:t>/0</w:t>
            </w:r>
            <w:r>
              <w:rPr>
                <w:b w:val="0"/>
              </w:rPr>
              <w:t>5</w:t>
            </w:r>
            <w:r w:rsidR="00E74E5E" w:rsidRPr="00E74E5E">
              <w:rPr>
                <w:b w:val="0"/>
              </w:rPr>
              <w:t>/2026-</w:t>
            </w:r>
            <w:r>
              <w:rPr>
                <w:b w:val="0"/>
              </w:rPr>
              <w:t>07</w:t>
            </w:r>
            <w:r w:rsidR="00E74E5E" w:rsidRPr="00E74E5E">
              <w:rPr>
                <w:b w:val="0"/>
              </w:rPr>
              <w:t>/04/2026</w:t>
            </w:r>
          </w:p>
        </w:tc>
      </w:tr>
      <w:bookmarkEnd w:id="1"/>
    </w:tbl>
    <w:p w14:paraId="3ADAA044" w14:textId="736E8406" w:rsidR="00E74E5E" w:rsidRDefault="00E74E5E" w:rsidP="006823F2">
      <w:pPr>
        <w:pStyle w:val="Contenido"/>
        <w:sectPr w:rsidR="00E74E5E" w:rsidSect="00D605E2">
          <w:pgSz w:w="16838" w:h="11906" w:orient="landscape" w:code="9"/>
          <w:pgMar w:top="936" w:right="720" w:bottom="936" w:left="720" w:header="0" w:footer="289" w:gutter="0"/>
          <w:pgNumType w:start="1"/>
          <w:cols w:space="720"/>
          <w:docGrid w:linePitch="382"/>
        </w:sectPr>
      </w:pPr>
    </w:p>
    <w:p w14:paraId="5C2C3380" w14:textId="301019F6" w:rsidR="00CD528B" w:rsidRDefault="00CD528B" w:rsidP="00D077E9">
      <w:pPr>
        <w:pStyle w:val="Ttulo1"/>
      </w:pPr>
      <w:r>
        <w:lastRenderedPageBreak/>
        <w:t>Referencias</w:t>
      </w:r>
    </w:p>
    <w:p w14:paraId="5B43D062" w14:textId="77777777" w:rsidR="00266CE9" w:rsidRPr="00266CE9" w:rsidRDefault="00266CE9" w:rsidP="00266CE9">
      <w:pPr>
        <w:pStyle w:val="NormalWeb"/>
        <w:numPr>
          <w:ilvl w:val="0"/>
          <w:numId w:val="19"/>
        </w:numPr>
        <w:jc w:val="both"/>
        <w:rPr>
          <w:rFonts w:asciiTheme="minorHAnsi" w:hAnsiTheme="minorHAnsi" w:cstheme="minorHAnsi"/>
        </w:rPr>
      </w:pPr>
      <w:proofErr w:type="spellStart"/>
      <w:r w:rsidRPr="00266CE9">
        <w:rPr>
          <w:rFonts w:asciiTheme="minorHAnsi" w:hAnsiTheme="minorHAnsi" w:cstheme="minorHAnsi"/>
        </w:rPr>
        <w:t>Schwaber</w:t>
      </w:r>
      <w:proofErr w:type="spellEnd"/>
      <w:r w:rsidRPr="00266CE9">
        <w:rPr>
          <w:rFonts w:asciiTheme="minorHAnsi" w:hAnsiTheme="minorHAnsi" w:cstheme="minorHAnsi"/>
        </w:rPr>
        <w:t xml:space="preserve">, K., &amp; Sutherland, J. (2020). </w:t>
      </w:r>
      <w:proofErr w:type="spellStart"/>
      <w:r w:rsidRPr="00266CE9">
        <w:rPr>
          <w:rStyle w:val="nfasis"/>
          <w:rFonts w:asciiTheme="minorHAnsi" w:hAnsiTheme="minorHAnsi" w:cstheme="minorHAnsi"/>
        </w:rPr>
        <w:t>The</w:t>
      </w:r>
      <w:proofErr w:type="spellEnd"/>
      <w:r w:rsidRPr="00266CE9">
        <w:rPr>
          <w:rStyle w:val="nfasis"/>
          <w:rFonts w:asciiTheme="minorHAnsi" w:hAnsiTheme="minorHAnsi" w:cstheme="minorHAnsi"/>
        </w:rPr>
        <w:t xml:space="preserve"> Scrum Guide</w:t>
      </w:r>
      <w:r w:rsidRPr="00266CE9">
        <w:rPr>
          <w:rFonts w:asciiTheme="minorHAnsi" w:hAnsiTheme="minorHAnsi" w:cstheme="minorHAnsi"/>
        </w:rPr>
        <w:t xml:space="preserve">. Scrum.org. </w:t>
      </w:r>
      <w:hyperlink r:id="rId12" w:tgtFrame="_new" w:history="1">
        <w:r w:rsidRPr="00266CE9">
          <w:rPr>
            <w:rStyle w:val="Hipervnculo"/>
            <w:rFonts w:asciiTheme="minorHAnsi" w:eastAsiaTheme="majorEastAsia" w:hAnsiTheme="minorHAnsi" w:cstheme="minorHAnsi"/>
          </w:rPr>
          <w:t>https://scrumguides.org</w:t>
        </w:r>
      </w:hyperlink>
    </w:p>
    <w:p w14:paraId="539E1ADD" w14:textId="77777777" w:rsidR="00266CE9" w:rsidRPr="00266CE9" w:rsidRDefault="00266CE9" w:rsidP="00266CE9">
      <w:pPr>
        <w:pStyle w:val="NormalWeb"/>
        <w:numPr>
          <w:ilvl w:val="0"/>
          <w:numId w:val="19"/>
        </w:numPr>
        <w:jc w:val="both"/>
        <w:rPr>
          <w:rFonts w:asciiTheme="minorHAnsi" w:hAnsiTheme="minorHAnsi" w:cstheme="minorHAnsi"/>
        </w:rPr>
      </w:pPr>
      <w:proofErr w:type="spellStart"/>
      <w:r w:rsidRPr="00266CE9">
        <w:rPr>
          <w:rFonts w:asciiTheme="minorHAnsi" w:hAnsiTheme="minorHAnsi" w:cstheme="minorHAnsi"/>
        </w:rPr>
        <w:t>Rubin</w:t>
      </w:r>
      <w:proofErr w:type="spellEnd"/>
      <w:r w:rsidRPr="00266CE9">
        <w:rPr>
          <w:rFonts w:asciiTheme="minorHAnsi" w:hAnsiTheme="minorHAnsi" w:cstheme="minorHAnsi"/>
        </w:rPr>
        <w:t xml:space="preserve">, K. S. (2012). </w:t>
      </w:r>
      <w:proofErr w:type="spellStart"/>
      <w:r w:rsidRPr="00266CE9">
        <w:rPr>
          <w:rStyle w:val="nfasis"/>
          <w:rFonts w:asciiTheme="minorHAnsi" w:hAnsiTheme="minorHAnsi" w:cstheme="minorHAnsi"/>
        </w:rPr>
        <w:t>Essential</w:t>
      </w:r>
      <w:proofErr w:type="spellEnd"/>
      <w:r w:rsidRPr="00266CE9">
        <w:rPr>
          <w:rStyle w:val="nfasis"/>
          <w:rFonts w:asciiTheme="minorHAnsi" w:hAnsiTheme="minorHAnsi" w:cstheme="minorHAnsi"/>
        </w:rPr>
        <w:t xml:space="preserve"> Scrum: A </w:t>
      </w:r>
      <w:proofErr w:type="spellStart"/>
      <w:r w:rsidRPr="00266CE9">
        <w:rPr>
          <w:rStyle w:val="nfasis"/>
          <w:rFonts w:asciiTheme="minorHAnsi" w:hAnsiTheme="minorHAnsi" w:cstheme="minorHAnsi"/>
        </w:rPr>
        <w:t>Practical</w:t>
      </w:r>
      <w:proofErr w:type="spellEnd"/>
      <w:r w:rsidRPr="00266CE9">
        <w:rPr>
          <w:rStyle w:val="nfasis"/>
          <w:rFonts w:asciiTheme="minorHAnsi" w:hAnsiTheme="minorHAnsi" w:cstheme="minorHAnsi"/>
        </w:rPr>
        <w:t xml:space="preserve"> Guide </w:t>
      </w:r>
      <w:proofErr w:type="spellStart"/>
      <w:r w:rsidRPr="00266CE9">
        <w:rPr>
          <w:rStyle w:val="nfasis"/>
          <w:rFonts w:asciiTheme="minorHAnsi" w:hAnsiTheme="minorHAnsi" w:cstheme="minorHAnsi"/>
        </w:rPr>
        <w:t>to</w:t>
      </w:r>
      <w:proofErr w:type="spellEnd"/>
      <w:r w:rsidRPr="00266CE9">
        <w:rPr>
          <w:rStyle w:val="nfasis"/>
          <w:rFonts w:asciiTheme="minorHAnsi" w:hAnsiTheme="minorHAnsi" w:cstheme="minorHAnsi"/>
        </w:rPr>
        <w:t xml:space="preserve"> </w:t>
      </w:r>
      <w:proofErr w:type="spellStart"/>
      <w:r w:rsidRPr="00266CE9">
        <w:rPr>
          <w:rStyle w:val="nfasis"/>
          <w:rFonts w:asciiTheme="minorHAnsi" w:hAnsiTheme="minorHAnsi" w:cstheme="minorHAnsi"/>
        </w:rPr>
        <w:t>the</w:t>
      </w:r>
      <w:proofErr w:type="spellEnd"/>
      <w:r w:rsidRPr="00266CE9">
        <w:rPr>
          <w:rStyle w:val="nfasis"/>
          <w:rFonts w:asciiTheme="minorHAnsi" w:hAnsiTheme="minorHAnsi" w:cstheme="minorHAnsi"/>
        </w:rPr>
        <w:t xml:space="preserve"> </w:t>
      </w:r>
      <w:proofErr w:type="spellStart"/>
      <w:r w:rsidRPr="00266CE9">
        <w:rPr>
          <w:rStyle w:val="nfasis"/>
          <w:rFonts w:asciiTheme="minorHAnsi" w:hAnsiTheme="minorHAnsi" w:cstheme="minorHAnsi"/>
        </w:rPr>
        <w:t>Most</w:t>
      </w:r>
      <w:proofErr w:type="spellEnd"/>
      <w:r w:rsidRPr="00266CE9">
        <w:rPr>
          <w:rStyle w:val="nfasis"/>
          <w:rFonts w:asciiTheme="minorHAnsi" w:hAnsiTheme="minorHAnsi" w:cstheme="minorHAnsi"/>
        </w:rPr>
        <w:t xml:space="preserve"> Popular Agile </w:t>
      </w:r>
      <w:proofErr w:type="spellStart"/>
      <w:r w:rsidRPr="00266CE9">
        <w:rPr>
          <w:rStyle w:val="nfasis"/>
          <w:rFonts w:asciiTheme="minorHAnsi" w:hAnsiTheme="minorHAnsi" w:cstheme="minorHAnsi"/>
        </w:rPr>
        <w:t>Process</w:t>
      </w:r>
      <w:proofErr w:type="spellEnd"/>
      <w:r w:rsidRPr="00266CE9">
        <w:rPr>
          <w:rFonts w:asciiTheme="minorHAnsi" w:hAnsiTheme="minorHAnsi" w:cstheme="minorHAnsi"/>
        </w:rPr>
        <w:t>. Addison-Wesley.</w:t>
      </w:r>
    </w:p>
    <w:p w14:paraId="73797343" w14:textId="77777777" w:rsidR="00266CE9" w:rsidRPr="00266CE9" w:rsidRDefault="00266CE9" w:rsidP="00266CE9">
      <w:pPr>
        <w:pStyle w:val="NormalWeb"/>
        <w:numPr>
          <w:ilvl w:val="0"/>
          <w:numId w:val="19"/>
        </w:numPr>
        <w:jc w:val="both"/>
        <w:rPr>
          <w:rFonts w:asciiTheme="minorHAnsi" w:hAnsiTheme="minorHAnsi" w:cstheme="minorHAnsi"/>
        </w:rPr>
      </w:pPr>
      <w:r w:rsidRPr="00266CE9">
        <w:rPr>
          <w:rFonts w:asciiTheme="minorHAnsi" w:hAnsiTheme="minorHAnsi" w:cstheme="minorHAnsi"/>
        </w:rPr>
        <w:t xml:space="preserve">Pressman, R. S., &amp; </w:t>
      </w:r>
      <w:proofErr w:type="spellStart"/>
      <w:r w:rsidRPr="00266CE9">
        <w:rPr>
          <w:rFonts w:asciiTheme="minorHAnsi" w:hAnsiTheme="minorHAnsi" w:cstheme="minorHAnsi"/>
        </w:rPr>
        <w:t>Maxim</w:t>
      </w:r>
      <w:proofErr w:type="spellEnd"/>
      <w:r w:rsidRPr="00266CE9">
        <w:rPr>
          <w:rFonts w:asciiTheme="minorHAnsi" w:hAnsiTheme="minorHAnsi" w:cstheme="minorHAnsi"/>
        </w:rPr>
        <w:t xml:space="preserve">, B. R. (2019). </w:t>
      </w:r>
      <w:r w:rsidRPr="00266CE9">
        <w:rPr>
          <w:rStyle w:val="nfasis"/>
          <w:rFonts w:asciiTheme="minorHAnsi" w:hAnsiTheme="minorHAnsi" w:cstheme="minorHAnsi"/>
        </w:rPr>
        <w:t xml:space="preserve">Software </w:t>
      </w:r>
      <w:proofErr w:type="spellStart"/>
      <w:r w:rsidRPr="00266CE9">
        <w:rPr>
          <w:rStyle w:val="nfasis"/>
          <w:rFonts w:asciiTheme="minorHAnsi" w:hAnsiTheme="minorHAnsi" w:cstheme="minorHAnsi"/>
        </w:rPr>
        <w:t>Engineering</w:t>
      </w:r>
      <w:proofErr w:type="spellEnd"/>
      <w:r w:rsidRPr="00266CE9">
        <w:rPr>
          <w:rStyle w:val="nfasis"/>
          <w:rFonts w:asciiTheme="minorHAnsi" w:hAnsiTheme="minorHAnsi" w:cstheme="minorHAnsi"/>
        </w:rPr>
        <w:t xml:space="preserve">: A </w:t>
      </w:r>
      <w:proofErr w:type="spellStart"/>
      <w:r w:rsidRPr="00266CE9">
        <w:rPr>
          <w:rStyle w:val="nfasis"/>
          <w:rFonts w:asciiTheme="minorHAnsi" w:hAnsiTheme="minorHAnsi" w:cstheme="minorHAnsi"/>
        </w:rPr>
        <w:t>Practitioner’s</w:t>
      </w:r>
      <w:proofErr w:type="spellEnd"/>
      <w:r w:rsidRPr="00266CE9">
        <w:rPr>
          <w:rStyle w:val="nfasis"/>
          <w:rFonts w:asciiTheme="minorHAnsi" w:hAnsiTheme="minorHAnsi" w:cstheme="minorHAnsi"/>
        </w:rPr>
        <w:t xml:space="preserve"> </w:t>
      </w:r>
      <w:proofErr w:type="spellStart"/>
      <w:r w:rsidRPr="00266CE9">
        <w:rPr>
          <w:rStyle w:val="nfasis"/>
          <w:rFonts w:asciiTheme="minorHAnsi" w:hAnsiTheme="minorHAnsi" w:cstheme="minorHAnsi"/>
        </w:rPr>
        <w:t>Approach</w:t>
      </w:r>
      <w:proofErr w:type="spellEnd"/>
      <w:r w:rsidRPr="00266CE9">
        <w:rPr>
          <w:rFonts w:asciiTheme="minorHAnsi" w:hAnsiTheme="minorHAnsi" w:cstheme="minorHAnsi"/>
        </w:rPr>
        <w:t xml:space="preserve"> (9th ed.). McGraw-Hill </w:t>
      </w:r>
      <w:proofErr w:type="spellStart"/>
      <w:r w:rsidRPr="00266CE9">
        <w:rPr>
          <w:rFonts w:asciiTheme="minorHAnsi" w:hAnsiTheme="minorHAnsi" w:cstheme="minorHAnsi"/>
        </w:rPr>
        <w:t>Education</w:t>
      </w:r>
      <w:proofErr w:type="spellEnd"/>
      <w:r w:rsidRPr="00266CE9">
        <w:rPr>
          <w:rFonts w:asciiTheme="minorHAnsi" w:hAnsiTheme="minorHAnsi" w:cstheme="minorHAnsi"/>
        </w:rPr>
        <w:t>.</w:t>
      </w:r>
    </w:p>
    <w:p w14:paraId="1547CF86" w14:textId="77777777" w:rsidR="00266CE9" w:rsidRPr="00266CE9" w:rsidRDefault="00266CE9" w:rsidP="00266CE9">
      <w:pPr>
        <w:pStyle w:val="NormalWeb"/>
        <w:numPr>
          <w:ilvl w:val="0"/>
          <w:numId w:val="19"/>
        </w:numPr>
        <w:jc w:val="both"/>
        <w:rPr>
          <w:rFonts w:asciiTheme="minorHAnsi" w:hAnsiTheme="minorHAnsi" w:cstheme="minorHAnsi"/>
        </w:rPr>
      </w:pPr>
      <w:r w:rsidRPr="00266CE9">
        <w:rPr>
          <w:rFonts w:asciiTheme="minorHAnsi" w:hAnsiTheme="minorHAnsi" w:cstheme="minorHAnsi"/>
        </w:rPr>
        <w:t xml:space="preserve">Sommerville, I. (2016). </w:t>
      </w:r>
      <w:r w:rsidRPr="00266CE9">
        <w:rPr>
          <w:rStyle w:val="nfasis"/>
          <w:rFonts w:asciiTheme="minorHAnsi" w:hAnsiTheme="minorHAnsi" w:cstheme="minorHAnsi"/>
        </w:rPr>
        <w:t xml:space="preserve">Software </w:t>
      </w:r>
      <w:proofErr w:type="spellStart"/>
      <w:r w:rsidRPr="00266CE9">
        <w:rPr>
          <w:rStyle w:val="nfasis"/>
          <w:rFonts w:asciiTheme="minorHAnsi" w:hAnsiTheme="minorHAnsi" w:cstheme="minorHAnsi"/>
        </w:rPr>
        <w:t>Engineering</w:t>
      </w:r>
      <w:proofErr w:type="spellEnd"/>
      <w:r w:rsidRPr="00266CE9">
        <w:rPr>
          <w:rFonts w:asciiTheme="minorHAnsi" w:hAnsiTheme="minorHAnsi" w:cstheme="minorHAnsi"/>
        </w:rPr>
        <w:t xml:space="preserve"> (10th ed.). Pearson.</w:t>
      </w:r>
    </w:p>
    <w:p w14:paraId="74C0B1C1" w14:textId="77777777" w:rsidR="00266CE9" w:rsidRDefault="00266CE9" w:rsidP="00D077E9">
      <w:pPr>
        <w:pStyle w:val="Ttulo1"/>
        <w:rPr>
          <w:noProof/>
        </w:rPr>
      </w:pPr>
    </w:p>
    <w:sectPr w:rsidR="00266CE9" w:rsidSect="00D605E2">
      <w:pgSz w:w="11906" w:h="16838" w:code="9"/>
      <w:pgMar w:top="720" w:right="936" w:bottom="720" w:left="936" w:header="0" w:footer="289" w:gutter="0"/>
      <w:pgNumType w:start="1"/>
      <w:cols w:space="720"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BBDCC0" w14:textId="77777777" w:rsidR="004F6A58" w:rsidRDefault="004F6A58">
      <w:r>
        <w:separator/>
      </w:r>
    </w:p>
    <w:p w14:paraId="28108539" w14:textId="77777777" w:rsidR="004F6A58" w:rsidRDefault="004F6A58"/>
  </w:endnote>
  <w:endnote w:type="continuationSeparator" w:id="0">
    <w:p w14:paraId="009AF107" w14:textId="77777777" w:rsidR="004F6A58" w:rsidRDefault="004F6A58">
      <w:r>
        <w:continuationSeparator/>
      </w:r>
    </w:p>
    <w:p w14:paraId="531D48BF" w14:textId="77777777" w:rsidR="004F6A58" w:rsidRDefault="004F6A5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noProof/>
      </w:rPr>
      <w:id w:val="-890194395"/>
      <w:docPartObj>
        <w:docPartGallery w:val="Page Numbers (Bottom of Page)"/>
        <w:docPartUnique/>
      </w:docPartObj>
    </w:sdtPr>
    <w:sdtEndPr/>
    <w:sdtContent>
      <w:p w14:paraId="40A612AB" w14:textId="77777777" w:rsidR="00DF027C" w:rsidRDefault="00DF027C">
        <w:pPr>
          <w:pStyle w:val="Piedepgina"/>
          <w:jc w:val="center"/>
          <w:rPr>
            <w:noProof/>
          </w:rPr>
        </w:pPr>
        <w:r>
          <w:rPr>
            <w:noProof/>
            <w:lang w:bidi="es-ES"/>
          </w:rPr>
          <w:fldChar w:fldCharType="begin"/>
        </w:r>
        <w:r>
          <w:rPr>
            <w:noProof/>
            <w:lang w:bidi="es-ES"/>
          </w:rPr>
          <w:instrText xml:space="preserve"> PAGE   \* MERGEFORMAT </w:instrText>
        </w:r>
        <w:r>
          <w:rPr>
            <w:noProof/>
            <w:lang w:bidi="es-ES"/>
          </w:rPr>
          <w:fldChar w:fldCharType="separate"/>
        </w:r>
        <w:r w:rsidR="00AB02A7">
          <w:rPr>
            <w:noProof/>
            <w:lang w:bidi="es-ES"/>
          </w:rPr>
          <w:t>2</w:t>
        </w:r>
        <w:r>
          <w:rPr>
            <w:noProof/>
            <w:lang w:bidi="es-ES"/>
          </w:rPr>
          <w:fldChar w:fldCharType="end"/>
        </w:r>
      </w:p>
    </w:sdtContent>
  </w:sdt>
  <w:p w14:paraId="3E270383" w14:textId="77777777" w:rsidR="00DF027C" w:rsidRDefault="00DF027C">
    <w:pPr>
      <w:pStyle w:val="Piedepgina"/>
      <w:rPr>
        <w:noProof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77267C" w14:textId="77777777" w:rsidR="004F6A58" w:rsidRDefault="004F6A58">
      <w:r>
        <w:separator/>
      </w:r>
    </w:p>
    <w:p w14:paraId="750C17A5" w14:textId="77777777" w:rsidR="004F6A58" w:rsidRDefault="004F6A58"/>
  </w:footnote>
  <w:footnote w:type="continuationSeparator" w:id="0">
    <w:p w14:paraId="0B0D5E86" w14:textId="77777777" w:rsidR="004F6A58" w:rsidRDefault="004F6A58">
      <w:r>
        <w:continuationSeparator/>
      </w:r>
    </w:p>
    <w:p w14:paraId="1AEFEF35" w14:textId="77777777" w:rsidR="004F6A58" w:rsidRDefault="004F6A5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35" w:type="dxa"/>
      <w:tblBorders>
        <w:top w:val="single" w:sz="36" w:space="0" w:color="082A75" w:themeColor="text2"/>
        <w:left w:val="single" w:sz="36" w:space="0" w:color="082A75" w:themeColor="text2"/>
        <w:bottom w:val="single" w:sz="36" w:space="0" w:color="082A75" w:themeColor="text2"/>
        <w:right w:val="single" w:sz="36" w:space="0" w:color="082A75" w:themeColor="text2"/>
        <w:insideH w:val="single" w:sz="36" w:space="0" w:color="082A75" w:themeColor="text2"/>
        <w:insideV w:val="single" w:sz="36" w:space="0" w:color="082A75" w:themeColor="text2"/>
      </w:tblBorders>
      <w:tblLook w:val="0000" w:firstRow="0" w:lastRow="0" w:firstColumn="0" w:lastColumn="0" w:noHBand="0" w:noVBand="0"/>
    </w:tblPr>
    <w:tblGrid>
      <w:gridCol w:w="10035"/>
    </w:tblGrid>
    <w:tr w:rsidR="00D077E9" w14:paraId="081B7CB0" w14:textId="77777777" w:rsidTr="00360494">
      <w:trPr>
        <w:trHeight w:val="978"/>
      </w:trPr>
      <w:tc>
        <w:tcPr>
          <w:tcW w:w="10035" w:type="dxa"/>
          <w:tcBorders>
            <w:top w:val="nil"/>
            <w:left w:val="nil"/>
            <w:bottom w:val="single" w:sz="36" w:space="0" w:color="34ABA2" w:themeColor="accent3"/>
            <w:right w:val="nil"/>
          </w:tcBorders>
        </w:tcPr>
        <w:p w14:paraId="43EA21B2" w14:textId="77777777" w:rsidR="00D077E9" w:rsidRDefault="00D077E9">
          <w:pPr>
            <w:pStyle w:val="Encabezado"/>
            <w:rPr>
              <w:noProof/>
            </w:rPr>
          </w:pPr>
        </w:p>
      </w:tc>
    </w:tr>
  </w:tbl>
  <w:p w14:paraId="218B294E" w14:textId="77777777" w:rsidR="00D077E9" w:rsidRDefault="00D077E9" w:rsidP="00D077E9">
    <w:pPr>
      <w:pStyle w:val="Encabezado"/>
      <w:rPr>
        <w:noProof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52359"/>
    <w:multiLevelType w:val="hybridMultilevel"/>
    <w:tmpl w:val="B1467DC2"/>
    <w:lvl w:ilvl="0" w:tplc="6BFC2AC4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411AD0"/>
    <w:multiLevelType w:val="hybridMultilevel"/>
    <w:tmpl w:val="CB202EC6"/>
    <w:lvl w:ilvl="0" w:tplc="6BFC2AC4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0C7A47"/>
    <w:multiLevelType w:val="hybridMultilevel"/>
    <w:tmpl w:val="A8F08D8C"/>
    <w:lvl w:ilvl="0" w:tplc="6BFC2AC4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2C2FBE"/>
    <w:multiLevelType w:val="hybridMultilevel"/>
    <w:tmpl w:val="8E2466E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7A4EDE"/>
    <w:multiLevelType w:val="hybridMultilevel"/>
    <w:tmpl w:val="BDDE950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5C2DD3"/>
    <w:multiLevelType w:val="hybridMultilevel"/>
    <w:tmpl w:val="754AF78C"/>
    <w:lvl w:ilvl="0" w:tplc="6BFC2AC4">
      <w:numFmt w:val="bullet"/>
      <w:lvlText w:val="•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3EF656F"/>
    <w:multiLevelType w:val="hybridMultilevel"/>
    <w:tmpl w:val="2842B238"/>
    <w:lvl w:ilvl="0" w:tplc="6BFC2AC4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B66135"/>
    <w:multiLevelType w:val="hybridMultilevel"/>
    <w:tmpl w:val="CD02746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052D1C"/>
    <w:multiLevelType w:val="hybridMultilevel"/>
    <w:tmpl w:val="8BE2EE9C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EB426B4"/>
    <w:multiLevelType w:val="hybridMultilevel"/>
    <w:tmpl w:val="149ACCB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4C3FE9"/>
    <w:multiLevelType w:val="hybridMultilevel"/>
    <w:tmpl w:val="03DC660A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0645EE5"/>
    <w:multiLevelType w:val="hybridMultilevel"/>
    <w:tmpl w:val="73F6465A"/>
    <w:lvl w:ilvl="0" w:tplc="6BFC2AC4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A85323"/>
    <w:multiLevelType w:val="hybridMultilevel"/>
    <w:tmpl w:val="7932DA8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A9053F"/>
    <w:multiLevelType w:val="hybridMultilevel"/>
    <w:tmpl w:val="F21A982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E02FE9"/>
    <w:multiLevelType w:val="hybridMultilevel"/>
    <w:tmpl w:val="9042D03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F278CF"/>
    <w:multiLevelType w:val="hybridMultilevel"/>
    <w:tmpl w:val="EC703D9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482B59"/>
    <w:multiLevelType w:val="hybridMultilevel"/>
    <w:tmpl w:val="4B5437EC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6755394"/>
    <w:multiLevelType w:val="hybridMultilevel"/>
    <w:tmpl w:val="726C3B1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C9784D"/>
    <w:multiLevelType w:val="hybridMultilevel"/>
    <w:tmpl w:val="E5BE5D00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767352B"/>
    <w:multiLevelType w:val="hybridMultilevel"/>
    <w:tmpl w:val="DAE886D6"/>
    <w:lvl w:ilvl="0" w:tplc="6BFC2AC4">
      <w:numFmt w:val="bullet"/>
      <w:lvlText w:val="•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09F47E2"/>
    <w:multiLevelType w:val="hybridMultilevel"/>
    <w:tmpl w:val="F5A69AFA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2212BEF"/>
    <w:multiLevelType w:val="hybridMultilevel"/>
    <w:tmpl w:val="613A852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520865"/>
    <w:multiLevelType w:val="hybridMultilevel"/>
    <w:tmpl w:val="6730134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31487B"/>
    <w:multiLevelType w:val="hybridMultilevel"/>
    <w:tmpl w:val="AB2A0212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9034592"/>
    <w:multiLevelType w:val="hybridMultilevel"/>
    <w:tmpl w:val="6BF85FAC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9C41A83"/>
    <w:multiLevelType w:val="hybridMultilevel"/>
    <w:tmpl w:val="911E8E3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4ED16B36"/>
    <w:multiLevelType w:val="hybridMultilevel"/>
    <w:tmpl w:val="77CA1368"/>
    <w:lvl w:ilvl="0" w:tplc="6BFC2AC4">
      <w:numFmt w:val="bullet"/>
      <w:lvlText w:val="•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0312346"/>
    <w:multiLevelType w:val="hybridMultilevel"/>
    <w:tmpl w:val="BC52274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7F5E30"/>
    <w:multiLevelType w:val="hybridMultilevel"/>
    <w:tmpl w:val="4EA8DDE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0F87A16"/>
    <w:multiLevelType w:val="hybridMultilevel"/>
    <w:tmpl w:val="D1924584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51237879"/>
    <w:multiLevelType w:val="hybridMultilevel"/>
    <w:tmpl w:val="3B00F73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4B315DE"/>
    <w:multiLevelType w:val="hybridMultilevel"/>
    <w:tmpl w:val="490A5BE2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5E790CCD"/>
    <w:multiLevelType w:val="hybridMultilevel"/>
    <w:tmpl w:val="AAC02FD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942FC3"/>
    <w:multiLevelType w:val="hybridMultilevel"/>
    <w:tmpl w:val="32DCA034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5E953526"/>
    <w:multiLevelType w:val="hybridMultilevel"/>
    <w:tmpl w:val="0994C07E"/>
    <w:lvl w:ilvl="0" w:tplc="6BFC2AC4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5C4B5E"/>
    <w:multiLevelType w:val="hybridMultilevel"/>
    <w:tmpl w:val="4C109874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660475A0"/>
    <w:multiLevelType w:val="hybridMultilevel"/>
    <w:tmpl w:val="84D8E084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65757F5"/>
    <w:multiLevelType w:val="hybridMultilevel"/>
    <w:tmpl w:val="4D7056DA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6995AC7"/>
    <w:multiLevelType w:val="hybridMultilevel"/>
    <w:tmpl w:val="9AE60CFE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72310116"/>
    <w:multiLevelType w:val="hybridMultilevel"/>
    <w:tmpl w:val="A664D4B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74E65D1F"/>
    <w:multiLevelType w:val="hybridMultilevel"/>
    <w:tmpl w:val="4C3ABCFA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B8C0323"/>
    <w:multiLevelType w:val="hybridMultilevel"/>
    <w:tmpl w:val="2A50A4C2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7ED51113"/>
    <w:multiLevelType w:val="hybridMultilevel"/>
    <w:tmpl w:val="5136F28C"/>
    <w:lvl w:ilvl="0" w:tplc="6BFC2AC4">
      <w:numFmt w:val="bullet"/>
      <w:lvlText w:val="•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7F827857"/>
    <w:multiLevelType w:val="hybridMultilevel"/>
    <w:tmpl w:val="0CFA3E7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0"/>
  </w:num>
  <w:num w:numId="2">
    <w:abstractNumId w:val="21"/>
  </w:num>
  <w:num w:numId="3">
    <w:abstractNumId w:val="28"/>
  </w:num>
  <w:num w:numId="4">
    <w:abstractNumId w:val="15"/>
  </w:num>
  <w:num w:numId="5">
    <w:abstractNumId w:val="17"/>
  </w:num>
  <w:num w:numId="6">
    <w:abstractNumId w:val="41"/>
  </w:num>
  <w:num w:numId="7">
    <w:abstractNumId w:val="8"/>
  </w:num>
  <w:num w:numId="8">
    <w:abstractNumId w:val="40"/>
  </w:num>
  <w:num w:numId="9">
    <w:abstractNumId w:val="29"/>
  </w:num>
  <w:num w:numId="10">
    <w:abstractNumId w:val="33"/>
  </w:num>
  <w:num w:numId="11">
    <w:abstractNumId w:val="10"/>
  </w:num>
  <w:num w:numId="12">
    <w:abstractNumId w:val="20"/>
  </w:num>
  <w:num w:numId="13">
    <w:abstractNumId w:val="4"/>
  </w:num>
  <w:num w:numId="14">
    <w:abstractNumId w:val="14"/>
  </w:num>
  <w:num w:numId="15">
    <w:abstractNumId w:val="13"/>
  </w:num>
  <w:num w:numId="16">
    <w:abstractNumId w:val="3"/>
  </w:num>
  <w:num w:numId="17">
    <w:abstractNumId w:val="7"/>
  </w:num>
  <w:num w:numId="18">
    <w:abstractNumId w:val="32"/>
  </w:num>
  <w:num w:numId="19">
    <w:abstractNumId w:val="27"/>
  </w:num>
  <w:num w:numId="20">
    <w:abstractNumId w:val="25"/>
  </w:num>
  <w:num w:numId="21">
    <w:abstractNumId w:val="31"/>
  </w:num>
  <w:num w:numId="22">
    <w:abstractNumId w:val="23"/>
  </w:num>
  <w:num w:numId="23">
    <w:abstractNumId w:val="16"/>
  </w:num>
  <w:num w:numId="24">
    <w:abstractNumId w:val="38"/>
  </w:num>
  <w:num w:numId="25">
    <w:abstractNumId w:val="39"/>
  </w:num>
  <w:num w:numId="26">
    <w:abstractNumId w:val="24"/>
  </w:num>
  <w:num w:numId="27">
    <w:abstractNumId w:val="22"/>
  </w:num>
  <w:num w:numId="28">
    <w:abstractNumId w:val="36"/>
  </w:num>
  <w:num w:numId="29">
    <w:abstractNumId w:val="37"/>
  </w:num>
  <w:num w:numId="30">
    <w:abstractNumId w:val="35"/>
  </w:num>
  <w:num w:numId="31">
    <w:abstractNumId w:val="18"/>
  </w:num>
  <w:num w:numId="32">
    <w:abstractNumId w:val="43"/>
  </w:num>
  <w:num w:numId="33">
    <w:abstractNumId w:val="12"/>
  </w:num>
  <w:num w:numId="34">
    <w:abstractNumId w:val="9"/>
  </w:num>
  <w:num w:numId="35">
    <w:abstractNumId w:val="34"/>
  </w:num>
  <w:num w:numId="36">
    <w:abstractNumId w:val="42"/>
  </w:num>
  <w:num w:numId="37">
    <w:abstractNumId w:val="26"/>
  </w:num>
  <w:num w:numId="38">
    <w:abstractNumId w:val="1"/>
  </w:num>
  <w:num w:numId="39">
    <w:abstractNumId w:val="2"/>
  </w:num>
  <w:num w:numId="40">
    <w:abstractNumId w:val="5"/>
  </w:num>
  <w:num w:numId="41">
    <w:abstractNumId w:val="6"/>
  </w:num>
  <w:num w:numId="42">
    <w:abstractNumId w:val="11"/>
  </w:num>
  <w:num w:numId="43">
    <w:abstractNumId w:val="19"/>
  </w:num>
  <w:num w:numId="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attachedTemplate r:id="rId1"/>
  <w:defaultTabStop w:val="720"/>
  <w:hyphenationZone w:val="425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28B"/>
    <w:rsid w:val="0002482E"/>
    <w:rsid w:val="00050324"/>
    <w:rsid w:val="000747A0"/>
    <w:rsid w:val="00087934"/>
    <w:rsid w:val="000963A6"/>
    <w:rsid w:val="000A0150"/>
    <w:rsid w:val="000C2408"/>
    <w:rsid w:val="000E63C9"/>
    <w:rsid w:val="00130E9D"/>
    <w:rsid w:val="00150A6D"/>
    <w:rsid w:val="00172F1E"/>
    <w:rsid w:val="00185B35"/>
    <w:rsid w:val="001C714F"/>
    <w:rsid w:val="001F2BC8"/>
    <w:rsid w:val="001F5F6B"/>
    <w:rsid w:val="00243EBC"/>
    <w:rsid w:val="00246A35"/>
    <w:rsid w:val="00266CE9"/>
    <w:rsid w:val="00284348"/>
    <w:rsid w:val="002B7C99"/>
    <w:rsid w:val="002F51F5"/>
    <w:rsid w:val="00312137"/>
    <w:rsid w:val="00330359"/>
    <w:rsid w:val="0033762F"/>
    <w:rsid w:val="00360494"/>
    <w:rsid w:val="003616FF"/>
    <w:rsid w:val="00366C7E"/>
    <w:rsid w:val="00384EA3"/>
    <w:rsid w:val="003A39A1"/>
    <w:rsid w:val="003B5176"/>
    <w:rsid w:val="003C2191"/>
    <w:rsid w:val="003D3863"/>
    <w:rsid w:val="003D7794"/>
    <w:rsid w:val="003F6897"/>
    <w:rsid w:val="004110DE"/>
    <w:rsid w:val="00424905"/>
    <w:rsid w:val="0044085A"/>
    <w:rsid w:val="004556B2"/>
    <w:rsid w:val="004B21A5"/>
    <w:rsid w:val="004D3CF4"/>
    <w:rsid w:val="004E0C79"/>
    <w:rsid w:val="004E5FEE"/>
    <w:rsid w:val="004F6A58"/>
    <w:rsid w:val="005037F0"/>
    <w:rsid w:val="00515F13"/>
    <w:rsid w:val="00516A86"/>
    <w:rsid w:val="005275F6"/>
    <w:rsid w:val="005440C0"/>
    <w:rsid w:val="00553F7B"/>
    <w:rsid w:val="00572102"/>
    <w:rsid w:val="00595395"/>
    <w:rsid w:val="005F1BB0"/>
    <w:rsid w:val="00635B71"/>
    <w:rsid w:val="00654EA4"/>
    <w:rsid w:val="00656C4D"/>
    <w:rsid w:val="006755D5"/>
    <w:rsid w:val="006823F2"/>
    <w:rsid w:val="006E5716"/>
    <w:rsid w:val="007302B3"/>
    <w:rsid w:val="00730733"/>
    <w:rsid w:val="007309A6"/>
    <w:rsid w:val="00730E3A"/>
    <w:rsid w:val="0073368B"/>
    <w:rsid w:val="00736AAF"/>
    <w:rsid w:val="00753730"/>
    <w:rsid w:val="00765B2A"/>
    <w:rsid w:val="00783A34"/>
    <w:rsid w:val="007C5FD0"/>
    <w:rsid w:val="007C6B52"/>
    <w:rsid w:val="007D16C5"/>
    <w:rsid w:val="007F2712"/>
    <w:rsid w:val="00862FE4"/>
    <w:rsid w:val="0086389A"/>
    <w:rsid w:val="0087605E"/>
    <w:rsid w:val="008941AE"/>
    <w:rsid w:val="008A3E7B"/>
    <w:rsid w:val="008B1FEE"/>
    <w:rsid w:val="008B3039"/>
    <w:rsid w:val="00903C32"/>
    <w:rsid w:val="00916B16"/>
    <w:rsid w:val="009173B9"/>
    <w:rsid w:val="009254C8"/>
    <w:rsid w:val="0093335D"/>
    <w:rsid w:val="0093613E"/>
    <w:rsid w:val="00943026"/>
    <w:rsid w:val="00966B81"/>
    <w:rsid w:val="00977F79"/>
    <w:rsid w:val="009C7720"/>
    <w:rsid w:val="00A07CD5"/>
    <w:rsid w:val="00A23AFA"/>
    <w:rsid w:val="00A256E7"/>
    <w:rsid w:val="00A31B3E"/>
    <w:rsid w:val="00A363E9"/>
    <w:rsid w:val="00A532F3"/>
    <w:rsid w:val="00A83B79"/>
    <w:rsid w:val="00A8489E"/>
    <w:rsid w:val="00AB02A7"/>
    <w:rsid w:val="00AC29F3"/>
    <w:rsid w:val="00AD1BC9"/>
    <w:rsid w:val="00B231E5"/>
    <w:rsid w:val="00B405D3"/>
    <w:rsid w:val="00B539A5"/>
    <w:rsid w:val="00B65E35"/>
    <w:rsid w:val="00B72C32"/>
    <w:rsid w:val="00BD546B"/>
    <w:rsid w:val="00BF6338"/>
    <w:rsid w:val="00C02B87"/>
    <w:rsid w:val="00C27041"/>
    <w:rsid w:val="00C4086D"/>
    <w:rsid w:val="00C41C17"/>
    <w:rsid w:val="00C7072C"/>
    <w:rsid w:val="00CA1896"/>
    <w:rsid w:val="00CB5B28"/>
    <w:rsid w:val="00CD528B"/>
    <w:rsid w:val="00CF5371"/>
    <w:rsid w:val="00D01B54"/>
    <w:rsid w:val="00D0323A"/>
    <w:rsid w:val="00D0559F"/>
    <w:rsid w:val="00D064B5"/>
    <w:rsid w:val="00D077E9"/>
    <w:rsid w:val="00D33AD0"/>
    <w:rsid w:val="00D42CB7"/>
    <w:rsid w:val="00D5413D"/>
    <w:rsid w:val="00D570A9"/>
    <w:rsid w:val="00D605E2"/>
    <w:rsid w:val="00D70D02"/>
    <w:rsid w:val="00D770C7"/>
    <w:rsid w:val="00D86945"/>
    <w:rsid w:val="00D90290"/>
    <w:rsid w:val="00D95CC6"/>
    <w:rsid w:val="00DC06BF"/>
    <w:rsid w:val="00DC706A"/>
    <w:rsid w:val="00DD152F"/>
    <w:rsid w:val="00DE213F"/>
    <w:rsid w:val="00DF027C"/>
    <w:rsid w:val="00E00A32"/>
    <w:rsid w:val="00E22ACD"/>
    <w:rsid w:val="00E620B0"/>
    <w:rsid w:val="00E74E5E"/>
    <w:rsid w:val="00E77F6F"/>
    <w:rsid w:val="00E81B40"/>
    <w:rsid w:val="00EC2A6E"/>
    <w:rsid w:val="00EE1D32"/>
    <w:rsid w:val="00EF555B"/>
    <w:rsid w:val="00F027BB"/>
    <w:rsid w:val="00F11DCF"/>
    <w:rsid w:val="00F162EA"/>
    <w:rsid w:val="00F52D27"/>
    <w:rsid w:val="00F757CE"/>
    <w:rsid w:val="00F8030C"/>
    <w:rsid w:val="00F83527"/>
    <w:rsid w:val="00FA3612"/>
    <w:rsid w:val="00FD583F"/>
    <w:rsid w:val="00FD7488"/>
    <w:rsid w:val="00FF16B4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attachedSchema w:val="urn:DocumentPartTemplate"/>
  <w:attachedSchema w:val="http://schemas.microsoft.com/temp/sample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13F2B32"/>
  <w15:docId w15:val="{16B5634D-73F6-49E9-A70F-BB3C92893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7" w:qFormat="1"/>
    <w:lsdException w:name="heading 2" w:uiPriority="4" w:qFormat="1"/>
    <w:lsdException w:name="heading 3" w:semiHidden="1" w:uiPriority="5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unhideWhenUsed="1" w:qFormat="1"/>
    <w:lsdException w:name="Hyperlink" w:semiHidden="1" w:unhideWhenUsed="1"/>
    <w:lsdException w:name="FollowedHyperlink" w:semiHidden="1" w:unhideWhenUsed="1"/>
    <w:lsdException w:name="Strong" w:semiHidden="1" w:uiPriority="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6945"/>
    <w:pPr>
      <w:spacing w:after="0"/>
    </w:pPr>
    <w:rPr>
      <w:rFonts w:eastAsiaTheme="minorEastAsia"/>
      <w:b/>
      <w:color w:val="082A75" w:themeColor="text2"/>
      <w:sz w:val="28"/>
      <w:szCs w:val="22"/>
    </w:rPr>
  </w:style>
  <w:style w:type="paragraph" w:styleId="Ttulo1">
    <w:name w:val="heading 1"/>
    <w:basedOn w:val="Normal"/>
    <w:link w:val="Ttulo1Car"/>
    <w:uiPriority w:val="4"/>
    <w:qFormat/>
    <w:rsid w:val="00D077E9"/>
    <w:pPr>
      <w:keepNext/>
      <w:spacing w:before="240" w:after="60"/>
      <w:outlineLvl w:val="0"/>
    </w:pPr>
    <w:rPr>
      <w:rFonts w:asciiTheme="majorHAnsi" w:eastAsiaTheme="majorEastAsia" w:hAnsiTheme="majorHAnsi" w:cstheme="majorBidi"/>
      <w:color w:val="061F57" w:themeColor="text2" w:themeShade="BF"/>
      <w:kern w:val="28"/>
      <w:sz w:val="52"/>
      <w:szCs w:val="32"/>
    </w:rPr>
  </w:style>
  <w:style w:type="paragraph" w:styleId="Ttulo2">
    <w:name w:val="heading 2"/>
    <w:basedOn w:val="Normal"/>
    <w:next w:val="Normal"/>
    <w:link w:val="Ttulo2Car"/>
    <w:uiPriority w:val="4"/>
    <w:qFormat/>
    <w:rsid w:val="00DF027C"/>
    <w:pPr>
      <w:keepNext/>
      <w:spacing w:after="240" w:line="240" w:lineRule="auto"/>
      <w:outlineLvl w:val="1"/>
    </w:pPr>
    <w:rPr>
      <w:rFonts w:eastAsiaTheme="majorEastAsia" w:cstheme="majorBidi"/>
      <w:b w:val="0"/>
      <w:sz w:val="3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link w:val="TtuloCar"/>
    <w:uiPriority w:val="1"/>
    <w:qFormat/>
    <w:rsid w:val="00D86945"/>
    <w:pPr>
      <w:spacing w:after="200" w:line="240" w:lineRule="auto"/>
    </w:pPr>
    <w:rPr>
      <w:rFonts w:asciiTheme="majorHAnsi" w:eastAsiaTheme="majorEastAsia" w:hAnsiTheme="majorHAnsi" w:cstheme="majorBidi"/>
      <w:bCs/>
      <w:sz w:val="72"/>
      <w:szCs w:val="52"/>
    </w:rPr>
  </w:style>
  <w:style w:type="character" w:customStyle="1" w:styleId="TtuloCar">
    <w:name w:val="Título Car"/>
    <w:basedOn w:val="Fuentedeprrafopredeter"/>
    <w:link w:val="Ttulo"/>
    <w:uiPriority w:val="1"/>
    <w:rsid w:val="00D86945"/>
    <w:rPr>
      <w:rFonts w:asciiTheme="majorHAnsi" w:eastAsiaTheme="majorEastAsia" w:hAnsiTheme="majorHAnsi" w:cstheme="majorBidi"/>
      <w:b/>
      <w:bCs/>
      <w:color w:val="082A75" w:themeColor="text2"/>
      <w:sz w:val="72"/>
      <w:szCs w:val="52"/>
    </w:rPr>
  </w:style>
  <w:style w:type="paragraph" w:styleId="Subttulo">
    <w:name w:val="Subtitle"/>
    <w:basedOn w:val="Normal"/>
    <w:link w:val="SubttuloCar"/>
    <w:uiPriority w:val="2"/>
    <w:qFormat/>
    <w:rsid w:val="00D86945"/>
    <w:pPr>
      <w:framePr w:hSpace="180" w:wrap="around" w:vAnchor="text" w:hAnchor="margin" w:y="1167"/>
    </w:pPr>
    <w:rPr>
      <w:b w:val="0"/>
      <w:caps/>
      <w:spacing w:val="20"/>
      <w:sz w:val="32"/>
    </w:rPr>
  </w:style>
  <w:style w:type="character" w:customStyle="1" w:styleId="SubttuloCar">
    <w:name w:val="Subtítulo Car"/>
    <w:basedOn w:val="Fuentedeprrafopredeter"/>
    <w:link w:val="Subttulo"/>
    <w:uiPriority w:val="2"/>
    <w:rsid w:val="00D86945"/>
    <w:rPr>
      <w:rFonts w:eastAsiaTheme="minorEastAsia"/>
      <w:caps/>
      <w:color w:val="082A75" w:themeColor="text2"/>
      <w:spacing w:val="20"/>
      <w:sz w:val="32"/>
      <w:szCs w:val="22"/>
    </w:rPr>
  </w:style>
  <w:style w:type="character" w:customStyle="1" w:styleId="Ttulo1Car">
    <w:name w:val="Título 1 Car"/>
    <w:basedOn w:val="Fuentedeprrafopredeter"/>
    <w:link w:val="Ttulo1"/>
    <w:uiPriority w:val="4"/>
    <w:rsid w:val="00D077E9"/>
    <w:rPr>
      <w:rFonts w:asciiTheme="majorHAnsi" w:eastAsiaTheme="majorEastAsia" w:hAnsiTheme="majorHAnsi" w:cstheme="majorBidi"/>
      <w:b/>
      <w:color w:val="061F57" w:themeColor="text2" w:themeShade="BF"/>
      <w:kern w:val="28"/>
      <w:sz w:val="52"/>
      <w:szCs w:val="32"/>
    </w:rPr>
  </w:style>
  <w:style w:type="paragraph" w:styleId="Encabezado">
    <w:name w:val="header"/>
    <w:basedOn w:val="Normal"/>
    <w:link w:val="EncabezadoCar"/>
    <w:uiPriority w:val="8"/>
    <w:unhideWhenUsed/>
    <w:rsid w:val="005037F0"/>
  </w:style>
  <w:style w:type="character" w:customStyle="1" w:styleId="EncabezadoCar">
    <w:name w:val="Encabezado Car"/>
    <w:basedOn w:val="Fuentedeprrafopredeter"/>
    <w:link w:val="Encabezado"/>
    <w:uiPriority w:val="8"/>
    <w:rsid w:val="0093335D"/>
  </w:style>
  <w:style w:type="paragraph" w:styleId="Piedepgina">
    <w:name w:val="footer"/>
    <w:basedOn w:val="Normal"/>
    <w:link w:val="PiedepginaCar"/>
    <w:uiPriority w:val="99"/>
    <w:unhideWhenUsed/>
    <w:rsid w:val="005037F0"/>
  </w:style>
  <w:style w:type="character" w:customStyle="1" w:styleId="PiedepginaCar">
    <w:name w:val="Pie de página Car"/>
    <w:basedOn w:val="Fuentedeprrafopredeter"/>
    <w:link w:val="Piedepgina"/>
    <w:uiPriority w:val="99"/>
    <w:rsid w:val="005037F0"/>
    <w:rPr>
      <w:sz w:val="24"/>
      <w:szCs w:val="24"/>
    </w:rPr>
  </w:style>
  <w:style w:type="paragraph" w:customStyle="1" w:styleId="Nombre">
    <w:name w:val="Nombre"/>
    <w:basedOn w:val="Normal"/>
    <w:uiPriority w:val="3"/>
    <w:qFormat/>
    <w:rsid w:val="00B231E5"/>
    <w:pPr>
      <w:spacing w:line="240" w:lineRule="auto"/>
      <w:jc w:val="right"/>
    </w:pPr>
  </w:style>
  <w:style w:type="character" w:customStyle="1" w:styleId="Ttulo2Car">
    <w:name w:val="Título 2 Car"/>
    <w:basedOn w:val="Fuentedeprrafopredeter"/>
    <w:link w:val="Ttulo2"/>
    <w:uiPriority w:val="4"/>
    <w:rsid w:val="00DF027C"/>
    <w:rPr>
      <w:rFonts w:eastAsiaTheme="majorEastAsia" w:cstheme="majorBidi"/>
      <w:color w:val="082A75" w:themeColor="text2"/>
      <w:sz w:val="36"/>
      <w:szCs w:val="26"/>
    </w:rPr>
  </w:style>
  <w:style w:type="table" w:styleId="Tablaconcuadrcula">
    <w:name w:val="Table Grid"/>
    <w:basedOn w:val="Tablanormal"/>
    <w:uiPriority w:val="1"/>
    <w:rsid w:val="00FF16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unhideWhenUsed/>
    <w:rsid w:val="00D86945"/>
    <w:rPr>
      <w:color w:val="808080"/>
    </w:rPr>
  </w:style>
  <w:style w:type="paragraph" w:customStyle="1" w:styleId="Contenido">
    <w:name w:val="Contenido"/>
    <w:basedOn w:val="Normal"/>
    <w:link w:val="Carcterdecontenido"/>
    <w:qFormat/>
    <w:rsid w:val="00DF027C"/>
    <w:rPr>
      <w:b w:val="0"/>
    </w:rPr>
  </w:style>
  <w:style w:type="paragraph" w:customStyle="1" w:styleId="Textodestacado">
    <w:name w:val="Texto destacado"/>
    <w:basedOn w:val="Normal"/>
    <w:link w:val="Carcterdetextodestacado"/>
    <w:qFormat/>
    <w:rsid w:val="00DF027C"/>
  </w:style>
  <w:style w:type="character" w:customStyle="1" w:styleId="Carcterdecontenido">
    <w:name w:val="Carácter de contenido"/>
    <w:basedOn w:val="Fuentedeprrafopredeter"/>
    <w:link w:val="Contenido"/>
    <w:rsid w:val="00DF027C"/>
    <w:rPr>
      <w:rFonts w:eastAsiaTheme="minorEastAsia"/>
      <w:color w:val="082A75" w:themeColor="text2"/>
      <w:sz w:val="28"/>
      <w:szCs w:val="22"/>
    </w:rPr>
  </w:style>
  <w:style w:type="character" w:customStyle="1" w:styleId="Carcterdetextodestacado">
    <w:name w:val="Carácter de texto destacado"/>
    <w:basedOn w:val="Fuentedeprrafopredeter"/>
    <w:link w:val="Textodestacado"/>
    <w:rsid w:val="00DF027C"/>
    <w:rPr>
      <w:rFonts w:eastAsiaTheme="minorEastAsia"/>
      <w:b/>
      <w:color w:val="082A75" w:themeColor="text2"/>
      <w:sz w:val="28"/>
      <w:szCs w:val="22"/>
    </w:rPr>
  </w:style>
  <w:style w:type="table" w:styleId="Tablanormal5">
    <w:name w:val="Plain Table 5"/>
    <w:basedOn w:val="Tablanormal"/>
    <w:uiPriority w:val="45"/>
    <w:rsid w:val="00CD528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951C8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951C8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951C8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951C8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Hipervnculo">
    <w:name w:val="Hyperlink"/>
    <w:basedOn w:val="Fuentedeprrafopredeter"/>
    <w:uiPriority w:val="99"/>
    <w:unhideWhenUsed/>
    <w:rsid w:val="006823F2"/>
    <w:rPr>
      <w:color w:val="3592C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823F2"/>
    <w:rPr>
      <w:color w:val="605E5C"/>
      <w:shd w:val="clear" w:color="auto" w:fill="E1DFDD"/>
    </w:rPr>
  </w:style>
  <w:style w:type="table" w:styleId="Tabladelista1clara-nfasis4">
    <w:name w:val="List Table 1 Light Accent 4"/>
    <w:basedOn w:val="Tablanormal"/>
    <w:uiPriority w:val="46"/>
    <w:rsid w:val="006823F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3D0D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3D0D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FF4" w:themeFill="accent4" w:themeFillTint="33"/>
      </w:tcPr>
    </w:tblStylePr>
    <w:tblStylePr w:type="band1Horz">
      <w:tblPr/>
      <w:tcPr>
        <w:shd w:val="clear" w:color="auto" w:fill="E0EFF4" w:themeFill="accent4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266C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 w:val="0"/>
      <w:color w:val="auto"/>
      <w:sz w:val="24"/>
      <w:szCs w:val="24"/>
      <w:lang w:val="es-CO" w:eastAsia="es-CO"/>
    </w:rPr>
  </w:style>
  <w:style w:type="character" w:styleId="nfasis">
    <w:name w:val="Emphasis"/>
    <w:basedOn w:val="Fuentedeprrafopredeter"/>
    <w:uiPriority w:val="20"/>
    <w:qFormat/>
    <w:rsid w:val="00266CE9"/>
    <w:rPr>
      <w:i/>
      <w:iCs/>
    </w:rPr>
  </w:style>
  <w:style w:type="table" w:customStyle="1" w:styleId="Tabladelista1clara-nfasis41">
    <w:name w:val="Tabla de lista 1 clara - Énfasis 41"/>
    <w:basedOn w:val="Tablanormal"/>
    <w:next w:val="Tabladelista1clara-nfasis4"/>
    <w:uiPriority w:val="46"/>
    <w:rsid w:val="00E74E5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3D0D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3D0D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FF4" w:themeFill="accent4" w:themeFillTint="33"/>
      </w:tcPr>
    </w:tblStylePr>
    <w:tblStylePr w:type="band1Horz">
      <w:tblPr/>
      <w:tcPr>
        <w:shd w:val="clear" w:color="auto" w:fill="E0EFF4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648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9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4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0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09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7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https://scrumguides.or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riverar\AppData\Local\Microsoft\Office\16.0\DTS\es-CO%7bF54F2A47-DE06-4F09-B0B2-D3DC67398846%7d\%7bBB43CCB8-5669-4032-B04B-2C4B9A10CD2B%7dtf16392850_win3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A9B4550B676949FF846EEBBAF789DB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1AD277-859E-4B42-8A19-FC9BC8798D3C}"/>
      </w:docPartPr>
      <w:docPartBody>
        <w:p w:rsidR="00476239" w:rsidRDefault="00F27593">
          <w:pPr>
            <w:pStyle w:val="A9B4550B676949FF846EEBBAF789DB52"/>
          </w:pPr>
          <w:r w:rsidRPr="00D86945">
            <w:rPr>
              <w:rStyle w:val="SubttuloCar"/>
              <w:b/>
              <w:lang w:bidi="es-ES"/>
            </w:rPr>
            <w:fldChar w:fldCharType="begin"/>
          </w:r>
          <w:r w:rsidRPr="00D86945">
            <w:rPr>
              <w:rStyle w:val="SubttuloCar"/>
              <w:lang w:bidi="es-ES"/>
            </w:rPr>
            <w:instrText xml:space="preserve"> DATE  \@ "MMMM d"  \* MERGEFORMAT </w:instrText>
          </w:r>
          <w:r w:rsidRPr="00D86945">
            <w:rPr>
              <w:rStyle w:val="SubttuloCar"/>
              <w:b/>
              <w:lang w:bidi="es-ES"/>
            </w:rPr>
            <w:fldChar w:fldCharType="separate"/>
          </w:r>
          <w:r>
            <w:rPr>
              <w:rStyle w:val="SubttuloCar"/>
              <w:lang w:bidi="es-ES"/>
            </w:rPr>
            <w:t>junio 23</w:t>
          </w:r>
          <w:r w:rsidRPr="00D86945">
            <w:rPr>
              <w:rStyle w:val="SubttuloCar"/>
              <w:b/>
              <w:lang w:bidi="es-ES"/>
            </w:rPr>
            <w:fldChar w:fldCharType="end"/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278"/>
    <w:rsid w:val="000C40E8"/>
    <w:rsid w:val="000D4FAD"/>
    <w:rsid w:val="002E47CA"/>
    <w:rsid w:val="00476239"/>
    <w:rsid w:val="0067171A"/>
    <w:rsid w:val="007F2F63"/>
    <w:rsid w:val="009B0278"/>
    <w:rsid w:val="00A62ED6"/>
    <w:rsid w:val="00BF56C3"/>
    <w:rsid w:val="00F27593"/>
    <w:rsid w:val="00F93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CO" w:eastAsia="es-CO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link w:val="SubttuloCar"/>
    <w:uiPriority w:val="2"/>
    <w:qFormat/>
    <w:pPr>
      <w:framePr w:hSpace="180" w:wrap="around" w:vAnchor="text" w:hAnchor="margin" w:y="1167"/>
      <w:spacing w:after="0" w:line="276" w:lineRule="auto"/>
    </w:pPr>
    <w:rPr>
      <w:caps/>
      <w:color w:val="44546A" w:themeColor="text2"/>
      <w:spacing w:val="20"/>
      <w:kern w:val="0"/>
      <w:sz w:val="32"/>
      <w:lang w:val="es-ES" w:eastAsia="en-US"/>
      <w14:ligatures w14:val="none"/>
    </w:rPr>
  </w:style>
  <w:style w:type="character" w:customStyle="1" w:styleId="SubttuloCar">
    <w:name w:val="Subtítulo Car"/>
    <w:basedOn w:val="Fuentedeprrafopredeter"/>
    <w:link w:val="Subttulo"/>
    <w:uiPriority w:val="2"/>
    <w:rPr>
      <w:caps/>
      <w:color w:val="44546A" w:themeColor="text2"/>
      <w:spacing w:val="20"/>
      <w:kern w:val="0"/>
      <w:sz w:val="32"/>
      <w:lang w:val="es-ES" w:eastAsia="en-US"/>
      <w14:ligatures w14:val="none"/>
    </w:rPr>
  </w:style>
  <w:style w:type="paragraph" w:customStyle="1" w:styleId="A9B4550B676949FF846EEBBAF789DB52">
    <w:name w:val="A9B4550B676949FF846EEBBAF789DB5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Custom Theme">
  <a:themeElements>
    <a:clrScheme name="Custom 29">
      <a:dk1>
        <a:srgbClr val="0F0D29"/>
      </a:dk1>
      <a:lt1>
        <a:srgbClr val="FFFFFF"/>
      </a:lt1>
      <a:dk2>
        <a:srgbClr val="082A75"/>
      </a:dk2>
      <a:lt2>
        <a:srgbClr val="E7E6E6"/>
      </a:lt2>
      <a:accent1>
        <a:srgbClr val="024F75"/>
      </a:accent1>
      <a:accent2>
        <a:srgbClr val="3592CF"/>
      </a:accent2>
      <a:accent3>
        <a:srgbClr val="34ABA2"/>
      </a:accent3>
      <a:accent4>
        <a:srgbClr val="66B2CA"/>
      </a:accent4>
      <a:accent5>
        <a:srgbClr val="C1D9CB"/>
      </a:accent5>
      <a:accent6>
        <a:srgbClr val="34ABA2"/>
      </a:accent6>
      <a:hlink>
        <a:srgbClr val="3592CF"/>
      </a:hlink>
      <a:folHlink>
        <a:srgbClr val="3592CF"/>
      </a:folHlink>
    </a:clrScheme>
    <a:fontScheme name="Custom 20">
      <a:majorFont>
        <a:latin typeface="Arial"/>
        <a:ea typeface=""/>
        <a:cs typeface=""/>
      </a:majorFont>
      <a:minorFont>
        <a:latin typeface="Calibri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{BB43CCB8-5669-4032-B04B-2C4B9A10CD2B}tf16392850_win32.dotx</Template>
  <TotalTime>661</TotalTime>
  <Pages>10</Pages>
  <Words>1169</Words>
  <Characters>6430</Characters>
  <Application>Microsoft Office Word</Application>
  <DocSecurity>0</DocSecurity>
  <Lines>53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jriverar</dc:creator>
  <cp:keywords/>
  <cp:lastModifiedBy>Nathalia Mejia Buitrago</cp:lastModifiedBy>
  <cp:revision>19</cp:revision>
  <cp:lastPrinted>2006-08-01T17:47:00Z</cp:lastPrinted>
  <dcterms:created xsi:type="dcterms:W3CDTF">2026-02-26T14:44:00Z</dcterms:created>
  <dcterms:modified xsi:type="dcterms:W3CDTF">2026-04-25T07:09:00Z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TC100670409990</vt:lpwstr>
  </property>
</Properties>
</file>