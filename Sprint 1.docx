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808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38FFB1" wp14:editId="4CB6102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2D05ECE6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7F97773E" wp14:editId="70C6911D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2C6B788C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9651C01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B9EEAA" wp14:editId="54059D3D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201F7D" w14:textId="77777777" w:rsidR="005A5BF4" w:rsidRPr="005A5BF4" w:rsidRDefault="005A5BF4" w:rsidP="005A5BF4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2"/>
                                      <w:szCs w:val="32"/>
                                      <w:lang w:val="es-CO" w:bidi="es-ES"/>
                                    </w:rPr>
                                  </w:pPr>
                                  <w:r w:rsidRPr="005A5BF4"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2"/>
                                      <w:szCs w:val="32"/>
                                      <w:lang w:val="es-CO" w:bidi="es-ES"/>
                                    </w:rPr>
                                    <w:t>Sistema de almacenamiento de información de compra y venta de cacao para la empresa Chocolate Tumaco</w:t>
                                  </w:r>
                                </w:p>
                                <w:p w14:paraId="6864D15B" w14:textId="33E014DF" w:rsidR="005A5BF4" w:rsidRPr="005A5BF4" w:rsidRDefault="005A5BF4" w:rsidP="005A5BF4">
                                  <w:pPr>
                                    <w:spacing w:line="240" w:lineRule="auto"/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5A5BF4"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  <w:lang w:bidi="es-ES"/>
                                    </w:rPr>
                                    <w:t xml:space="preserve">Sprint 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sz w:val="36"/>
                                      <w:szCs w:val="36"/>
                                      <w:lang w:bidi="es-ES"/>
                                    </w:rPr>
                                    <w:t>1</w:t>
                                  </w:r>
                                </w:p>
                                <w:p w14:paraId="164157A1" w14:textId="5240F5BC" w:rsidR="00CD528B" w:rsidRPr="00D86945" w:rsidRDefault="00CD528B" w:rsidP="00D077E9">
                                  <w:pPr>
                                    <w:pStyle w:val="Ttulo"/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B9EE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21201F7D" w14:textId="77777777" w:rsidR="005A5BF4" w:rsidRPr="005A5BF4" w:rsidRDefault="005A5BF4" w:rsidP="005A5BF4">
                            <w:pPr>
                              <w:spacing w:line="24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Cs/>
                                <w:sz w:val="32"/>
                                <w:szCs w:val="32"/>
                                <w:lang w:val="es-CO" w:bidi="es-ES"/>
                              </w:rPr>
                            </w:pPr>
                            <w:r w:rsidRPr="005A5BF4">
                              <w:rPr>
                                <w:rFonts w:asciiTheme="majorHAnsi" w:eastAsiaTheme="majorEastAsia" w:hAnsiTheme="majorHAnsi" w:cstheme="majorBidi"/>
                                <w:bCs/>
                                <w:sz w:val="32"/>
                                <w:szCs w:val="32"/>
                                <w:lang w:val="es-CO" w:bidi="es-ES"/>
                              </w:rPr>
                              <w:t>Sistema de almacenamiento de información de compra y venta de cacao para la empresa Chocolate Tumaco</w:t>
                            </w:r>
                          </w:p>
                          <w:p w14:paraId="6864D15B" w14:textId="33E014DF" w:rsidR="005A5BF4" w:rsidRPr="005A5BF4" w:rsidRDefault="005A5BF4" w:rsidP="005A5BF4">
                            <w:pPr>
                              <w:spacing w:line="240" w:lineRule="auto"/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</w:rPr>
                            </w:pPr>
                            <w:r w:rsidRPr="005A5BF4"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  <w:lang w:bidi="es-ES"/>
                              </w:rPr>
                              <w:t xml:space="preserve">Sprint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bCs/>
                                <w:sz w:val="36"/>
                                <w:szCs w:val="36"/>
                                <w:lang w:bidi="es-ES"/>
                              </w:rPr>
                              <w:t>1</w:t>
                            </w:r>
                          </w:p>
                          <w:p w14:paraId="164157A1" w14:textId="5240F5BC" w:rsidR="00CD528B" w:rsidRPr="00D86945" w:rsidRDefault="00CD528B" w:rsidP="00D077E9">
                            <w:pPr>
                              <w:pStyle w:val="Ttulo"/>
                              <w:spacing w:after="0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6F0514A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66E10D0" wp14:editId="7787EBBA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3C7809CC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AD1CCF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1FC6595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11D6A2B3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A9B4550B676949FF846EEBBAF789DB52"/>
              </w:placeholder>
              <w15:appearance w15:val="hidden"/>
            </w:sdtPr>
            <w:sdtEndPr/>
            <w:sdtContent>
              <w:p w14:paraId="1DB1C0CE" w14:textId="75D51F62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8D28BE">
                  <w:rPr>
                    <w:rStyle w:val="SubttuloCar"/>
                    <w:b w:val="0"/>
                    <w:noProof/>
                    <w:lang w:bidi="es-ES"/>
                  </w:rPr>
                  <w:t>29 abril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473E6FD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346B3BA0" wp14:editId="10DB491D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2EAC2734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15525C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97369B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21307242" w14:textId="77777777" w:rsidR="005A5BF4" w:rsidRDefault="005A5BF4" w:rsidP="005A5BF4">
            <w:pPr>
              <w:rPr>
                <w:noProof/>
              </w:rPr>
            </w:pPr>
            <w:r>
              <w:rPr>
                <w:noProof/>
              </w:rPr>
              <w:t>Naisa Tech</w:t>
            </w:r>
          </w:p>
          <w:p w14:paraId="5A9C1049" w14:textId="77777777" w:rsidR="005A5BF4" w:rsidRDefault="005A5BF4" w:rsidP="005A5BF4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r>
              <w:rPr>
                <w:noProof/>
              </w:rPr>
              <w:t>Isaura Alexandra Banguera Ruiz</w:t>
            </w:r>
          </w:p>
          <w:p w14:paraId="3029B735" w14:textId="77777777" w:rsidR="005A5BF4" w:rsidRDefault="005A5BF4" w:rsidP="005A5BF4">
            <w:pPr>
              <w:rPr>
                <w:noProof/>
              </w:rPr>
            </w:pPr>
            <w:r>
              <w:rPr>
                <w:noProof/>
              </w:rPr>
              <w:t xml:space="preserve">                       Nathalia Mejia Buitrago</w:t>
            </w:r>
          </w:p>
          <w:p w14:paraId="4649A1F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22C7914" w14:textId="3DA73947" w:rsidR="00D077E9" w:rsidRDefault="005A5BF4">
      <w:pPr>
        <w:spacing w:after="200"/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62336" behindDoc="1" locked="0" layoutInCell="1" allowOverlap="1" wp14:anchorId="2A300EE2" wp14:editId="5F3D499C">
            <wp:simplePos x="0" y="0"/>
            <wp:positionH relativeFrom="column">
              <wp:posOffset>4563920</wp:posOffset>
            </wp:positionH>
            <wp:positionV relativeFrom="paragraph">
              <wp:posOffset>6723205</wp:posOffset>
            </wp:positionV>
            <wp:extent cx="1572895" cy="1572895"/>
            <wp:effectExtent l="0" t="0" r="8255" b="8255"/>
            <wp:wrapTight wrapText="bothSides">
              <wp:wrapPolygon edited="0">
                <wp:start x="7848" y="0"/>
                <wp:lineTo x="5494" y="785"/>
                <wp:lineTo x="1570" y="3401"/>
                <wp:lineTo x="0" y="7587"/>
                <wp:lineTo x="0" y="13865"/>
                <wp:lineTo x="1046" y="16743"/>
                <wp:lineTo x="1046" y="17266"/>
                <wp:lineTo x="5755" y="20929"/>
                <wp:lineTo x="7587" y="21452"/>
                <wp:lineTo x="7848" y="21452"/>
                <wp:lineTo x="13604" y="21452"/>
                <wp:lineTo x="15958" y="20929"/>
                <wp:lineTo x="20405" y="17266"/>
                <wp:lineTo x="20405" y="16743"/>
                <wp:lineTo x="21452" y="13865"/>
                <wp:lineTo x="21452" y="7587"/>
                <wp:lineTo x="20929" y="6017"/>
                <wp:lineTo x="19882" y="3662"/>
                <wp:lineTo x="15173" y="262"/>
                <wp:lineTo x="13604" y="0"/>
                <wp:lineTo x="7848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CD330D" wp14:editId="658F2605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94E1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J85oSymAgAAq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D7E9155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</w:pPr>
      <w:r w:rsidRPr="003C7136"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  <w:lastRenderedPageBreak/>
        <w:t>Objetivo</w:t>
      </w:r>
    </w:p>
    <w:p w14:paraId="0B9A4751" w14:textId="77777777" w:rsidR="003C7136" w:rsidRPr="003C7136" w:rsidRDefault="003C7136" w:rsidP="003C7136">
      <w:pPr>
        <w:rPr>
          <w:b w:val="0"/>
          <w:noProof/>
          <w:lang w:val="es-CO" w:bidi="es-ES"/>
        </w:rPr>
      </w:pPr>
      <w:r w:rsidRPr="003C7136">
        <w:rPr>
          <w:b w:val="0"/>
          <w:noProof/>
          <w:lang w:val="es-CO" w:bidi="es-ES"/>
        </w:rPr>
        <w:t>Desarrollar un sistema web para la empresa Chocolate Tumaco que permita gestionar eficientemente las compras, ventas e inventario de cacao, incorporando control de acceso basado en roles (administrador, empleado y gerente), garantizando la integridad de la información, trazabilidad de las operaciones y generación de reportes que apoyen la toma de decisiones.</w:t>
      </w:r>
    </w:p>
    <w:p w14:paraId="38AEB54F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</w:pPr>
      <w:r w:rsidRPr="003C7136">
        <w:rPr>
          <w:rFonts w:asciiTheme="majorHAnsi" w:eastAsiaTheme="majorEastAsia" w:hAnsiTheme="majorHAnsi" w:cstheme="majorBidi"/>
          <w:noProof/>
          <w:color w:val="061F57" w:themeColor="text2" w:themeShade="BF"/>
          <w:kern w:val="28"/>
          <w:sz w:val="52"/>
          <w:szCs w:val="32"/>
          <w:lang w:bidi="es-ES"/>
        </w:rPr>
        <w:t xml:space="preserve">Listado de </w:t>
      </w:r>
      <w:r w:rsidRPr="003C7136"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  <w:t>Funcionalidades</w:t>
      </w:r>
    </w:p>
    <w:p w14:paraId="216E6B19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Usuarios y Seguridad.</w:t>
      </w:r>
    </w:p>
    <w:p w14:paraId="240F57EE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Registro de usuarios en el sistema.</w:t>
      </w:r>
    </w:p>
    <w:p w14:paraId="7BAD01A0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Autenticación e inicio de sesión.</w:t>
      </w:r>
    </w:p>
    <w:p w14:paraId="372451DC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Gestión de roles de usuario.</w:t>
      </w:r>
    </w:p>
    <w:p w14:paraId="07652CC8" w14:textId="77777777" w:rsidR="003C7136" w:rsidRPr="003C7136" w:rsidRDefault="003C7136" w:rsidP="003C7136">
      <w:pPr>
        <w:numPr>
          <w:ilvl w:val="0"/>
          <w:numId w:val="6"/>
        </w:numPr>
        <w:rPr>
          <w:b w:val="0"/>
        </w:rPr>
      </w:pPr>
      <w:r w:rsidRPr="003C7136">
        <w:rPr>
          <w:b w:val="0"/>
        </w:rPr>
        <w:t>Cierre de sesión.</w:t>
      </w:r>
    </w:p>
    <w:p w14:paraId="4F73AF8D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Proveedores.</w:t>
      </w:r>
    </w:p>
    <w:p w14:paraId="24228539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Registro de proveedores.</w:t>
      </w:r>
    </w:p>
    <w:p w14:paraId="5B5D9CBE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Actualización de información de proveedores.</w:t>
      </w:r>
    </w:p>
    <w:p w14:paraId="31531857" w14:textId="77777777" w:rsidR="003C7136" w:rsidRPr="003C7136" w:rsidRDefault="003C7136" w:rsidP="003C7136">
      <w:pPr>
        <w:numPr>
          <w:ilvl w:val="0"/>
          <w:numId w:val="7"/>
        </w:numPr>
        <w:rPr>
          <w:b w:val="0"/>
        </w:rPr>
      </w:pPr>
      <w:r w:rsidRPr="003C7136">
        <w:rPr>
          <w:b w:val="0"/>
        </w:rPr>
        <w:t>Consulta de proveedores registrados</w:t>
      </w:r>
    </w:p>
    <w:p w14:paraId="5BD989FC" w14:textId="77777777" w:rsidR="003C7136" w:rsidRPr="003C7136" w:rsidRDefault="003C7136" w:rsidP="003C7136">
      <w:pPr>
        <w:numPr>
          <w:ilvl w:val="0"/>
          <w:numId w:val="5"/>
        </w:numPr>
        <w:rPr>
          <w:bCs/>
        </w:rPr>
      </w:pPr>
      <w:r w:rsidRPr="003C7136">
        <w:rPr>
          <w:bCs/>
        </w:rPr>
        <w:t>Gestión de clientes.</w:t>
      </w:r>
    </w:p>
    <w:p w14:paraId="438F7438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Registro de clientes.</w:t>
      </w:r>
    </w:p>
    <w:p w14:paraId="716A62DB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Actualización de información de clientes.</w:t>
      </w:r>
    </w:p>
    <w:p w14:paraId="195F5596" w14:textId="77777777" w:rsidR="003C7136" w:rsidRPr="003C7136" w:rsidRDefault="003C7136" w:rsidP="003C7136">
      <w:pPr>
        <w:numPr>
          <w:ilvl w:val="0"/>
          <w:numId w:val="8"/>
        </w:numPr>
        <w:rPr>
          <w:b w:val="0"/>
        </w:rPr>
      </w:pPr>
      <w:r w:rsidRPr="003C7136">
        <w:rPr>
          <w:b w:val="0"/>
        </w:rPr>
        <w:t>Consulta de clientes registrados.</w:t>
      </w:r>
    </w:p>
    <w:p w14:paraId="79630FDD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compras.</w:t>
      </w:r>
    </w:p>
    <w:p w14:paraId="68649036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Registro de compras de cacao.</w:t>
      </w:r>
    </w:p>
    <w:p w14:paraId="74FD5C6D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Asociación de proveedor.</w:t>
      </w:r>
    </w:p>
    <w:p w14:paraId="36CFC89F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Registro de cantidad y precio.</w:t>
      </w:r>
    </w:p>
    <w:p w14:paraId="5C503B86" w14:textId="77777777" w:rsidR="003C7136" w:rsidRPr="003C7136" w:rsidRDefault="003C7136" w:rsidP="003C7136">
      <w:pPr>
        <w:numPr>
          <w:ilvl w:val="0"/>
          <w:numId w:val="9"/>
        </w:numPr>
        <w:rPr>
          <w:b w:val="0"/>
        </w:rPr>
      </w:pPr>
      <w:r w:rsidRPr="003C7136">
        <w:rPr>
          <w:b w:val="0"/>
        </w:rPr>
        <w:t>Actualización automática del inventario.</w:t>
      </w:r>
    </w:p>
    <w:p w14:paraId="0D0873A0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ventas.</w:t>
      </w:r>
    </w:p>
    <w:p w14:paraId="184882D7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Registro de ventas de cacao.</w:t>
      </w:r>
    </w:p>
    <w:p w14:paraId="30D0310C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Asociación de cliente.</w:t>
      </w:r>
    </w:p>
    <w:p w14:paraId="3DF66304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Aplicación de descuentos.</w:t>
      </w:r>
    </w:p>
    <w:p w14:paraId="30415923" w14:textId="77777777" w:rsidR="003C7136" w:rsidRPr="003C7136" w:rsidRDefault="003C7136" w:rsidP="003C7136">
      <w:pPr>
        <w:numPr>
          <w:ilvl w:val="0"/>
          <w:numId w:val="10"/>
        </w:numPr>
        <w:rPr>
          <w:b w:val="0"/>
        </w:rPr>
      </w:pPr>
      <w:r w:rsidRPr="003C7136">
        <w:rPr>
          <w:b w:val="0"/>
        </w:rPr>
        <w:t>Actualización automática del inventario.</w:t>
      </w:r>
    </w:p>
    <w:p w14:paraId="56054E88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Gestión de inventario.</w:t>
      </w:r>
    </w:p>
    <w:p w14:paraId="24A2A7CD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Registro de productos de cacao.</w:t>
      </w:r>
    </w:p>
    <w:p w14:paraId="0F0C28A3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Control de entradas (compras) y salidas (ventas).</w:t>
      </w:r>
    </w:p>
    <w:p w14:paraId="607F9B6D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lastRenderedPageBreak/>
        <w:t>Visualización del stock disponible</w:t>
      </w:r>
    </w:p>
    <w:p w14:paraId="1A7A96DE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Definición de unidad de medida (kg)</w:t>
      </w:r>
    </w:p>
    <w:p w14:paraId="6BFA7632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Control de stock mínimo (alertas)</w:t>
      </w:r>
    </w:p>
    <w:p w14:paraId="02955B2C" w14:textId="77777777" w:rsidR="003C7136" w:rsidRPr="003C7136" w:rsidRDefault="003C7136" w:rsidP="003C7136">
      <w:pPr>
        <w:numPr>
          <w:ilvl w:val="0"/>
          <w:numId w:val="11"/>
        </w:numPr>
        <w:rPr>
          <w:b w:val="0"/>
        </w:rPr>
      </w:pPr>
      <w:r w:rsidRPr="003C7136">
        <w:rPr>
          <w:b w:val="0"/>
        </w:rPr>
        <w:t>Historial de movimientos de inventario.</w:t>
      </w:r>
    </w:p>
    <w:p w14:paraId="36D755F7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Reportes.</w:t>
      </w:r>
    </w:p>
    <w:p w14:paraId="7E09BA4C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compras por proveedor y fecha</w:t>
      </w:r>
    </w:p>
    <w:p w14:paraId="563CF716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ventas por cliente y fecha</w:t>
      </w:r>
    </w:p>
    <w:p w14:paraId="7BDFDC08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Reporte de inventario actualizado</w:t>
      </w:r>
    </w:p>
    <w:p w14:paraId="56092554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Identificación de productos más vendidos</w:t>
      </w:r>
    </w:p>
    <w:p w14:paraId="37E9DC43" w14:textId="77777777" w:rsidR="003C7136" w:rsidRPr="003C7136" w:rsidRDefault="003C7136" w:rsidP="003C7136">
      <w:pPr>
        <w:numPr>
          <w:ilvl w:val="0"/>
          <w:numId w:val="12"/>
        </w:numPr>
        <w:rPr>
          <w:b w:val="0"/>
        </w:rPr>
      </w:pPr>
      <w:r w:rsidRPr="003C7136">
        <w:rPr>
          <w:b w:val="0"/>
        </w:rPr>
        <w:t>Filtros por rango de fechas</w:t>
      </w:r>
    </w:p>
    <w:p w14:paraId="21B3BA87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Validaciones del sistema.</w:t>
      </w:r>
    </w:p>
    <w:p w14:paraId="07078BC3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No permitir ventas sin stock disponible</w:t>
      </w:r>
    </w:p>
    <w:p w14:paraId="47896C97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Evitar registros duplicados de clientes y proveedores</w:t>
      </w:r>
    </w:p>
    <w:p w14:paraId="7E17B1E5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Validar que precios y cantidades sean mayores a cero</w:t>
      </w:r>
    </w:p>
    <w:p w14:paraId="6E10A49C" w14:textId="77777777" w:rsidR="003C7136" w:rsidRPr="003C7136" w:rsidRDefault="003C7136" w:rsidP="003C7136">
      <w:pPr>
        <w:numPr>
          <w:ilvl w:val="0"/>
          <w:numId w:val="19"/>
        </w:numPr>
        <w:rPr>
          <w:b w:val="0"/>
        </w:rPr>
      </w:pPr>
      <w:r w:rsidRPr="003C7136">
        <w:rPr>
          <w:b w:val="0"/>
        </w:rPr>
        <w:t>Validar campos obligatorios en formularios</w:t>
      </w:r>
    </w:p>
    <w:p w14:paraId="0F87EFC8" w14:textId="77777777" w:rsidR="003C7136" w:rsidRPr="003C7136" w:rsidRDefault="003C7136" w:rsidP="003C7136">
      <w:pPr>
        <w:numPr>
          <w:ilvl w:val="0"/>
          <w:numId w:val="5"/>
        </w:numPr>
        <w:rPr>
          <w:b w:val="0"/>
        </w:rPr>
      </w:pPr>
      <w:r w:rsidRPr="003C7136">
        <w:rPr>
          <w:bCs/>
        </w:rPr>
        <w:t>Auditoria del sistema.</w:t>
      </w:r>
    </w:p>
    <w:p w14:paraId="6D068FEA" w14:textId="77777777" w:rsidR="003C7136" w:rsidRPr="003C7136" w:rsidRDefault="003C7136" w:rsidP="003C7136">
      <w:pPr>
        <w:ind w:left="720"/>
        <w:rPr>
          <w:b w:val="0"/>
        </w:rPr>
      </w:pPr>
      <w:r w:rsidRPr="003C7136">
        <w:rPr>
          <w:b w:val="0"/>
        </w:rPr>
        <w:t>El sistema registrara las acciones realizadas por los usuarios, incluyendo:</w:t>
      </w:r>
    </w:p>
    <w:p w14:paraId="2FCBF00E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Creación, edición y eliminación de registros</w:t>
      </w:r>
    </w:p>
    <w:p w14:paraId="3DC5203A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Usuario que realiza la acción</w:t>
      </w:r>
    </w:p>
    <w:p w14:paraId="4E72346D" w14:textId="77777777" w:rsidR="003C7136" w:rsidRPr="003C7136" w:rsidRDefault="003C7136" w:rsidP="003C7136">
      <w:pPr>
        <w:numPr>
          <w:ilvl w:val="0"/>
          <w:numId w:val="20"/>
        </w:numPr>
        <w:rPr>
          <w:b w:val="0"/>
        </w:rPr>
      </w:pPr>
      <w:r w:rsidRPr="003C7136">
        <w:rPr>
          <w:b w:val="0"/>
        </w:rPr>
        <w:t>Fecha y hora de la operación</w:t>
      </w:r>
    </w:p>
    <w:p w14:paraId="0E520DE5" w14:textId="77777777" w:rsidR="003C7136" w:rsidRPr="003C7136" w:rsidRDefault="003C7136" w:rsidP="003C7136">
      <w:pPr>
        <w:keepNext/>
        <w:spacing w:before="240" w:after="60"/>
        <w:outlineLvl w:val="0"/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</w:pPr>
      <w:r w:rsidRPr="003C7136">
        <w:rPr>
          <w:rFonts w:asciiTheme="majorHAnsi" w:eastAsiaTheme="majorEastAsia" w:hAnsiTheme="majorHAnsi" w:cstheme="majorBidi"/>
          <w:color w:val="061F57" w:themeColor="text2" w:themeShade="BF"/>
          <w:kern w:val="28"/>
          <w:sz w:val="52"/>
          <w:szCs w:val="32"/>
        </w:rPr>
        <w:t>Listado de Requisitos Funcionales</w:t>
      </w:r>
    </w:p>
    <w:p w14:paraId="7CEBCAED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el registro, autenticación y cierre de sesión de usuarios.</w:t>
      </w:r>
    </w:p>
    <w:p w14:paraId="7CD4E3E6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gestionar roles de usuario (administrador, empleado, gerente) para controlar el acceso a los módulos.</w:t>
      </w:r>
    </w:p>
    <w:p w14:paraId="0E37EDDC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restringir funcionalidades según el rol del usuario.</w:t>
      </w:r>
    </w:p>
    <w:p w14:paraId="12ACDBC7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registrar, actualizar, consultar y eliminar clientes, evitando duplicados.</w:t>
      </w:r>
    </w:p>
    <w:p w14:paraId="0C782661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registrar, actualizar, consultar y eliminar proveedores, evitando duplicados.</w:t>
      </w:r>
    </w:p>
    <w:p w14:paraId="78651CD8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productos de cacao con su respectiva unidad de medida (kg).</w:t>
      </w:r>
    </w:p>
    <w:p w14:paraId="5A1080DB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compras de cacao asociadas a un proveedor.</w:t>
      </w:r>
    </w:p>
    <w:p w14:paraId="462C2B19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registrar ventas de cacao asociadas a un cliente.</w:t>
      </w:r>
    </w:p>
    <w:p w14:paraId="277E3A3F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validar que exista stock suficiente antes de realizar una venta.</w:t>
      </w:r>
    </w:p>
    <w:p w14:paraId="308D4666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lastRenderedPageBreak/>
        <w:t>El sistema debe actualizar automáticamente el inventario al registrar compras (incremento) y ventas (decremento).</w:t>
      </w:r>
    </w:p>
    <w:p w14:paraId="36D283C8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visualizar el stock disponible de productos en tiempo real.</w:t>
      </w:r>
    </w:p>
    <w:p w14:paraId="4516697F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mantener un historial de movimientos de inventario.</w:t>
      </w:r>
    </w:p>
    <w:p w14:paraId="07D9FED0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generar reportes de compras, ventas e inventario.</w:t>
      </w:r>
    </w:p>
    <w:p w14:paraId="51112497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filtrar reportes por rango de fechas, cliente o proveedor.</w:t>
      </w:r>
    </w:p>
    <w:p w14:paraId="19B58315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permitir búsquedas de información mediante filtros y palabras clave.</w:t>
      </w:r>
    </w:p>
    <w:p w14:paraId="63728861" w14:textId="77777777" w:rsidR="003C7136" w:rsidRPr="003C7136" w:rsidRDefault="003C7136" w:rsidP="003C7136">
      <w:pPr>
        <w:numPr>
          <w:ilvl w:val="0"/>
          <w:numId w:val="13"/>
        </w:numPr>
        <w:rPr>
          <w:b w:val="0"/>
          <w:lang w:val="es-CO"/>
        </w:rPr>
      </w:pPr>
      <w:r w:rsidRPr="003C7136">
        <w:rPr>
          <w:b w:val="0"/>
          <w:lang w:val="es-CO"/>
        </w:rPr>
        <w:t>El sistema debe validar que los datos ingresados (precios, cantidades) sean correctos (mayores a cero).</w:t>
      </w:r>
    </w:p>
    <w:p w14:paraId="3BE6E394" w14:textId="77777777" w:rsidR="003C7136" w:rsidRPr="003C7136" w:rsidRDefault="003C7136" w:rsidP="003C7136">
      <w:pPr>
        <w:numPr>
          <w:ilvl w:val="0"/>
          <w:numId w:val="13"/>
        </w:numPr>
        <w:rPr>
          <w:b w:val="0"/>
        </w:rPr>
      </w:pPr>
      <w:r w:rsidRPr="003C7136">
        <w:rPr>
          <w:b w:val="0"/>
          <w:lang w:val="es-CO"/>
        </w:rPr>
        <w:t xml:space="preserve">El sistema debe registrar las acciones realizadas por los usuarios (auditoría básica).        </w:t>
      </w:r>
    </w:p>
    <w:p w14:paraId="0A3262DD" w14:textId="4A075C1A" w:rsidR="00595A6C" w:rsidRDefault="00595A6C" w:rsidP="00595A6C">
      <w:pPr>
        <w:pStyle w:val="Contenido"/>
        <w:ind w:left="360"/>
        <w:rPr>
          <w:lang w:val="es-CO"/>
        </w:rPr>
      </w:pPr>
    </w:p>
    <w:p w14:paraId="1E37ACD5" w14:textId="77777777" w:rsidR="00595A6C" w:rsidRDefault="00595A6C" w:rsidP="00595A6C">
      <w:pPr>
        <w:pStyle w:val="Ttulo1"/>
      </w:pPr>
      <w:r>
        <w:t>Diagrama de Módulos</w:t>
      </w:r>
    </w:p>
    <w:p w14:paraId="3D4E8E8B" w14:textId="4D65F584" w:rsidR="005A5BF4" w:rsidRDefault="00595A6C" w:rsidP="00595A6C">
      <w:pPr>
        <w:pStyle w:val="Contenido"/>
        <w:ind w:left="360"/>
      </w:pPr>
      <w:r>
        <w:rPr>
          <w:noProof/>
        </w:rPr>
        <w:drawing>
          <wp:inline distT="0" distB="0" distL="0" distR="0" wp14:anchorId="7381F97E" wp14:editId="1F59A6F0">
            <wp:extent cx="3609975" cy="339090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C7A17B" w14:textId="0850A4B3" w:rsidR="00CD528B" w:rsidRDefault="00CD528B" w:rsidP="00D077E9">
      <w:pPr>
        <w:pStyle w:val="Ttulo1"/>
      </w:pPr>
      <w:r>
        <w:t>Definición de Roles</w:t>
      </w:r>
    </w:p>
    <w:p w14:paraId="7B7025C8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Producto </w:t>
      </w:r>
      <w:proofErr w:type="spellStart"/>
      <w:r w:rsidRPr="00595A6C">
        <w:rPr>
          <w:bCs/>
        </w:rPr>
        <w:t>Owner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Isaura Alexandra Banguera Ruiz.</w:t>
      </w:r>
    </w:p>
    <w:p w14:paraId="18667434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Scrum Master:</w:t>
      </w:r>
      <w:r w:rsidRPr="00595A6C">
        <w:rPr>
          <w:b w:val="0"/>
        </w:rPr>
        <w:t xml:space="preserve"> Nathalia Mejia Buitrago.</w:t>
      </w:r>
    </w:p>
    <w:p w14:paraId="2D849CD3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Scrum </w:t>
      </w:r>
      <w:proofErr w:type="spellStart"/>
      <w:r w:rsidRPr="00595A6C">
        <w:rPr>
          <w:bCs/>
        </w:rPr>
        <w:t>Team</w:t>
      </w:r>
      <w:proofErr w:type="spellEnd"/>
      <w:r w:rsidRPr="00595A6C">
        <w:rPr>
          <w:bCs/>
        </w:rPr>
        <w:t xml:space="preserve">: </w:t>
      </w:r>
      <w:r w:rsidRPr="00595A6C">
        <w:rPr>
          <w:b w:val="0"/>
        </w:rPr>
        <w:t>Isaura Alexandra Banguera Ruiz - Nathalia Mejia Buitrago.</w:t>
      </w:r>
    </w:p>
    <w:p w14:paraId="53810B64" w14:textId="77777777" w:rsidR="00595A6C" w:rsidRPr="00595A6C" w:rsidRDefault="00595A6C" w:rsidP="00595A6C">
      <w:pPr>
        <w:ind w:left="360"/>
        <w:rPr>
          <w:b w:val="0"/>
        </w:rPr>
      </w:pPr>
    </w:p>
    <w:p w14:paraId="189ED2C6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Diseño GUI:</w:t>
      </w:r>
      <w:r w:rsidRPr="00595A6C">
        <w:rPr>
          <w:b w:val="0"/>
        </w:rPr>
        <w:t xml:space="preserve"> Isaura Alexandra Banguera Ruiz.</w:t>
      </w:r>
    </w:p>
    <w:p w14:paraId="2008A86F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Analista de software:</w:t>
      </w:r>
      <w:r w:rsidRPr="00595A6C">
        <w:rPr>
          <w:b w:val="0"/>
        </w:rPr>
        <w:t xml:space="preserve"> Nathalia Mejia Buitrago.</w:t>
      </w:r>
    </w:p>
    <w:p w14:paraId="07326E23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Analista comercial:</w:t>
      </w:r>
      <w:r w:rsidRPr="00595A6C">
        <w:rPr>
          <w:b w:val="0"/>
        </w:rPr>
        <w:t xml:space="preserve"> Isaura Alexandra Banguera Ruiz.</w:t>
      </w:r>
    </w:p>
    <w:p w14:paraId="34B7F6F4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proofErr w:type="spellStart"/>
      <w:r w:rsidRPr="00595A6C">
        <w:rPr>
          <w:bCs/>
        </w:rPr>
        <w:t>Tester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Nathalia Mejia Buitrago.</w:t>
      </w:r>
    </w:p>
    <w:p w14:paraId="1089B800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>Arquitecto de software:</w:t>
      </w:r>
      <w:r w:rsidRPr="00595A6C">
        <w:rPr>
          <w:b w:val="0"/>
        </w:rPr>
        <w:t xml:space="preserve"> Isaura Alexandra Banguera Ruiz.</w:t>
      </w:r>
    </w:p>
    <w:p w14:paraId="0E6484CF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proofErr w:type="spellStart"/>
      <w:r w:rsidRPr="00595A6C">
        <w:rPr>
          <w:bCs/>
        </w:rPr>
        <w:t>Team</w:t>
      </w:r>
      <w:proofErr w:type="spellEnd"/>
      <w:r w:rsidRPr="00595A6C">
        <w:rPr>
          <w:bCs/>
        </w:rPr>
        <w:t xml:space="preserve"> lead:</w:t>
      </w:r>
      <w:r w:rsidRPr="00595A6C">
        <w:rPr>
          <w:b w:val="0"/>
        </w:rPr>
        <w:t xml:space="preserve"> Nathalia Mejia Buitrago.</w:t>
      </w:r>
    </w:p>
    <w:p w14:paraId="4147C481" w14:textId="77777777" w:rsidR="00595A6C" w:rsidRPr="00595A6C" w:rsidRDefault="00595A6C" w:rsidP="00595A6C">
      <w:pPr>
        <w:numPr>
          <w:ilvl w:val="0"/>
          <w:numId w:val="1"/>
        </w:numPr>
        <w:rPr>
          <w:b w:val="0"/>
        </w:rPr>
      </w:pPr>
      <w:r w:rsidRPr="00595A6C">
        <w:rPr>
          <w:bCs/>
        </w:rPr>
        <w:t xml:space="preserve">Desarrolladores back </w:t>
      </w:r>
      <w:proofErr w:type="spellStart"/>
      <w:r w:rsidRPr="00595A6C">
        <w:rPr>
          <w:bCs/>
        </w:rPr>
        <w:t>end</w:t>
      </w:r>
      <w:proofErr w:type="spellEnd"/>
      <w:r w:rsidRPr="00595A6C">
        <w:rPr>
          <w:bCs/>
        </w:rPr>
        <w:t>:</w:t>
      </w:r>
      <w:r w:rsidRPr="00595A6C">
        <w:rPr>
          <w:b w:val="0"/>
        </w:rPr>
        <w:t xml:space="preserve"> Nathalia Mejia Buitrago - Isaura Alexandra Banguera Ruiz.</w:t>
      </w:r>
    </w:p>
    <w:p w14:paraId="794A5164" w14:textId="5EA445ED" w:rsidR="00595A6C" w:rsidRPr="00595A6C" w:rsidRDefault="00595A6C" w:rsidP="00595A6C">
      <w:pPr>
        <w:numPr>
          <w:ilvl w:val="0"/>
          <w:numId w:val="1"/>
        </w:numPr>
        <w:rPr>
          <w:b w:val="0"/>
        </w:rPr>
        <w:sectPr w:rsidR="00595A6C" w:rsidRPr="00595A6C" w:rsidSect="00D605E2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595A6C">
        <w:rPr>
          <w:bCs/>
        </w:rPr>
        <w:t xml:space="preserve">Desarrolladores Front </w:t>
      </w:r>
      <w:proofErr w:type="spellStart"/>
      <w:r w:rsidRPr="00595A6C">
        <w:rPr>
          <w:bCs/>
        </w:rPr>
        <w:t>End</w:t>
      </w:r>
      <w:proofErr w:type="spellEnd"/>
      <w:r w:rsidRPr="00595A6C">
        <w:rPr>
          <w:bCs/>
        </w:rPr>
        <w:t xml:space="preserve">: </w:t>
      </w:r>
      <w:r w:rsidRPr="00595A6C">
        <w:rPr>
          <w:b w:val="0"/>
        </w:rPr>
        <w:t xml:space="preserve">Nathalia Mejia </w:t>
      </w:r>
      <w:proofErr w:type="gramStart"/>
      <w:r w:rsidRPr="00595A6C">
        <w:rPr>
          <w:b w:val="0"/>
        </w:rPr>
        <w:t>Buitrago  -</w:t>
      </w:r>
      <w:proofErr w:type="gramEnd"/>
      <w:r w:rsidRPr="00595A6C">
        <w:rPr>
          <w:b w:val="0"/>
        </w:rPr>
        <w:t xml:space="preserve"> Isaura Alexandra Banguera Rui</w:t>
      </w:r>
    </w:p>
    <w:p w14:paraId="6B107A56" w14:textId="42EDC094" w:rsidR="00CD528B" w:rsidRDefault="00CD528B" w:rsidP="00D077E9">
      <w:pPr>
        <w:pStyle w:val="Ttulo1"/>
      </w:pPr>
      <w:r>
        <w:lastRenderedPageBreak/>
        <w:t>Lista de Historias de Usuario</w:t>
      </w:r>
    </w:p>
    <w:tbl>
      <w:tblPr>
        <w:tblStyle w:val="Tablanormal5"/>
        <w:tblW w:w="15735" w:type="dxa"/>
        <w:tblLook w:val="04A0" w:firstRow="1" w:lastRow="0" w:firstColumn="1" w:lastColumn="0" w:noHBand="0" w:noVBand="1"/>
      </w:tblPr>
      <w:tblGrid>
        <w:gridCol w:w="714"/>
        <w:gridCol w:w="2004"/>
        <w:gridCol w:w="3283"/>
        <w:gridCol w:w="4372"/>
        <w:gridCol w:w="5362"/>
      </w:tblGrid>
      <w:tr w:rsidR="003C7136" w14:paraId="7B98E11D" w14:textId="77777777" w:rsidTr="003C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412A6375" w14:textId="6BB98807" w:rsidR="003C7136" w:rsidRDefault="003C7136" w:rsidP="003C7136">
            <w:pPr>
              <w:pStyle w:val="Contenido"/>
            </w:pPr>
            <w:r>
              <w:t>ID</w:t>
            </w:r>
          </w:p>
        </w:tc>
        <w:tc>
          <w:tcPr>
            <w:tcW w:w="2004" w:type="dxa"/>
          </w:tcPr>
          <w:p w14:paraId="12366675" w14:textId="06262E5B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Como…</w:t>
            </w:r>
          </w:p>
        </w:tc>
        <w:tc>
          <w:tcPr>
            <w:tcW w:w="3283" w:type="dxa"/>
          </w:tcPr>
          <w:p w14:paraId="4C056002" w14:textId="2FF6F182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72" w:type="dxa"/>
          </w:tcPr>
          <w:p w14:paraId="05410DD6" w14:textId="06349D48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5362" w:type="dxa"/>
          </w:tcPr>
          <w:p w14:paraId="2BBC8DCE" w14:textId="4B457192" w:rsidR="003C7136" w:rsidRDefault="003C7136" w:rsidP="003C7136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Criterios de Aceptación</w:t>
            </w:r>
          </w:p>
        </w:tc>
      </w:tr>
      <w:tr w:rsidR="003C7136" w14:paraId="32B72760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301081A" w14:textId="4EB92D9D" w:rsidR="003C7136" w:rsidRDefault="003C7136" w:rsidP="003C7136">
            <w:pPr>
              <w:pStyle w:val="Contenido"/>
            </w:pPr>
            <w:r>
              <w:t>HU-1</w:t>
            </w:r>
          </w:p>
        </w:tc>
        <w:tc>
          <w:tcPr>
            <w:tcW w:w="2004" w:type="dxa"/>
          </w:tcPr>
          <w:p w14:paraId="49A09CF2" w14:textId="74E3E7D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14:paraId="31B1BF0A" w14:textId="761CA44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</w:t>
            </w:r>
          </w:p>
        </w:tc>
        <w:tc>
          <w:tcPr>
            <w:tcW w:w="4372" w:type="dxa"/>
          </w:tcPr>
          <w:p w14:paraId="0AFAB548" w14:textId="609E10D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Garantizar seguridad y control de acceso al sistema.</w:t>
            </w:r>
          </w:p>
        </w:tc>
        <w:tc>
          <w:tcPr>
            <w:tcW w:w="5362" w:type="dxa"/>
          </w:tcPr>
          <w:p w14:paraId="20F3CF51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Crear, editar y eliminar usuarios.</w:t>
            </w:r>
          </w:p>
          <w:p w14:paraId="44650A47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Asignar roles con permisos específicos (</w:t>
            </w:r>
            <w:proofErr w:type="spellStart"/>
            <w:r>
              <w:t>admin</w:t>
            </w:r>
            <w:proofErr w:type="spellEnd"/>
            <w:r>
              <w:t>, empleado, gerente).</w:t>
            </w:r>
          </w:p>
          <w:p w14:paraId="734813F1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Contraseñas encriptadas.</w:t>
            </w:r>
          </w:p>
          <w:p w14:paraId="2F31EFB3" w14:textId="77777777" w:rsidR="003C7136" w:rsidRDefault="003C7136" w:rsidP="003C7136">
            <w:pPr>
              <w:pStyle w:val="Contenido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Restringir acceso según rol.</w:t>
            </w:r>
          </w:p>
          <w:p w14:paraId="4F094C0B" w14:textId="29C57647" w:rsidR="003C7136" w:rsidRDefault="003C7136" w:rsidP="003C7136">
            <w:pPr>
              <w:pStyle w:val="Contenido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permitir accesos sin autentificación.</w:t>
            </w:r>
          </w:p>
        </w:tc>
      </w:tr>
      <w:tr w:rsidR="003C7136" w14:paraId="6EFC37EE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76E5E80" w14:textId="0AB9E62D" w:rsidR="003C7136" w:rsidRDefault="003C7136" w:rsidP="003C7136">
            <w:pPr>
              <w:pStyle w:val="Contenido"/>
            </w:pPr>
            <w:r>
              <w:t>HU-2</w:t>
            </w:r>
          </w:p>
        </w:tc>
        <w:tc>
          <w:tcPr>
            <w:tcW w:w="2004" w:type="dxa"/>
          </w:tcPr>
          <w:p w14:paraId="202C1910" w14:textId="1B5855B6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3283" w:type="dxa"/>
          </w:tcPr>
          <w:p w14:paraId="56CA3601" w14:textId="03F6D129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proveedores</w:t>
            </w:r>
          </w:p>
        </w:tc>
        <w:tc>
          <w:tcPr>
            <w:tcW w:w="4372" w:type="dxa"/>
          </w:tcPr>
          <w:p w14:paraId="2686B13C" w14:textId="7EDE98EA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Gestionar correctamente las compras de cacao</w:t>
            </w:r>
          </w:p>
        </w:tc>
        <w:tc>
          <w:tcPr>
            <w:tcW w:w="5362" w:type="dxa"/>
          </w:tcPr>
          <w:p w14:paraId="7B27F640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nombre, contacto y dirección     del proveedor.</w:t>
            </w:r>
          </w:p>
          <w:p w14:paraId="471EFF91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Editar información de proveedores.</w:t>
            </w:r>
          </w:p>
          <w:p w14:paraId="0B3F4382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Eliminar proveedores.</w:t>
            </w:r>
          </w:p>
          <w:p w14:paraId="150D7FF0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Evitar registros duplicados.</w:t>
            </w:r>
          </w:p>
          <w:p w14:paraId="184A21B7" w14:textId="41F1C605" w:rsidR="003C7136" w:rsidRDefault="003C7136" w:rsidP="003C7136">
            <w:pPr>
              <w:pStyle w:val="Contenido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C7136" w14:paraId="43B4B276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5CFA861E" w14:textId="754D5880" w:rsidR="003C7136" w:rsidRDefault="003C7136" w:rsidP="003C7136">
            <w:pPr>
              <w:pStyle w:val="Contenido"/>
            </w:pPr>
            <w:r>
              <w:t>HU-3</w:t>
            </w:r>
          </w:p>
        </w:tc>
        <w:tc>
          <w:tcPr>
            <w:tcW w:w="2004" w:type="dxa"/>
          </w:tcPr>
          <w:p w14:paraId="11F81307" w14:textId="16A9ACC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Administrador </w:t>
            </w:r>
          </w:p>
        </w:tc>
        <w:tc>
          <w:tcPr>
            <w:tcW w:w="3283" w:type="dxa"/>
          </w:tcPr>
          <w:p w14:paraId="74FEBD1F" w14:textId="4C2A682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clientes.</w:t>
            </w:r>
          </w:p>
        </w:tc>
        <w:tc>
          <w:tcPr>
            <w:tcW w:w="4372" w:type="dxa"/>
          </w:tcPr>
          <w:p w14:paraId="6BAA3656" w14:textId="1CC2173D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Gestionar adecuadamente las ventas</w:t>
            </w:r>
          </w:p>
        </w:tc>
        <w:tc>
          <w:tcPr>
            <w:tcW w:w="5362" w:type="dxa"/>
          </w:tcPr>
          <w:p w14:paraId="39A7FA04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nombre, contacto y dirección del cliente.</w:t>
            </w:r>
          </w:p>
          <w:p w14:paraId="7C2F3747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Editar información de clientes.</w:t>
            </w:r>
          </w:p>
          <w:p w14:paraId="3A68981A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clientes.</w:t>
            </w:r>
          </w:p>
          <w:p w14:paraId="599FFA48" w14:textId="77777777" w:rsidR="003C7136" w:rsidRDefault="003C7136" w:rsidP="003C7136">
            <w:pPr>
              <w:pStyle w:val="Contenido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Evitar registros duplicados</w:t>
            </w:r>
          </w:p>
          <w:p w14:paraId="7BF3669E" w14:textId="69517804" w:rsidR="003C7136" w:rsidRDefault="003C7136" w:rsidP="003C7136">
            <w:pPr>
              <w:pStyle w:val="Contenido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Validar campos obligatorios.</w:t>
            </w:r>
          </w:p>
        </w:tc>
      </w:tr>
      <w:tr w:rsidR="003C7136" w14:paraId="45B1A8AF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F0050B1" w14:textId="5095A023" w:rsidR="003C7136" w:rsidRDefault="003C7136" w:rsidP="003C7136">
            <w:pPr>
              <w:pStyle w:val="Contenido"/>
            </w:pPr>
            <w:r>
              <w:t>HU-4</w:t>
            </w:r>
          </w:p>
        </w:tc>
        <w:tc>
          <w:tcPr>
            <w:tcW w:w="2004" w:type="dxa"/>
          </w:tcPr>
          <w:p w14:paraId="3A2461D4" w14:textId="3CA5F3D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3" w:type="dxa"/>
          </w:tcPr>
          <w:p w14:paraId="20C9DF74" w14:textId="2152025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Registrar compras de cacao</w:t>
            </w:r>
          </w:p>
        </w:tc>
        <w:tc>
          <w:tcPr>
            <w:tcW w:w="4372" w:type="dxa"/>
          </w:tcPr>
          <w:p w14:paraId="7B8E2C05" w14:textId="5E485E56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5176">
              <w:t>Mantener actualizado el inventario</w:t>
            </w:r>
          </w:p>
        </w:tc>
        <w:tc>
          <w:tcPr>
            <w:tcW w:w="5362" w:type="dxa"/>
          </w:tcPr>
          <w:p w14:paraId="5CE02097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código de compra.</w:t>
            </w:r>
          </w:p>
          <w:p w14:paraId="1D4F31C6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proveedor, producto, cantidad y precio.</w:t>
            </w:r>
          </w:p>
          <w:p w14:paraId="02354882" w14:textId="77777777" w:rsidR="003C7136" w:rsidRDefault="003C7136" w:rsidP="003C7136">
            <w:pPr>
              <w:pStyle w:val="Contenido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datos</w:t>
            </w:r>
          </w:p>
          <w:p w14:paraId="512B52F5" w14:textId="77777777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• Actualizar inventario automáticamente.</w:t>
            </w:r>
          </w:p>
          <w:p w14:paraId="183BB594" w14:textId="061A4F89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Guardar registro de compra</w:t>
            </w:r>
          </w:p>
        </w:tc>
      </w:tr>
      <w:tr w:rsidR="003C7136" w14:paraId="56FF87AA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2A10EDFC" w14:textId="0CA95B47" w:rsidR="003C7136" w:rsidRDefault="003C7136" w:rsidP="003C7136">
            <w:pPr>
              <w:pStyle w:val="Contenido"/>
            </w:pPr>
            <w:r>
              <w:lastRenderedPageBreak/>
              <w:t>HU-5</w:t>
            </w:r>
          </w:p>
        </w:tc>
        <w:tc>
          <w:tcPr>
            <w:tcW w:w="2004" w:type="dxa"/>
          </w:tcPr>
          <w:p w14:paraId="6686A693" w14:textId="490A8693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administrativo</w:t>
            </w:r>
          </w:p>
        </w:tc>
        <w:tc>
          <w:tcPr>
            <w:tcW w:w="3283" w:type="dxa"/>
          </w:tcPr>
          <w:p w14:paraId="56B140EC" w14:textId="39D24C4B" w:rsidR="003C7136" w:rsidRPr="003B517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Registrar ventas de cacao</w:t>
            </w:r>
          </w:p>
        </w:tc>
        <w:tc>
          <w:tcPr>
            <w:tcW w:w="4372" w:type="dxa"/>
          </w:tcPr>
          <w:p w14:paraId="691490AC" w14:textId="635CFA30" w:rsidR="003C7136" w:rsidRPr="003B517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176">
              <w:t>Controlar ingresos y existencias</w:t>
            </w:r>
          </w:p>
        </w:tc>
        <w:tc>
          <w:tcPr>
            <w:tcW w:w="5362" w:type="dxa"/>
          </w:tcPr>
          <w:p w14:paraId="1B3A4B75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Validar stock disponible.</w:t>
            </w:r>
          </w:p>
          <w:p w14:paraId="266D828D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Registrar cliente, producto y cantidad.</w:t>
            </w:r>
          </w:p>
          <w:p w14:paraId="52361F4B" w14:textId="77777777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Aplicar descuentos.</w:t>
            </w:r>
          </w:p>
          <w:p w14:paraId="54FF08C0" w14:textId="015B6E0F" w:rsidR="003C7136" w:rsidRDefault="003C7136" w:rsidP="003C713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Actualizar inventario automáticamente.</w:t>
            </w:r>
          </w:p>
        </w:tc>
      </w:tr>
      <w:tr w:rsidR="003C7136" w14:paraId="683F8654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84CEBAD" w14:textId="48C65213" w:rsidR="003C7136" w:rsidRDefault="003C7136" w:rsidP="003C7136">
            <w:pPr>
              <w:pStyle w:val="Contenido"/>
            </w:pPr>
            <w:r>
              <w:t>HU-6</w:t>
            </w:r>
          </w:p>
        </w:tc>
        <w:tc>
          <w:tcPr>
            <w:tcW w:w="2004" w:type="dxa"/>
          </w:tcPr>
          <w:p w14:paraId="39FA41DC" w14:textId="016AFC83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sistema</w:t>
            </w:r>
          </w:p>
        </w:tc>
        <w:tc>
          <w:tcPr>
            <w:tcW w:w="3283" w:type="dxa"/>
          </w:tcPr>
          <w:p w14:paraId="50BD720F" w14:textId="5C6A3E06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72" w:type="dxa"/>
          </w:tcPr>
          <w:p w14:paraId="0ECD7AD3" w14:textId="3DA6D9CF" w:rsidR="003C7136" w:rsidRPr="003B517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la consistencia del stock.</w:t>
            </w:r>
          </w:p>
        </w:tc>
        <w:tc>
          <w:tcPr>
            <w:tcW w:w="5362" w:type="dxa"/>
          </w:tcPr>
          <w:p w14:paraId="7C479E8A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Aumentar inventario al registrar compras.</w:t>
            </w:r>
          </w:p>
          <w:p w14:paraId="629A177B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Disminuir inventario al registrar ventas.</w:t>
            </w:r>
          </w:p>
          <w:p w14:paraId="4C83B38F" w14:textId="77777777" w:rsidR="003C7136" w:rsidRDefault="003C7136" w:rsidP="003C7136">
            <w:pPr>
              <w:pStyle w:val="Contenido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Mantener historial </w:t>
            </w:r>
          </w:p>
          <w:p w14:paraId="7BEDAE2A" w14:textId="738C41AC" w:rsidR="003C7136" w:rsidRDefault="003C7136" w:rsidP="003C7136">
            <w:pPr>
              <w:pStyle w:val="Contenid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Mostrar stock disponible actualizado</w:t>
            </w:r>
          </w:p>
        </w:tc>
      </w:tr>
      <w:tr w:rsidR="003C7136" w14:paraId="7F8DE864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F0AECDA" w14:textId="7DBD28AE" w:rsidR="003C7136" w:rsidRDefault="003C7136" w:rsidP="003C7136">
            <w:pPr>
              <w:pStyle w:val="Contenido"/>
            </w:pPr>
            <w:r>
              <w:t>HU-7</w:t>
            </w:r>
          </w:p>
        </w:tc>
        <w:tc>
          <w:tcPr>
            <w:tcW w:w="2004" w:type="dxa"/>
          </w:tcPr>
          <w:p w14:paraId="312D29F5" w14:textId="7E271813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3283" w:type="dxa"/>
          </w:tcPr>
          <w:p w14:paraId="2CAF6FC6" w14:textId="1B7B2A3F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72" w:type="dxa"/>
          </w:tcPr>
          <w:p w14:paraId="615FDB9D" w14:textId="135EED8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Analizar la información de compras y ventas</w:t>
            </w:r>
          </w:p>
        </w:tc>
        <w:tc>
          <w:tcPr>
            <w:tcW w:w="5362" w:type="dxa"/>
          </w:tcPr>
          <w:p w14:paraId="6D979675" w14:textId="77777777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reportes de ventas, compras e inventario.</w:t>
            </w:r>
          </w:p>
          <w:p w14:paraId="6B73EA28" w14:textId="77777777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fechas.</w:t>
            </w:r>
          </w:p>
          <w:p w14:paraId="35790A53" w14:textId="58EAF0D9" w:rsidR="003C7136" w:rsidRDefault="003C7136" w:rsidP="003C7136">
            <w:pPr>
              <w:pStyle w:val="Contenido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Filtrar por cliente/proveedor.</w:t>
            </w:r>
          </w:p>
        </w:tc>
      </w:tr>
    </w:tbl>
    <w:p w14:paraId="77B02886" w14:textId="77777777" w:rsidR="009254C8" w:rsidRDefault="009254C8" w:rsidP="00CD528B">
      <w:pPr>
        <w:pStyle w:val="Contenido"/>
        <w:sectPr w:rsidR="009254C8" w:rsidSect="000C2408">
          <w:headerReference w:type="default" r:id="rId12"/>
          <w:footerReference w:type="default" r:id="rId13"/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41C0B4D6" w14:textId="231D9F30" w:rsidR="00CD528B" w:rsidRDefault="00CD528B" w:rsidP="00D077E9">
      <w:pPr>
        <w:pStyle w:val="Ttulo1"/>
      </w:pPr>
      <w:proofErr w:type="spellStart"/>
      <w:r>
        <w:lastRenderedPageBreak/>
        <w:t>Product</w:t>
      </w:r>
      <w:proofErr w:type="spellEnd"/>
      <w:r>
        <w:t xml:space="preserve"> Backlog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5"/>
        <w:gridCol w:w="2500"/>
        <w:gridCol w:w="2823"/>
        <w:gridCol w:w="4346"/>
        <w:gridCol w:w="1554"/>
        <w:gridCol w:w="1408"/>
        <w:gridCol w:w="2087"/>
      </w:tblGrid>
      <w:tr w:rsidR="00F757CE" w14:paraId="2FB37589" w14:textId="77777777" w:rsidTr="003C71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5" w:type="dxa"/>
          </w:tcPr>
          <w:p w14:paraId="0AAFA252" w14:textId="16C949E5" w:rsidR="006823F2" w:rsidRDefault="006823F2" w:rsidP="00CD528B">
            <w:pPr>
              <w:pStyle w:val="Contenido"/>
            </w:pPr>
            <w:r>
              <w:t>Id</w:t>
            </w:r>
          </w:p>
        </w:tc>
        <w:tc>
          <w:tcPr>
            <w:tcW w:w="2500" w:type="dxa"/>
          </w:tcPr>
          <w:p w14:paraId="0EF2E5BB" w14:textId="2E959E50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23" w:type="dxa"/>
          </w:tcPr>
          <w:p w14:paraId="1763E46B" w14:textId="33192A1D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6" w:type="dxa"/>
          </w:tcPr>
          <w:p w14:paraId="6E3E9A29" w14:textId="3A4FB76A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4" w:type="dxa"/>
          </w:tcPr>
          <w:p w14:paraId="72AD070F" w14:textId="4A369868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8" w:type="dxa"/>
          </w:tcPr>
          <w:p w14:paraId="72F4C780" w14:textId="5A805861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87" w:type="dxa"/>
          </w:tcPr>
          <w:p w14:paraId="33967FD9" w14:textId="4B9D84CB" w:rsidR="006823F2" w:rsidRDefault="006823F2" w:rsidP="00CD528B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3C7136" w14:paraId="615B0659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2B0CA1C" w14:textId="7D1755FB" w:rsidR="003C7136" w:rsidRDefault="003C7136" w:rsidP="003C7136">
            <w:pPr>
              <w:pStyle w:val="Contenido"/>
            </w:pPr>
            <w:bookmarkStart w:id="0" w:name="_Hlk227972547"/>
            <w:r>
              <w:t>HU-1</w:t>
            </w:r>
          </w:p>
        </w:tc>
        <w:tc>
          <w:tcPr>
            <w:tcW w:w="2500" w:type="dxa"/>
          </w:tcPr>
          <w:p w14:paraId="234656A3" w14:textId="58B4D22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23" w:type="dxa"/>
          </w:tcPr>
          <w:p w14:paraId="5C76631C" w14:textId="352E3340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46" w:type="dxa"/>
          </w:tcPr>
          <w:p w14:paraId="44C51658" w14:textId="2CD9CAD8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4" w:type="dxa"/>
          </w:tcPr>
          <w:p w14:paraId="57F6FA65" w14:textId="673FA2A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38F0D905" w14:textId="7A29EA2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0AC276FA" w14:textId="3E191A3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669B3007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C0F60A4" w14:textId="334965B3" w:rsidR="003C7136" w:rsidRDefault="003C7136" w:rsidP="003C7136">
            <w:pPr>
              <w:pStyle w:val="Contenido"/>
            </w:pPr>
            <w:r>
              <w:t>HU-2</w:t>
            </w:r>
          </w:p>
        </w:tc>
        <w:tc>
          <w:tcPr>
            <w:tcW w:w="2500" w:type="dxa"/>
          </w:tcPr>
          <w:p w14:paraId="74FB6B63" w14:textId="2A064E3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6C539FE3" w14:textId="4B41799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gestionar proveedores.</w:t>
            </w:r>
          </w:p>
        </w:tc>
        <w:tc>
          <w:tcPr>
            <w:tcW w:w="4346" w:type="dxa"/>
          </w:tcPr>
          <w:p w14:paraId="5F29A918" w14:textId="1838D54A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 correctamente las compras de cacao.</w:t>
            </w:r>
          </w:p>
        </w:tc>
        <w:tc>
          <w:tcPr>
            <w:tcW w:w="1554" w:type="dxa"/>
          </w:tcPr>
          <w:p w14:paraId="5C48F1A2" w14:textId="62DFB475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56AAD9D" w14:textId="11681F6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1893511B" w14:textId="5160B6F3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6EC6C6F6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A8E77B9" w14:textId="639DB093" w:rsidR="003C7136" w:rsidRDefault="003C7136" w:rsidP="003C7136">
            <w:pPr>
              <w:pStyle w:val="Contenido"/>
            </w:pPr>
            <w:r>
              <w:t>HU-3</w:t>
            </w:r>
          </w:p>
        </w:tc>
        <w:tc>
          <w:tcPr>
            <w:tcW w:w="2500" w:type="dxa"/>
          </w:tcPr>
          <w:p w14:paraId="7693E5B8" w14:textId="182E8EF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22E0CB2B" w14:textId="0EFE5AF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gestionar clientes.</w:t>
            </w:r>
          </w:p>
        </w:tc>
        <w:tc>
          <w:tcPr>
            <w:tcW w:w="4346" w:type="dxa"/>
          </w:tcPr>
          <w:p w14:paraId="24DEE5E6" w14:textId="22B1416A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 adecuadamente las ventas.</w:t>
            </w:r>
          </w:p>
        </w:tc>
        <w:tc>
          <w:tcPr>
            <w:tcW w:w="1554" w:type="dxa"/>
          </w:tcPr>
          <w:p w14:paraId="162661A7" w14:textId="4C6898E2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597D06E1" w14:textId="07157476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2C7DBCF5" w14:textId="6AF206B7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65EC3C2A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60D0AFE" w14:textId="16E33976" w:rsidR="003C7136" w:rsidRDefault="003C7136" w:rsidP="003C7136">
            <w:pPr>
              <w:pStyle w:val="Contenido"/>
            </w:pPr>
            <w:r>
              <w:t>HU-4</w:t>
            </w:r>
          </w:p>
        </w:tc>
        <w:tc>
          <w:tcPr>
            <w:tcW w:w="2500" w:type="dxa"/>
          </w:tcPr>
          <w:p w14:paraId="5D6B67C5" w14:textId="3BFAD0CD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7C78E4ED" w14:textId="62A0A50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46" w:type="dxa"/>
          </w:tcPr>
          <w:p w14:paraId="44F35BAC" w14:textId="4F70CAC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4" w:type="dxa"/>
          </w:tcPr>
          <w:p w14:paraId="4710ADD3" w14:textId="0B883C8F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65E95769" w14:textId="707DBFC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43CB363B" w14:textId="26FBA9A0" w:rsidR="003C7136" w:rsidRPr="006823F2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25752DEC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3FC82D3" w14:textId="6AE8686E" w:rsidR="003C7136" w:rsidRDefault="003C7136" w:rsidP="003C7136">
            <w:pPr>
              <w:pStyle w:val="Contenido"/>
            </w:pPr>
            <w:r>
              <w:t>HU-5</w:t>
            </w:r>
          </w:p>
        </w:tc>
        <w:tc>
          <w:tcPr>
            <w:tcW w:w="2500" w:type="dxa"/>
          </w:tcPr>
          <w:p w14:paraId="3933BC62" w14:textId="6F39D60B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10CECC74" w14:textId="4C69562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46" w:type="dxa"/>
          </w:tcPr>
          <w:p w14:paraId="6886313D" w14:textId="41829FD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4" w:type="dxa"/>
          </w:tcPr>
          <w:p w14:paraId="7F1BECB7" w14:textId="200A0696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6D551679" w14:textId="381F28D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744C12AB" w14:textId="7F407A7B" w:rsidR="003C7136" w:rsidRPr="006823F2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3DD84921" w14:textId="77777777" w:rsidTr="003C71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3FC9011" w14:textId="2B182559" w:rsidR="003C7136" w:rsidRDefault="003C7136" w:rsidP="003C7136">
            <w:pPr>
              <w:pStyle w:val="Contenido"/>
            </w:pPr>
            <w:r>
              <w:t>HU-6</w:t>
            </w:r>
          </w:p>
        </w:tc>
        <w:tc>
          <w:tcPr>
            <w:tcW w:w="2500" w:type="dxa"/>
          </w:tcPr>
          <w:p w14:paraId="5B2FA3E1" w14:textId="16D83661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23" w:type="dxa"/>
          </w:tcPr>
          <w:p w14:paraId="4DAEE86C" w14:textId="5C3026A3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46" w:type="dxa"/>
          </w:tcPr>
          <w:p w14:paraId="4A175079" w14:textId="4AEAEA22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4" w:type="dxa"/>
          </w:tcPr>
          <w:p w14:paraId="7B77189B" w14:textId="720F0997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22F7ECAB" w14:textId="1E00AEB8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1C3F276D" w14:textId="54764373" w:rsidR="003C7136" w:rsidRPr="006823F2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3C7136" w14:paraId="5FF69EC5" w14:textId="77777777" w:rsidTr="003C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D68588E" w14:textId="0D4A6F7E" w:rsidR="003C7136" w:rsidRDefault="003C7136" w:rsidP="003C7136">
            <w:pPr>
              <w:pStyle w:val="Contenido"/>
            </w:pPr>
            <w:r>
              <w:t>HU-7</w:t>
            </w:r>
          </w:p>
        </w:tc>
        <w:tc>
          <w:tcPr>
            <w:tcW w:w="2500" w:type="dxa"/>
          </w:tcPr>
          <w:p w14:paraId="371A275D" w14:textId="58D85F0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23" w:type="dxa"/>
          </w:tcPr>
          <w:p w14:paraId="0164E438" w14:textId="53177E9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46" w:type="dxa"/>
          </w:tcPr>
          <w:p w14:paraId="1693EC1F" w14:textId="7DEACBA7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4" w:type="dxa"/>
          </w:tcPr>
          <w:p w14:paraId="43D62872" w14:textId="45C79D0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09DA71D3" w14:textId="3E8CC2EC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7" w:type="dxa"/>
          </w:tcPr>
          <w:p w14:paraId="1C4D63B4" w14:textId="6689E8DC" w:rsidR="003C7136" w:rsidRPr="006823F2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bookmarkEnd w:id="0"/>
    </w:tbl>
    <w:p w14:paraId="3C0F87D4" w14:textId="77777777" w:rsidR="009254C8" w:rsidRDefault="009254C8" w:rsidP="00CD528B">
      <w:pPr>
        <w:pStyle w:val="Contenido"/>
        <w:sectPr w:rsidR="009254C8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4EA7F14" w14:textId="153EFD09" w:rsidR="00CD528B" w:rsidRDefault="00CD528B" w:rsidP="00D077E9">
      <w:pPr>
        <w:pStyle w:val="Ttulo1"/>
      </w:pPr>
      <w:r>
        <w:lastRenderedPageBreak/>
        <w:t>Programación de Sprint</w:t>
      </w:r>
    </w:p>
    <w:tbl>
      <w:tblPr>
        <w:tblStyle w:val="Tabladelista1clara-nfasis4"/>
        <w:tblW w:w="11871" w:type="dxa"/>
        <w:tblLook w:val="04A0" w:firstRow="1" w:lastRow="0" w:firstColumn="1" w:lastColumn="0" w:noHBand="0" w:noVBand="1"/>
      </w:tblPr>
      <w:tblGrid>
        <w:gridCol w:w="3957"/>
        <w:gridCol w:w="3957"/>
        <w:gridCol w:w="3957"/>
      </w:tblGrid>
      <w:tr w:rsidR="008D28BE" w14:paraId="1E5EC489" w14:textId="77777777" w:rsidTr="00E32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  <w:tcBorders>
              <w:top w:val="nil"/>
              <w:left w:val="nil"/>
              <w:right w:val="nil"/>
            </w:tcBorders>
          </w:tcPr>
          <w:p w14:paraId="513989E9" w14:textId="2AB7213A" w:rsidR="008D28BE" w:rsidRPr="008D28BE" w:rsidRDefault="008D28BE" w:rsidP="008D28BE">
            <w:pPr>
              <w:pStyle w:val="Contenido"/>
              <w:rPr>
                <w:bCs w:val="0"/>
              </w:rPr>
            </w:pPr>
            <w:bookmarkStart w:id="1" w:name="_Hlk227922129"/>
            <w:r w:rsidRPr="008D28BE">
              <w:rPr>
                <w:bCs w:val="0"/>
              </w:rPr>
              <w:t>Sprint 1</w:t>
            </w:r>
          </w:p>
        </w:tc>
        <w:tc>
          <w:tcPr>
            <w:tcW w:w="3957" w:type="dxa"/>
            <w:tcBorders>
              <w:top w:val="nil"/>
              <w:left w:val="nil"/>
              <w:right w:val="nil"/>
            </w:tcBorders>
          </w:tcPr>
          <w:p w14:paraId="276C8716" w14:textId="7BCAFF2F" w:rsidR="008D28BE" w:rsidRPr="008D28BE" w:rsidRDefault="008D28BE" w:rsidP="008D28BE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8D28BE">
              <w:rPr>
                <w:bCs w:val="0"/>
              </w:rPr>
              <w:t>Sprint 2</w:t>
            </w:r>
          </w:p>
        </w:tc>
        <w:tc>
          <w:tcPr>
            <w:tcW w:w="3957" w:type="dxa"/>
            <w:tcBorders>
              <w:top w:val="nil"/>
              <w:left w:val="nil"/>
              <w:right w:val="nil"/>
            </w:tcBorders>
          </w:tcPr>
          <w:p w14:paraId="09872FDC" w14:textId="392B93A2" w:rsidR="008D28BE" w:rsidRPr="008D28BE" w:rsidRDefault="008D28BE" w:rsidP="008D28BE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8D28BE">
              <w:rPr>
                <w:bCs w:val="0"/>
              </w:rPr>
              <w:t>Sprint 3</w:t>
            </w:r>
          </w:p>
        </w:tc>
      </w:tr>
      <w:tr w:rsidR="008D28BE" w14:paraId="11D001C1" w14:textId="77777777" w:rsidTr="00C9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7" w:type="dxa"/>
          </w:tcPr>
          <w:p w14:paraId="34A68520" w14:textId="33166605" w:rsidR="008D28BE" w:rsidRPr="008D28BE" w:rsidRDefault="008D28BE" w:rsidP="008D28BE">
            <w:pPr>
              <w:pStyle w:val="Contenido"/>
              <w:rPr>
                <w:b w:val="0"/>
              </w:rPr>
            </w:pPr>
            <w:r w:rsidRPr="008D28BE">
              <w:rPr>
                <w:b w:val="0"/>
              </w:rPr>
              <w:t>25/04/2026-29/04/2026</w:t>
            </w:r>
          </w:p>
        </w:tc>
        <w:tc>
          <w:tcPr>
            <w:tcW w:w="3957" w:type="dxa"/>
          </w:tcPr>
          <w:p w14:paraId="734DEFCB" w14:textId="1BB62FF8" w:rsidR="008D28BE" w:rsidRPr="008D28BE" w:rsidRDefault="008D28BE" w:rsidP="008D28B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D28BE">
              <w:rPr>
                <w:bCs/>
              </w:rPr>
              <w:t>30/04/2026-0</w:t>
            </w:r>
            <w:r>
              <w:rPr>
                <w:bCs/>
              </w:rPr>
              <w:t>5</w:t>
            </w:r>
            <w:r w:rsidRPr="008D28BE">
              <w:rPr>
                <w:bCs/>
              </w:rPr>
              <w:t>/05/2026</w:t>
            </w:r>
          </w:p>
        </w:tc>
        <w:tc>
          <w:tcPr>
            <w:tcW w:w="3957" w:type="dxa"/>
          </w:tcPr>
          <w:p w14:paraId="0FF5306A" w14:textId="6E115AE0" w:rsidR="008D28BE" w:rsidRPr="008D28BE" w:rsidRDefault="008D28BE" w:rsidP="008D28B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8D28BE">
              <w:rPr>
                <w:bCs/>
              </w:rPr>
              <w:t>0</w:t>
            </w:r>
            <w:r>
              <w:rPr>
                <w:bCs/>
              </w:rPr>
              <w:t>6</w:t>
            </w:r>
            <w:r w:rsidRPr="008D28BE">
              <w:rPr>
                <w:bCs/>
              </w:rPr>
              <w:t>/05/2026-0</w:t>
            </w:r>
            <w:r>
              <w:rPr>
                <w:bCs/>
              </w:rPr>
              <w:t>8</w:t>
            </w:r>
            <w:r w:rsidRPr="008D28BE">
              <w:rPr>
                <w:bCs/>
              </w:rPr>
              <w:t>/04/2026</w:t>
            </w:r>
          </w:p>
        </w:tc>
      </w:tr>
      <w:bookmarkEnd w:id="1"/>
    </w:tbl>
    <w:p w14:paraId="3ADAA044" w14:textId="77777777" w:rsidR="009254C8" w:rsidRDefault="009254C8" w:rsidP="006823F2">
      <w:pPr>
        <w:pStyle w:val="Contenido"/>
        <w:sectPr w:rsidR="009254C8" w:rsidSect="009254C8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2C8400CF" w14:textId="404DB7FF" w:rsidR="007F624A" w:rsidRDefault="007F624A" w:rsidP="00D077E9">
      <w:pPr>
        <w:pStyle w:val="Ttulo1"/>
      </w:pPr>
      <w:r>
        <w:lastRenderedPageBreak/>
        <w:t>Sprint 1</w:t>
      </w:r>
    </w:p>
    <w:p w14:paraId="61D9958A" w14:textId="792865F6" w:rsidR="007F624A" w:rsidRDefault="007F624A" w:rsidP="007F624A">
      <w:pPr>
        <w:pStyle w:val="Ttulo2"/>
      </w:pPr>
      <w:r>
        <w:t>Sprint Backlog</w:t>
      </w:r>
    </w:p>
    <w:p w14:paraId="469A9BD1" w14:textId="51B4D6EC" w:rsidR="007F624A" w:rsidRPr="007F624A" w:rsidRDefault="007F624A" w:rsidP="007F624A">
      <w:pPr>
        <w:pStyle w:val="Contenido"/>
      </w:pPr>
      <w:r>
        <w:t>En la siguiente tabla se deben relacionar únicamente las HU de este sprint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4"/>
        <w:gridCol w:w="2500"/>
        <w:gridCol w:w="2813"/>
        <w:gridCol w:w="4348"/>
        <w:gridCol w:w="1555"/>
        <w:gridCol w:w="1409"/>
        <w:gridCol w:w="2094"/>
      </w:tblGrid>
      <w:tr w:rsidR="007F624A" w14:paraId="0A225130" w14:textId="77777777" w:rsidTr="00595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4" w:type="dxa"/>
          </w:tcPr>
          <w:p w14:paraId="2839CFCC" w14:textId="77777777" w:rsidR="007F624A" w:rsidRDefault="007F624A" w:rsidP="00246BDA">
            <w:pPr>
              <w:pStyle w:val="Contenido"/>
            </w:pPr>
            <w:r>
              <w:t>Id</w:t>
            </w:r>
          </w:p>
        </w:tc>
        <w:tc>
          <w:tcPr>
            <w:tcW w:w="2500" w:type="dxa"/>
          </w:tcPr>
          <w:p w14:paraId="4CE58938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13" w:type="dxa"/>
          </w:tcPr>
          <w:p w14:paraId="1CCE0775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8" w:type="dxa"/>
          </w:tcPr>
          <w:p w14:paraId="2700CC60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5" w:type="dxa"/>
          </w:tcPr>
          <w:p w14:paraId="64AD538B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9" w:type="dxa"/>
          </w:tcPr>
          <w:p w14:paraId="686ADF13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94" w:type="dxa"/>
          </w:tcPr>
          <w:p w14:paraId="66FCC51A" w14:textId="77777777" w:rsidR="007F624A" w:rsidRDefault="007F624A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3C7136" w14:paraId="261B7FC8" w14:textId="77777777" w:rsidTr="0059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619150A3" w14:textId="3669289A" w:rsidR="003C7136" w:rsidRDefault="003C7136" w:rsidP="003C7136">
            <w:pPr>
              <w:pStyle w:val="Contenido"/>
            </w:pPr>
            <w:r>
              <w:t>HU-1</w:t>
            </w:r>
          </w:p>
        </w:tc>
        <w:tc>
          <w:tcPr>
            <w:tcW w:w="2500" w:type="dxa"/>
          </w:tcPr>
          <w:p w14:paraId="1ECF71E1" w14:textId="20751271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13" w:type="dxa"/>
          </w:tcPr>
          <w:p w14:paraId="17509776" w14:textId="32DB4C14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48" w:type="dxa"/>
          </w:tcPr>
          <w:p w14:paraId="09CF51BA" w14:textId="52116CF7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5" w:type="dxa"/>
          </w:tcPr>
          <w:p w14:paraId="717F0776" w14:textId="4394866B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14:paraId="314E313B" w14:textId="6E3EF8F1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4" w:type="dxa"/>
          </w:tcPr>
          <w:p w14:paraId="1FC3658C" w14:textId="52511426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3C7136" w14:paraId="41B8F7F8" w14:textId="77777777" w:rsidTr="00595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0801DFEB" w14:textId="221A9607" w:rsidR="003C7136" w:rsidRDefault="003C7136" w:rsidP="003C7136">
            <w:pPr>
              <w:pStyle w:val="Contenido"/>
            </w:pPr>
            <w:r>
              <w:t>HU-2</w:t>
            </w:r>
          </w:p>
        </w:tc>
        <w:tc>
          <w:tcPr>
            <w:tcW w:w="2500" w:type="dxa"/>
          </w:tcPr>
          <w:p w14:paraId="4AF8000E" w14:textId="5800BFA7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13" w:type="dxa"/>
          </w:tcPr>
          <w:p w14:paraId="2726F014" w14:textId="40C6AC51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gestionar proveedores.</w:t>
            </w:r>
          </w:p>
        </w:tc>
        <w:tc>
          <w:tcPr>
            <w:tcW w:w="4348" w:type="dxa"/>
          </w:tcPr>
          <w:p w14:paraId="1BD504B0" w14:textId="03C94D5D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 correctamente las compras de cacao.</w:t>
            </w:r>
          </w:p>
        </w:tc>
        <w:tc>
          <w:tcPr>
            <w:tcW w:w="1555" w:type="dxa"/>
          </w:tcPr>
          <w:p w14:paraId="56218A1C" w14:textId="734C7775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14:paraId="5FBC3A86" w14:textId="3CF2BAF0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4" w:type="dxa"/>
          </w:tcPr>
          <w:p w14:paraId="531E052A" w14:textId="0BE699DE" w:rsidR="003C7136" w:rsidRDefault="003C7136" w:rsidP="003C713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3C7136" w14:paraId="62E47575" w14:textId="77777777" w:rsidTr="0059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700DCB85" w14:textId="36560E50" w:rsidR="003C7136" w:rsidRDefault="003C7136" w:rsidP="003C7136">
            <w:pPr>
              <w:pStyle w:val="Contenido"/>
            </w:pPr>
            <w:r>
              <w:t>HU-3</w:t>
            </w:r>
          </w:p>
        </w:tc>
        <w:tc>
          <w:tcPr>
            <w:tcW w:w="2500" w:type="dxa"/>
          </w:tcPr>
          <w:p w14:paraId="5C4592C5" w14:textId="0F14B0F3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13" w:type="dxa"/>
          </w:tcPr>
          <w:p w14:paraId="741C674E" w14:textId="3609F96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gestionar clientes.</w:t>
            </w:r>
          </w:p>
        </w:tc>
        <w:tc>
          <w:tcPr>
            <w:tcW w:w="4348" w:type="dxa"/>
          </w:tcPr>
          <w:p w14:paraId="00B41014" w14:textId="5ED36665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 adecuadamente las ventas.</w:t>
            </w:r>
          </w:p>
        </w:tc>
        <w:tc>
          <w:tcPr>
            <w:tcW w:w="1555" w:type="dxa"/>
          </w:tcPr>
          <w:p w14:paraId="16D982BF" w14:textId="408EC071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9" w:type="dxa"/>
          </w:tcPr>
          <w:p w14:paraId="317984B3" w14:textId="361212A7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94" w:type="dxa"/>
          </w:tcPr>
          <w:p w14:paraId="1DE4858F" w14:textId="34C7EC6E" w:rsidR="003C7136" w:rsidRDefault="003C7136" w:rsidP="003C713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</w:tbl>
    <w:p w14:paraId="16239E11" w14:textId="77777777" w:rsidR="007F624A" w:rsidRDefault="007F624A" w:rsidP="007F624A">
      <w:pPr>
        <w:sectPr w:rsidR="007F624A" w:rsidSect="007F624A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1A1E3280" w14:textId="0516ADDE" w:rsidR="00100FAC" w:rsidRDefault="007F624A" w:rsidP="007F1319">
      <w:pPr>
        <w:pStyle w:val="Ttulo2"/>
      </w:pPr>
      <w:r>
        <w:lastRenderedPageBreak/>
        <w:t>Historias de Usuario</w:t>
      </w:r>
    </w:p>
    <w:p w14:paraId="75A0F823" w14:textId="13842A2D" w:rsidR="00100FAC" w:rsidRPr="00100FAC" w:rsidRDefault="00100FAC" w:rsidP="007029B1">
      <w:pPr>
        <w:pStyle w:val="Contenido"/>
        <w:rPr>
          <w:b/>
          <w:bCs/>
        </w:rPr>
      </w:pPr>
      <w:r w:rsidRPr="00100FAC">
        <w:rPr>
          <w:b/>
          <w:bCs/>
        </w:rPr>
        <w:t>HU-</w:t>
      </w:r>
      <w:r>
        <w:rPr>
          <w:b/>
          <w:bCs/>
        </w:rPr>
        <w:t>0</w:t>
      </w:r>
      <w:r w:rsidRPr="00100FAC">
        <w:rPr>
          <w:b/>
          <w:bCs/>
        </w:rPr>
        <w:t>1: Gestión de usuarios y roles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7F624A" w:rsidRPr="007F624A" w14:paraId="6DF32098" w14:textId="77777777" w:rsidTr="007F624A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4B62" w14:textId="2559F83C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E54A" w14:textId="33885FBC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DE2562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</w:t>
            </w:r>
            <w:r w:rsidR="005959D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-01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16EF" w14:textId="40A83496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9A80" w14:textId="199D841C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5959D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Alta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30BDF" w14:textId="3664076A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4F03" w14:textId="0CAFFA5A" w:rsidR="007F624A" w:rsidRPr="007F624A" w:rsidRDefault="005959D9" w:rsidP="007F624A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5 días </w:t>
            </w:r>
            <w:r w:rsidR="007F624A"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7F624A" w:rsidRPr="007F624A" w14:paraId="794A0D6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66D3" w14:textId="77777777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36D03" w14:textId="6206A699" w:rsidR="007F624A" w:rsidRPr="007F624A" w:rsidRDefault="005959D9" w:rsidP="00DE2562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Gestión de usuarios </w:t>
            </w:r>
          </w:p>
        </w:tc>
      </w:tr>
      <w:tr w:rsidR="007F624A" w:rsidRPr="007F624A" w14:paraId="552686F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8921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7F624A" w:rsidRPr="007F624A" w14:paraId="3C7654FA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377C2" w14:textId="1D10EE18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2DC1" w14:textId="59C4CBC0"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5959D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Administrador </w:t>
            </w:r>
          </w:p>
        </w:tc>
      </w:tr>
      <w:tr w:rsidR="00DE2562" w:rsidRPr="007F624A" w14:paraId="66B65105" w14:textId="77777777" w:rsidTr="00D1596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6CB12" w14:textId="40B019AC" w:rsidR="00DE2562" w:rsidRPr="007F624A" w:rsidRDefault="00DE2562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5890" w14:textId="7C0ED766" w:rsidR="00DE2562" w:rsidRPr="007F624A" w:rsidRDefault="005959D9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Gestionar usuarios y roles</w:t>
            </w:r>
          </w:p>
        </w:tc>
      </w:tr>
      <w:tr w:rsidR="007F624A" w:rsidRPr="007F624A" w14:paraId="3BA05942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F1C4E" w14:textId="25133FED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E754" w14:textId="4295A74E"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5959D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Controlar el acceso al sistema</w:t>
            </w:r>
          </w:p>
        </w:tc>
      </w:tr>
      <w:tr w:rsidR="007F624A" w:rsidRPr="007F624A" w14:paraId="6A5FE162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D075B" w14:textId="77777777" w:rsidR="007F624A" w:rsidRPr="007F624A" w:rsidRDefault="007F624A" w:rsidP="007F624A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7F624A" w:rsidRPr="007F624A" w14:paraId="1B920AF3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56B2" w14:textId="77592099" w:rsidR="007F624A" w:rsidRPr="007F624A" w:rsidRDefault="007F624A" w:rsidP="007F624A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 w:rsidR="00DE2562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F2A9" w14:textId="38607783" w:rsidR="007F624A" w:rsidRPr="007F624A" w:rsidRDefault="007F624A" w:rsidP="00DE2562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F346A3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Que el administrador accede al sistema</w:t>
            </w:r>
          </w:p>
        </w:tc>
      </w:tr>
      <w:tr w:rsidR="00100FAC" w:rsidRPr="007F624A" w14:paraId="5BBF2E84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ABFAD" w14:textId="0CB643AB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40EA" w14:textId="1ECAEC1A" w:rsidR="00100FAC" w:rsidRPr="007F624A" w:rsidRDefault="00002335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00233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Crea, edita o elimina usuarios y asigna roles (administrador, empleado, gerente), ingresando credenciales válidas</w:t>
            </w:r>
          </w:p>
        </w:tc>
      </w:tr>
      <w:tr w:rsidR="00100FAC" w:rsidRPr="007F624A" w14:paraId="18D8F3C7" w14:textId="77777777" w:rsidTr="007F624A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8722B" w14:textId="6D68B768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AAE5" w14:textId="3C7B8FD5" w:rsidR="00100FAC" w:rsidRPr="007F624A" w:rsidRDefault="00002335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00233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registra los cambios, almacena las contraseñas de forma encriptada, aplica los permisos según el rol y no permite accesos sin autenticación</w:t>
            </w:r>
          </w:p>
        </w:tc>
      </w:tr>
      <w:tr w:rsidR="00100FAC" w:rsidRPr="007F624A" w14:paraId="44DECA51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CD1F0" w14:textId="77777777" w:rsidR="00100FAC" w:rsidRPr="007F624A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100FAC" w:rsidRPr="007F624A" w14:paraId="6A57C170" w14:textId="77777777" w:rsidTr="007F624A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44F02" w14:textId="77777777" w:rsidR="00100FAC" w:rsidRPr="007F624A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62B8ADFB" w14:textId="0FB8381A" w:rsidR="007F624A" w:rsidRDefault="007F624A" w:rsidP="007F624A"/>
    <w:p w14:paraId="294D0933" w14:textId="3D3E917D" w:rsidR="00100FAC" w:rsidRPr="00100FAC" w:rsidRDefault="00100FAC" w:rsidP="00100FAC">
      <w:pPr>
        <w:pStyle w:val="Contenido"/>
        <w:rPr>
          <w:b/>
          <w:bCs/>
        </w:rPr>
      </w:pPr>
      <w:r w:rsidRPr="00100FAC">
        <w:rPr>
          <w:b/>
          <w:bCs/>
        </w:rPr>
        <w:t>HU-</w:t>
      </w:r>
      <w:r>
        <w:rPr>
          <w:b/>
          <w:bCs/>
        </w:rPr>
        <w:t>0</w:t>
      </w:r>
      <w:r w:rsidRPr="00100FAC">
        <w:rPr>
          <w:b/>
          <w:bCs/>
        </w:rPr>
        <w:t>2:Registro y actualización de proveedores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694FC0" w:rsidRPr="007F624A" w14:paraId="466A96F9" w14:textId="77777777" w:rsidTr="00CD11CB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5ED7E" w14:textId="381B3EAE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F1E8" w14:textId="2A11FC56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HU-02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14A24" w14:textId="18FB984B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2077" w14:textId="4905C74C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Alta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869D2" w14:textId="1D35238C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690B" w14:textId="40BE779E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días </w:t>
            </w: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694FC0" w:rsidRPr="007F624A" w14:paraId="0945AE46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AF58" w14:textId="1D198EDF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97120" w14:textId="40D09134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de proveedores</w:t>
            </w:r>
          </w:p>
        </w:tc>
      </w:tr>
      <w:tr w:rsidR="00694FC0" w:rsidRPr="007F624A" w14:paraId="7023D5BA" w14:textId="77777777" w:rsidTr="00CD11C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B6F26" w14:textId="405ED9EF" w:rsidR="00694FC0" w:rsidRPr="007F624A" w:rsidRDefault="00694FC0" w:rsidP="00694FC0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694FC0" w:rsidRPr="007F624A" w14:paraId="425A1491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B2101" w14:textId="2B630E0D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DF482" w14:textId="4608FE6F" w:rsidR="00694FC0" w:rsidRPr="007F624A" w:rsidRDefault="00694FC0" w:rsidP="00694FC0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Administrador </w:t>
            </w:r>
          </w:p>
        </w:tc>
      </w:tr>
      <w:tr w:rsidR="00694FC0" w:rsidRPr="007F624A" w14:paraId="187B2F22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C38A" w14:textId="760BEAD8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35D7" w14:textId="45009745" w:rsidR="00694FC0" w:rsidRPr="007F624A" w:rsidRDefault="00694FC0" w:rsidP="00694FC0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Registrar y actualizar proveedores</w:t>
            </w:r>
          </w:p>
        </w:tc>
      </w:tr>
      <w:tr w:rsidR="00694FC0" w:rsidRPr="007F624A" w14:paraId="365B2968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BDD67" w14:textId="2965B830" w:rsidR="00694FC0" w:rsidRPr="007F624A" w:rsidRDefault="00694FC0" w:rsidP="00694FC0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9F25" w14:textId="6EF817DF" w:rsidR="00694FC0" w:rsidRPr="007F624A" w:rsidRDefault="00002335" w:rsidP="00694FC0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controlar</w:t>
            </w:r>
            <w:r w:rsidR="00694FC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compras de cacao</w:t>
            </w:r>
          </w:p>
        </w:tc>
      </w:tr>
      <w:tr w:rsidR="00694FC0" w:rsidRPr="007F624A" w14:paraId="3BFC89C4" w14:textId="77777777" w:rsidTr="00CD11C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041E3" w14:textId="3830D220" w:rsidR="00694FC0" w:rsidRPr="007F624A" w:rsidRDefault="00694FC0" w:rsidP="00694FC0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100FAC" w:rsidRPr="007F624A" w14:paraId="08430B43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F80C" w14:textId="74FC10EA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1C803" w14:textId="0132B543" w:rsidR="00100FAC" w:rsidRPr="007F624A" w:rsidRDefault="00100FAC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administrador accede al módulo de proveedores</w:t>
            </w:r>
          </w:p>
        </w:tc>
      </w:tr>
      <w:tr w:rsidR="00100FAC" w:rsidRPr="007F624A" w14:paraId="1C1BBA91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B9AC" w14:textId="391E82BB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6B509" w14:textId="64795037" w:rsidR="00100FAC" w:rsidRPr="007F624A" w:rsidRDefault="00100FAC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Ingresa o edita el nombre, contacto y dirección del proveedor</w:t>
            </w:r>
          </w:p>
        </w:tc>
      </w:tr>
      <w:tr w:rsidR="00100FAC" w:rsidRPr="007F624A" w14:paraId="5B04BCB8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10B2A" w14:textId="39F0AE09" w:rsidR="00100FAC" w:rsidRPr="007F624A" w:rsidRDefault="00100FAC" w:rsidP="00100FAC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4DD4" w14:textId="2FC198D0" w:rsidR="00100FAC" w:rsidRPr="007F624A" w:rsidRDefault="00002335" w:rsidP="00100FAC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002335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guarda la información correctamente, evita registros duplicados y valida que los campos obligatorios estén completos</w:t>
            </w:r>
          </w:p>
        </w:tc>
      </w:tr>
      <w:tr w:rsidR="00100FAC" w:rsidRPr="007F624A" w14:paraId="3344F908" w14:textId="77777777" w:rsidTr="00CD11C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8BE9A" w14:textId="77777777" w:rsidR="00100FAC" w:rsidRPr="007F624A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100FAC" w:rsidRPr="007F624A" w14:paraId="762B4F09" w14:textId="77777777" w:rsidTr="00CD11C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26EA3" w14:textId="77777777" w:rsidR="00100FAC" w:rsidRPr="007F624A" w:rsidRDefault="00100FAC" w:rsidP="00100FAC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6A588C94" w14:textId="08A5AB1A" w:rsidR="00F346A3" w:rsidRDefault="00100FAC" w:rsidP="00100FAC">
      <w:pPr>
        <w:tabs>
          <w:tab w:val="left" w:pos="1125"/>
        </w:tabs>
      </w:pPr>
      <w:r>
        <w:tab/>
      </w:r>
    </w:p>
    <w:p w14:paraId="56A1C961" w14:textId="27A24F90" w:rsidR="00100FAC" w:rsidRPr="00100FAC" w:rsidRDefault="00100FAC" w:rsidP="00100FAC">
      <w:pPr>
        <w:pStyle w:val="Contenido"/>
        <w:rPr>
          <w:b/>
          <w:bCs/>
        </w:rPr>
      </w:pPr>
      <w:r w:rsidRPr="00100FAC">
        <w:rPr>
          <w:b/>
          <w:bCs/>
        </w:rPr>
        <w:t>HU-03:Registro y actualización de clientes</w:t>
      </w: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</w:tblGrid>
      <w:tr w:rsidR="00F346A3" w:rsidRPr="007F624A" w14:paraId="1F6B0819" w14:textId="77777777" w:rsidTr="00CD11CB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6D75F" w14:textId="77777777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Código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14BA7" w14:textId="1189F0B1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HU-0</w:t>
            </w:r>
            <w:r w:rsidR="00694FC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00E1F" w14:textId="77777777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Prioridad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ADE6" w14:textId="77777777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Alta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E4D50" w14:textId="77777777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Duración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8BA2D" w14:textId="6A497118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3 días </w:t>
            </w: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  <w:tr w:rsidR="00F346A3" w:rsidRPr="007F624A" w14:paraId="55280247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25FF3" w14:textId="77777777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Título: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7E850" w14:textId="71E82183" w:rsidR="00F346A3" w:rsidRPr="007F624A" w:rsidRDefault="00694FC0" w:rsidP="00CD11CB">
            <w:pPr>
              <w:spacing w:line="240" w:lineRule="auto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Registro de clientes</w:t>
            </w:r>
          </w:p>
        </w:tc>
      </w:tr>
      <w:tr w:rsidR="00F346A3" w:rsidRPr="007F624A" w14:paraId="556C5903" w14:textId="77777777" w:rsidTr="00CD11C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46FD" w14:textId="77777777" w:rsidR="00F346A3" w:rsidRPr="007F624A" w:rsidRDefault="00F346A3" w:rsidP="00CD11C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Historia de usuario</w:t>
            </w:r>
          </w:p>
        </w:tc>
      </w:tr>
      <w:tr w:rsidR="00F346A3" w:rsidRPr="007F624A" w14:paraId="37E2C87E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FA0BB" w14:textId="77777777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Com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o: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5FB33" w14:textId="77777777" w:rsidR="00F346A3" w:rsidRPr="007F624A" w:rsidRDefault="00F346A3" w:rsidP="00CD11CB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Administrador </w:t>
            </w:r>
          </w:p>
        </w:tc>
      </w:tr>
      <w:tr w:rsidR="00F346A3" w:rsidRPr="007F624A" w14:paraId="7B6F77D6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25202" w14:textId="77777777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Necesito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0CE1A" w14:textId="04B76F03" w:rsidR="00F346A3" w:rsidRPr="007F624A" w:rsidRDefault="00F346A3" w:rsidP="00CD11CB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Registrar y </w:t>
            </w:r>
            <w:r w:rsidR="00543F2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gestionar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</w:t>
            </w:r>
            <w:r w:rsidR="00694FC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clientes</w:t>
            </w:r>
          </w:p>
        </w:tc>
      </w:tr>
      <w:tr w:rsidR="00F346A3" w:rsidRPr="007F624A" w14:paraId="5302EE49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53603" w14:textId="77777777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Para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6193D" w14:textId="3FBB1F08" w:rsidR="00F346A3" w:rsidRPr="007F624A" w:rsidRDefault="00543F20" w:rsidP="00CD11CB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Controlar </w:t>
            </w:r>
            <w:r w:rsidR="00694FC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ventas</w:t>
            </w:r>
            <w:r w:rsidR="00F346A3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 de cacao</w:t>
            </w:r>
          </w:p>
        </w:tc>
      </w:tr>
      <w:tr w:rsidR="00F346A3" w:rsidRPr="007F624A" w14:paraId="627EC972" w14:textId="77777777" w:rsidTr="00CD11C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C380B" w14:textId="77777777" w:rsidR="00F346A3" w:rsidRPr="007F624A" w:rsidRDefault="00F346A3" w:rsidP="00CD11C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Criterios de aceptación</w:t>
            </w:r>
          </w:p>
        </w:tc>
      </w:tr>
      <w:tr w:rsidR="00F346A3" w:rsidRPr="007F624A" w14:paraId="4F6C7BD9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173F" w14:textId="77777777" w:rsidR="00F346A3" w:rsidRPr="007F624A" w:rsidRDefault="00F346A3" w:rsidP="00CD11CB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Dado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F96E4" w14:textId="75712830" w:rsidR="00F346A3" w:rsidRPr="007F624A" w:rsidRDefault="00F346A3" w:rsidP="00CD11CB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 xml:space="preserve">Que el administrador accede al </w:t>
            </w:r>
            <w:r w:rsidR="007F1319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módulo de clientes</w:t>
            </w:r>
          </w:p>
        </w:tc>
      </w:tr>
      <w:tr w:rsidR="007F1319" w:rsidRPr="007F624A" w14:paraId="3431DE7D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81791" w14:textId="77777777" w:rsidR="007F1319" w:rsidRPr="007F624A" w:rsidRDefault="007F1319" w:rsidP="007F131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Cuando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CC015" w14:textId="755626AD" w:rsidR="007F1319" w:rsidRPr="007F624A" w:rsidRDefault="007F1319" w:rsidP="007F1319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Ingresa o edita el nombre, contacto y dirección del cliente</w:t>
            </w:r>
          </w:p>
        </w:tc>
      </w:tr>
      <w:tr w:rsidR="007F1319" w:rsidRPr="007F624A" w14:paraId="6C53D6C7" w14:textId="77777777" w:rsidTr="00CD11CB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13ACC" w14:textId="77777777" w:rsidR="007F1319" w:rsidRPr="007F624A" w:rsidRDefault="007F1319" w:rsidP="007F131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lastRenderedPageBreak/>
              <w:t>Entonces</w:t>
            </w:r>
            <w:r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:</w:t>
            </w:r>
          </w:p>
        </w:tc>
        <w:tc>
          <w:tcPr>
            <w:tcW w:w="60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998B3" w14:textId="33021FD6" w:rsidR="007F1319" w:rsidRPr="007F624A" w:rsidRDefault="007F1319" w:rsidP="007F1319">
            <w:pPr>
              <w:spacing w:line="24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  <w:r w:rsidR="00543F20" w:rsidRPr="00543F20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El sistema guarda la información correctamente, evita duplicados y valida que los campos obligatorios estén completos</w:t>
            </w:r>
          </w:p>
        </w:tc>
      </w:tr>
      <w:tr w:rsidR="00F346A3" w:rsidRPr="007F624A" w14:paraId="6F9761E2" w14:textId="77777777" w:rsidTr="00CD11C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382A2" w14:textId="77777777" w:rsidR="00F346A3" w:rsidRPr="007F624A" w:rsidRDefault="00F346A3" w:rsidP="00CD11CB">
            <w:pPr>
              <w:spacing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Cs/>
                <w:color w:val="000000"/>
                <w:sz w:val="22"/>
                <w:lang w:val="es-CO" w:eastAsia="es-CO"/>
              </w:rPr>
              <w:t>Maquetado</w:t>
            </w:r>
          </w:p>
        </w:tc>
      </w:tr>
      <w:tr w:rsidR="00F346A3" w:rsidRPr="007F624A" w14:paraId="2B162480" w14:textId="77777777" w:rsidTr="00CD11CB">
        <w:trPr>
          <w:trHeight w:val="300"/>
        </w:trPr>
        <w:tc>
          <w:tcPr>
            <w:tcW w:w="72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2FD8F" w14:textId="77777777" w:rsidR="00F346A3" w:rsidRPr="007F624A" w:rsidRDefault="00F346A3" w:rsidP="00CD11CB">
            <w:pPr>
              <w:spacing w:line="24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</w:pPr>
            <w:r w:rsidRPr="007F624A">
              <w:rPr>
                <w:rFonts w:ascii="Calibri" w:eastAsia="Times New Roman" w:hAnsi="Calibri" w:cs="Calibri"/>
                <w:b w:val="0"/>
                <w:color w:val="000000"/>
                <w:sz w:val="22"/>
                <w:lang w:val="es-CO" w:eastAsia="es-CO"/>
              </w:rPr>
              <w:t> </w:t>
            </w:r>
          </w:p>
        </w:tc>
      </w:tr>
    </w:tbl>
    <w:p w14:paraId="3F52F892" w14:textId="77777777" w:rsidR="00F346A3" w:rsidRDefault="00F346A3" w:rsidP="007F624A"/>
    <w:p w14:paraId="64356676" w14:textId="2FEFBFDD" w:rsidR="004A0B35" w:rsidRDefault="004A0B35" w:rsidP="004A0B35">
      <w:pPr>
        <w:pStyle w:val="Ttulo2"/>
      </w:pPr>
      <w:r>
        <w:t>Diagrama de clases</w:t>
      </w:r>
    </w:p>
    <w:p w14:paraId="7A11FFEE" w14:textId="0BF876F1" w:rsidR="004A0B35" w:rsidRDefault="004A0B35" w:rsidP="004A0B35">
      <w:pPr>
        <w:pStyle w:val="Contenido"/>
      </w:pPr>
      <w:r>
        <w:t>Incluir el diagrama de clases que soporta las historias de usuario registradas</w:t>
      </w:r>
    </w:p>
    <w:p w14:paraId="6E3E1A18" w14:textId="77777777" w:rsidR="00543F20" w:rsidRPr="00543F20" w:rsidRDefault="00543F20" w:rsidP="00543F20">
      <w:pPr>
        <w:pStyle w:val="Contenido"/>
        <w:rPr>
          <w:lang w:val="es-CO"/>
        </w:rPr>
      </w:pPr>
      <w:r w:rsidRPr="00543F20">
        <w:rPr>
          <w:b/>
          <w:bCs/>
          <w:lang w:val="es-CO"/>
        </w:rPr>
        <w:t>Clases del Sprint 1</w:t>
      </w:r>
    </w:p>
    <w:p w14:paraId="5F7C0C58" w14:textId="77777777" w:rsidR="00543F20" w:rsidRPr="00543F20" w:rsidRDefault="00543F20" w:rsidP="00543F20">
      <w:pPr>
        <w:pStyle w:val="Contenido"/>
        <w:numPr>
          <w:ilvl w:val="0"/>
          <w:numId w:val="29"/>
        </w:numPr>
        <w:rPr>
          <w:lang w:val="es-CO"/>
        </w:rPr>
      </w:pPr>
      <w:r w:rsidRPr="00543F20">
        <w:rPr>
          <w:lang w:val="es-CO"/>
        </w:rPr>
        <w:t>Usuario</w:t>
      </w:r>
    </w:p>
    <w:p w14:paraId="34F26F1A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id</w:t>
      </w:r>
    </w:p>
    <w:p w14:paraId="539CF7D5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nombre</w:t>
      </w:r>
    </w:p>
    <w:p w14:paraId="47DC99D8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email</w:t>
      </w:r>
    </w:p>
    <w:p w14:paraId="7506C9C9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proofErr w:type="spellStart"/>
      <w:r w:rsidRPr="00543F20">
        <w:rPr>
          <w:lang w:val="es-CO"/>
        </w:rPr>
        <w:t>password</w:t>
      </w:r>
      <w:proofErr w:type="spellEnd"/>
    </w:p>
    <w:p w14:paraId="20780774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proofErr w:type="spellStart"/>
      <w:r w:rsidRPr="00543F20">
        <w:rPr>
          <w:lang w:val="es-CO"/>
        </w:rPr>
        <w:t>rol_id</w:t>
      </w:r>
      <w:proofErr w:type="spellEnd"/>
    </w:p>
    <w:p w14:paraId="37C2A21E" w14:textId="77777777" w:rsidR="00543F20" w:rsidRPr="00543F20" w:rsidRDefault="00543F20" w:rsidP="00543F20">
      <w:pPr>
        <w:pStyle w:val="Contenido"/>
        <w:numPr>
          <w:ilvl w:val="0"/>
          <w:numId w:val="29"/>
        </w:numPr>
        <w:rPr>
          <w:lang w:val="es-CO"/>
        </w:rPr>
      </w:pPr>
      <w:r w:rsidRPr="00543F20">
        <w:rPr>
          <w:lang w:val="es-CO"/>
        </w:rPr>
        <w:t>Rol</w:t>
      </w:r>
    </w:p>
    <w:p w14:paraId="40D21C7C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id</w:t>
      </w:r>
    </w:p>
    <w:p w14:paraId="579B94BE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nombre</w:t>
      </w:r>
    </w:p>
    <w:p w14:paraId="06A612BF" w14:textId="77777777" w:rsidR="00543F20" w:rsidRPr="00543F20" w:rsidRDefault="00543F20" w:rsidP="00543F20">
      <w:pPr>
        <w:pStyle w:val="Contenido"/>
        <w:numPr>
          <w:ilvl w:val="0"/>
          <w:numId w:val="29"/>
        </w:numPr>
        <w:rPr>
          <w:lang w:val="es-CO"/>
        </w:rPr>
      </w:pPr>
      <w:r w:rsidRPr="00543F20">
        <w:rPr>
          <w:lang w:val="es-CO"/>
        </w:rPr>
        <w:t>Cliente</w:t>
      </w:r>
    </w:p>
    <w:p w14:paraId="2C29D512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id</w:t>
      </w:r>
    </w:p>
    <w:p w14:paraId="5BDFE968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nombre</w:t>
      </w:r>
    </w:p>
    <w:p w14:paraId="380A1AC4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contacto</w:t>
      </w:r>
    </w:p>
    <w:p w14:paraId="76B19ED3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proofErr w:type="spellStart"/>
      <w:r w:rsidRPr="00543F20">
        <w:rPr>
          <w:lang w:val="es-CO"/>
        </w:rPr>
        <w:t>direccion</w:t>
      </w:r>
      <w:proofErr w:type="spellEnd"/>
    </w:p>
    <w:p w14:paraId="17270BC0" w14:textId="77777777" w:rsidR="00543F20" w:rsidRPr="00543F20" w:rsidRDefault="00543F20" w:rsidP="00543F20">
      <w:pPr>
        <w:pStyle w:val="Contenido"/>
        <w:numPr>
          <w:ilvl w:val="0"/>
          <w:numId w:val="29"/>
        </w:numPr>
        <w:rPr>
          <w:lang w:val="es-CO"/>
        </w:rPr>
      </w:pPr>
      <w:r w:rsidRPr="00543F20">
        <w:rPr>
          <w:lang w:val="es-CO"/>
        </w:rPr>
        <w:t>Proveedor</w:t>
      </w:r>
    </w:p>
    <w:p w14:paraId="4FFA8B68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id</w:t>
      </w:r>
    </w:p>
    <w:p w14:paraId="59C2F9A2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nombre</w:t>
      </w:r>
    </w:p>
    <w:p w14:paraId="27EFA86D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r w:rsidRPr="00543F20">
        <w:rPr>
          <w:lang w:val="es-CO"/>
        </w:rPr>
        <w:t>contacto</w:t>
      </w:r>
    </w:p>
    <w:p w14:paraId="301D18A4" w14:textId="77777777" w:rsidR="00543F20" w:rsidRPr="00543F20" w:rsidRDefault="00543F20" w:rsidP="00543F20">
      <w:pPr>
        <w:pStyle w:val="Contenido"/>
        <w:numPr>
          <w:ilvl w:val="1"/>
          <w:numId w:val="29"/>
        </w:numPr>
        <w:rPr>
          <w:lang w:val="es-CO"/>
        </w:rPr>
      </w:pPr>
      <w:proofErr w:type="spellStart"/>
      <w:r w:rsidRPr="00543F20">
        <w:rPr>
          <w:lang w:val="es-CO"/>
        </w:rPr>
        <w:t>direccion</w:t>
      </w:r>
      <w:proofErr w:type="spellEnd"/>
    </w:p>
    <w:p w14:paraId="55F7A642" w14:textId="77777777" w:rsidR="00543F20" w:rsidRDefault="00543F20" w:rsidP="004A0B35">
      <w:pPr>
        <w:pStyle w:val="Contenido"/>
      </w:pPr>
    </w:p>
    <w:p w14:paraId="1736FF8C" w14:textId="77777777" w:rsidR="004A0B35" w:rsidRDefault="004A0B35" w:rsidP="004A0B35"/>
    <w:p w14:paraId="177A0440" w14:textId="4FC67D9C" w:rsidR="004A0B35" w:rsidRPr="004A0B35" w:rsidRDefault="004A0B35" w:rsidP="004A0B35">
      <w:pPr>
        <w:pStyle w:val="Ttulo2"/>
      </w:pPr>
      <w:r>
        <w:t>Diagrama de procesos</w:t>
      </w:r>
    </w:p>
    <w:p w14:paraId="02BE3FBD" w14:textId="1FA0CF19" w:rsidR="004A0B35" w:rsidRDefault="004A0B35" w:rsidP="004A0B35">
      <w:pPr>
        <w:pStyle w:val="Contenido"/>
      </w:pPr>
      <w:r>
        <w:t>Incluir los diagramas de procesos que describen las historias de usuario registradas</w:t>
      </w:r>
    </w:p>
    <w:p w14:paraId="61AA0273" w14:textId="77777777" w:rsidR="00543F20" w:rsidRPr="00543F20" w:rsidRDefault="00543F20" w:rsidP="00543F20">
      <w:pPr>
        <w:pStyle w:val="Contenido"/>
        <w:rPr>
          <w:lang w:val="es-CO"/>
        </w:rPr>
      </w:pPr>
      <w:r w:rsidRPr="00543F20">
        <w:rPr>
          <w:b/>
          <w:bCs/>
          <w:lang w:val="es-CO"/>
        </w:rPr>
        <w:t>Procesos del Sprint 1</w:t>
      </w:r>
    </w:p>
    <w:p w14:paraId="522CEA5D" w14:textId="77777777" w:rsidR="00543F20" w:rsidRPr="00543F20" w:rsidRDefault="00543F20" w:rsidP="00543F20">
      <w:pPr>
        <w:pStyle w:val="Contenido"/>
        <w:numPr>
          <w:ilvl w:val="0"/>
          <w:numId w:val="30"/>
        </w:numPr>
        <w:rPr>
          <w:lang w:val="es-CO"/>
        </w:rPr>
      </w:pPr>
      <w:r w:rsidRPr="00543F20">
        <w:rPr>
          <w:lang w:val="es-CO"/>
        </w:rPr>
        <w:t>Registro de usuario:</w:t>
      </w:r>
    </w:p>
    <w:p w14:paraId="2027E3E7" w14:textId="77777777" w:rsidR="00543F20" w:rsidRPr="00543F20" w:rsidRDefault="00543F20" w:rsidP="00543F20">
      <w:pPr>
        <w:pStyle w:val="Contenido"/>
        <w:numPr>
          <w:ilvl w:val="1"/>
          <w:numId w:val="30"/>
        </w:numPr>
        <w:rPr>
          <w:lang w:val="es-CO"/>
        </w:rPr>
      </w:pPr>
      <w:r w:rsidRPr="00543F20">
        <w:rPr>
          <w:lang w:val="es-CO"/>
        </w:rPr>
        <w:t>El administrador ingresa datos del usuario</w:t>
      </w:r>
    </w:p>
    <w:p w14:paraId="355EE0E5" w14:textId="77777777" w:rsidR="00543F20" w:rsidRPr="00543F20" w:rsidRDefault="00543F20" w:rsidP="00543F20">
      <w:pPr>
        <w:pStyle w:val="Contenido"/>
        <w:numPr>
          <w:ilvl w:val="1"/>
          <w:numId w:val="30"/>
        </w:numPr>
        <w:rPr>
          <w:lang w:val="es-CO"/>
        </w:rPr>
      </w:pPr>
      <w:r w:rsidRPr="00543F20">
        <w:rPr>
          <w:lang w:val="es-CO"/>
        </w:rPr>
        <w:t>El sistema valida información</w:t>
      </w:r>
    </w:p>
    <w:p w14:paraId="13E69214" w14:textId="77777777" w:rsidR="00543F20" w:rsidRPr="00543F20" w:rsidRDefault="00543F20" w:rsidP="00543F20">
      <w:pPr>
        <w:pStyle w:val="Contenido"/>
        <w:numPr>
          <w:ilvl w:val="1"/>
          <w:numId w:val="30"/>
        </w:numPr>
        <w:rPr>
          <w:lang w:val="es-CO"/>
        </w:rPr>
      </w:pPr>
      <w:r w:rsidRPr="00543F20">
        <w:rPr>
          <w:lang w:val="es-CO"/>
        </w:rPr>
        <w:t>Se almacena en la base de datos</w:t>
      </w:r>
    </w:p>
    <w:p w14:paraId="0F7EB76D" w14:textId="77777777" w:rsidR="00543F20" w:rsidRPr="00543F20" w:rsidRDefault="00543F20" w:rsidP="00543F20">
      <w:pPr>
        <w:pStyle w:val="Contenido"/>
        <w:numPr>
          <w:ilvl w:val="0"/>
          <w:numId w:val="30"/>
        </w:numPr>
        <w:rPr>
          <w:lang w:val="es-CO"/>
        </w:rPr>
      </w:pPr>
      <w:r w:rsidRPr="00543F20">
        <w:rPr>
          <w:lang w:val="es-CO"/>
        </w:rPr>
        <w:lastRenderedPageBreak/>
        <w:t>Inicio de sesión:</w:t>
      </w:r>
    </w:p>
    <w:p w14:paraId="0B4F7FE2" w14:textId="77777777" w:rsidR="00543F20" w:rsidRPr="00543F20" w:rsidRDefault="00543F20" w:rsidP="00543F20">
      <w:pPr>
        <w:pStyle w:val="Contenido"/>
        <w:numPr>
          <w:ilvl w:val="1"/>
          <w:numId w:val="30"/>
        </w:numPr>
        <w:rPr>
          <w:lang w:val="es-CO"/>
        </w:rPr>
      </w:pPr>
      <w:r w:rsidRPr="00543F20">
        <w:rPr>
          <w:lang w:val="es-CO"/>
        </w:rPr>
        <w:t>Usuario ingresa credenciales</w:t>
      </w:r>
    </w:p>
    <w:p w14:paraId="03E9A5D2" w14:textId="77777777" w:rsidR="00543F20" w:rsidRPr="00543F20" w:rsidRDefault="00543F20" w:rsidP="00543F20">
      <w:pPr>
        <w:pStyle w:val="Contenido"/>
        <w:numPr>
          <w:ilvl w:val="1"/>
          <w:numId w:val="30"/>
        </w:numPr>
        <w:rPr>
          <w:lang w:val="es-CO"/>
        </w:rPr>
      </w:pPr>
      <w:r w:rsidRPr="00543F20">
        <w:rPr>
          <w:lang w:val="es-CO"/>
        </w:rPr>
        <w:t>El sistema valida usuario y contraseña</w:t>
      </w:r>
    </w:p>
    <w:p w14:paraId="358B1CEA" w14:textId="77777777" w:rsidR="00543F20" w:rsidRPr="00543F20" w:rsidRDefault="00543F20" w:rsidP="00543F20">
      <w:pPr>
        <w:pStyle w:val="Contenido"/>
        <w:numPr>
          <w:ilvl w:val="1"/>
          <w:numId w:val="30"/>
        </w:numPr>
        <w:rPr>
          <w:lang w:val="es-CO"/>
        </w:rPr>
      </w:pPr>
      <w:r w:rsidRPr="00543F20">
        <w:rPr>
          <w:lang w:val="es-CO"/>
        </w:rPr>
        <w:t>Se permite o deniega el acceso según el rol</w:t>
      </w:r>
    </w:p>
    <w:p w14:paraId="34E11C9E" w14:textId="77777777" w:rsidR="00543F20" w:rsidRPr="00543F20" w:rsidRDefault="00543F20" w:rsidP="00543F20">
      <w:pPr>
        <w:pStyle w:val="Contenido"/>
        <w:numPr>
          <w:ilvl w:val="0"/>
          <w:numId w:val="30"/>
        </w:numPr>
        <w:rPr>
          <w:lang w:val="es-CO"/>
        </w:rPr>
      </w:pPr>
      <w:r w:rsidRPr="00543F20">
        <w:rPr>
          <w:lang w:val="es-CO"/>
        </w:rPr>
        <w:t>Gestión de clientes/proveedores:</w:t>
      </w:r>
    </w:p>
    <w:p w14:paraId="3B13AA8C" w14:textId="77777777" w:rsidR="00543F20" w:rsidRPr="00543F20" w:rsidRDefault="00543F20" w:rsidP="00543F20">
      <w:pPr>
        <w:pStyle w:val="Contenido"/>
        <w:numPr>
          <w:ilvl w:val="1"/>
          <w:numId w:val="30"/>
        </w:numPr>
        <w:rPr>
          <w:lang w:val="es-CO"/>
        </w:rPr>
      </w:pPr>
      <w:r w:rsidRPr="00543F20">
        <w:rPr>
          <w:lang w:val="es-CO"/>
        </w:rPr>
        <w:t>Crear, editar o eliminar registros</w:t>
      </w:r>
    </w:p>
    <w:p w14:paraId="7C828BD5" w14:textId="77777777" w:rsidR="00543F20" w:rsidRPr="00543F20" w:rsidRDefault="00543F20" w:rsidP="00543F20">
      <w:pPr>
        <w:pStyle w:val="Contenido"/>
        <w:numPr>
          <w:ilvl w:val="1"/>
          <w:numId w:val="30"/>
        </w:numPr>
        <w:rPr>
          <w:lang w:val="es-CO"/>
        </w:rPr>
      </w:pPr>
      <w:r w:rsidRPr="00543F20">
        <w:rPr>
          <w:lang w:val="es-CO"/>
        </w:rPr>
        <w:t>Validar datos antes de guardar</w:t>
      </w:r>
    </w:p>
    <w:p w14:paraId="7735ACE6" w14:textId="77777777" w:rsidR="00543F20" w:rsidRDefault="00543F20" w:rsidP="004A0B35">
      <w:pPr>
        <w:pStyle w:val="Contenido"/>
      </w:pPr>
    </w:p>
    <w:p w14:paraId="72BB047D" w14:textId="77777777" w:rsidR="004A0B35" w:rsidRDefault="004A0B35" w:rsidP="004A0B35"/>
    <w:p w14:paraId="73ECADF2" w14:textId="579FE158" w:rsidR="007F624A" w:rsidRPr="007F624A" w:rsidRDefault="007029B1" w:rsidP="007F624A">
      <w:pPr>
        <w:pStyle w:val="Ttulo2"/>
      </w:pPr>
      <w:r>
        <w:t xml:space="preserve">Incremento - </w:t>
      </w:r>
      <w:r w:rsidR="007F624A">
        <w:t>Implementación de Historias de Usuario</w:t>
      </w:r>
      <w:r>
        <w:t xml:space="preserve"> </w:t>
      </w:r>
    </w:p>
    <w:p w14:paraId="34CC77C8" w14:textId="47C61575" w:rsidR="007F624A" w:rsidRDefault="007F624A" w:rsidP="00DE2562">
      <w:pPr>
        <w:pStyle w:val="Contenido"/>
      </w:pPr>
      <w:r>
        <w:t>Capturas de pantalla del software con las funcionalidades desarrolladas</w:t>
      </w:r>
    </w:p>
    <w:p w14:paraId="1B88FB4D" w14:textId="77777777" w:rsidR="00543F20" w:rsidRPr="00543F20" w:rsidRDefault="00543F20" w:rsidP="00543F20">
      <w:pPr>
        <w:pStyle w:val="Contenido"/>
        <w:rPr>
          <w:lang w:val="es-CO"/>
        </w:rPr>
      </w:pPr>
      <w:r w:rsidRPr="00543F20">
        <w:rPr>
          <w:b/>
          <w:bCs/>
          <w:lang w:val="es-CO"/>
        </w:rPr>
        <w:t>Incremento del Sprint 1</w:t>
      </w:r>
    </w:p>
    <w:p w14:paraId="711D6973" w14:textId="77777777" w:rsidR="00543F20" w:rsidRPr="00543F20" w:rsidRDefault="00543F20" w:rsidP="00543F20">
      <w:pPr>
        <w:pStyle w:val="Contenido"/>
        <w:rPr>
          <w:lang w:val="es-CO"/>
        </w:rPr>
      </w:pPr>
      <w:r w:rsidRPr="00543F20">
        <w:rPr>
          <w:lang w:val="es-CO"/>
        </w:rPr>
        <w:t>Se implementaron las funcionalidades de:</w:t>
      </w:r>
    </w:p>
    <w:p w14:paraId="10634EA0" w14:textId="77777777" w:rsidR="00543F20" w:rsidRPr="00543F20" w:rsidRDefault="00543F20" w:rsidP="00543F20">
      <w:pPr>
        <w:pStyle w:val="Contenido"/>
        <w:numPr>
          <w:ilvl w:val="0"/>
          <w:numId w:val="31"/>
        </w:numPr>
        <w:rPr>
          <w:lang w:val="es-CO"/>
        </w:rPr>
      </w:pPr>
      <w:r w:rsidRPr="00543F20">
        <w:rPr>
          <w:lang w:val="es-CO"/>
        </w:rPr>
        <w:t>Gestión de usuarios y roles</w:t>
      </w:r>
    </w:p>
    <w:p w14:paraId="4CCC0EB1" w14:textId="77777777" w:rsidR="00543F20" w:rsidRPr="00543F20" w:rsidRDefault="00543F20" w:rsidP="00543F20">
      <w:pPr>
        <w:pStyle w:val="Contenido"/>
        <w:numPr>
          <w:ilvl w:val="0"/>
          <w:numId w:val="31"/>
        </w:numPr>
        <w:rPr>
          <w:lang w:val="es-CO"/>
        </w:rPr>
      </w:pPr>
      <w:r w:rsidRPr="00543F20">
        <w:rPr>
          <w:lang w:val="es-CO"/>
        </w:rPr>
        <w:t>Registro y autenticación de usuarios</w:t>
      </w:r>
    </w:p>
    <w:p w14:paraId="4B5C697A" w14:textId="77777777" w:rsidR="00543F20" w:rsidRPr="00543F20" w:rsidRDefault="00543F20" w:rsidP="00543F20">
      <w:pPr>
        <w:pStyle w:val="Contenido"/>
        <w:numPr>
          <w:ilvl w:val="0"/>
          <w:numId w:val="31"/>
        </w:numPr>
        <w:rPr>
          <w:lang w:val="es-CO"/>
        </w:rPr>
      </w:pPr>
      <w:r w:rsidRPr="00543F20">
        <w:rPr>
          <w:lang w:val="es-CO"/>
        </w:rPr>
        <w:t>Gestión de clientes</w:t>
      </w:r>
    </w:p>
    <w:p w14:paraId="33474A9B" w14:textId="77777777" w:rsidR="00543F20" w:rsidRPr="00543F20" w:rsidRDefault="00543F20" w:rsidP="00543F20">
      <w:pPr>
        <w:pStyle w:val="Contenido"/>
        <w:numPr>
          <w:ilvl w:val="0"/>
          <w:numId w:val="31"/>
        </w:numPr>
        <w:rPr>
          <w:lang w:val="es-CO"/>
        </w:rPr>
      </w:pPr>
      <w:r w:rsidRPr="00543F20">
        <w:rPr>
          <w:lang w:val="es-CO"/>
        </w:rPr>
        <w:t>Gestión de proveedores</w:t>
      </w:r>
    </w:p>
    <w:p w14:paraId="5105FB9E" w14:textId="77777777" w:rsidR="00543F20" w:rsidRPr="00543F20" w:rsidRDefault="00543F20" w:rsidP="00543F20">
      <w:pPr>
        <w:pStyle w:val="Contenido"/>
        <w:rPr>
          <w:lang w:val="es-CO"/>
        </w:rPr>
      </w:pPr>
      <w:r w:rsidRPr="00543F20">
        <w:rPr>
          <w:lang w:val="es-CO"/>
        </w:rPr>
        <w:t>Se garantiza la persistencia de datos en la base de datos y validación de la información.</w:t>
      </w:r>
    </w:p>
    <w:p w14:paraId="1531FE2D" w14:textId="77777777" w:rsidR="00543F20" w:rsidRDefault="00543F20" w:rsidP="00DE2562">
      <w:pPr>
        <w:pStyle w:val="Contenido"/>
      </w:pPr>
    </w:p>
    <w:p w14:paraId="3CCF44B9" w14:textId="77777777" w:rsidR="007029B1" w:rsidRDefault="007029B1" w:rsidP="00DE2562">
      <w:pPr>
        <w:pStyle w:val="Contenido"/>
      </w:pPr>
    </w:p>
    <w:p w14:paraId="7DC25236" w14:textId="47B51EDA" w:rsidR="007029B1" w:rsidRDefault="007029B1" w:rsidP="007029B1">
      <w:pPr>
        <w:pStyle w:val="Ttulo2"/>
      </w:pPr>
      <w:r>
        <w:t xml:space="preserve">Sprint </w:t>
      </w:r>
      <w:proofErr w:type="spellStart"/>
      <w:r>
        <w:t>Review</w:t>
      </w:r>
      <w:proofErr w:type="spellEnd"/>
    </w:p>
    <w:p w14:paraId="14C089D5" w14:textId="5C1A6E92" w:rsidR="007029B1" w:rsidRDefault="007029B1" w:rsidP="007029B1">
      <w:pPr>
        <w:pStyle w:val="Ttulo3"/>
      </w:pPr>
      <w:r>
        <w:t>Debilidades</w:t>
      </w:r>
    </w:p>
    <w:p w14:paraId="13D0B3F8" w14:textId="77777777" w:rsidR="00543F20" w:rsidRPr="00543F20" w:rsidRDefault="00543F20" w:rsidP="00543F20">
      <w:pPr>
        <w:pStyle w:val="Prrafodelista"/>
        <w:numPr>
          <w:ilvl w:val="0"/>
          <w:numId w:val="32"/>
        </w:numPr>
        <w:rPr>
          <w:b w:val="0"/>
        </w:rPr>
      </w:pPr>
      <w:r w:rsidRPr="00543F20">
        <w:rPr>
          <w:b w:val="0"/>
        </w:rPr>
        <w:t>Falta de experiencia inicial en la estructuración del proyecto</w:t>
      </w:r>
    </w:p>
    <w:p w14:paraId="42722AC8" w14:textId="4894ECF6" w:rsidR="007029B1" w:rsidRDefault="00543F20" w:rsidP="00543F20">
      <w:pPr>
        <w:pStyle w:val="Prrafodelista"/>
        <w:numPr>
          <w:ilvl w:val="0"/>
          <w:numId w:val="32"/>
        </w:numPr>
      </w:pPr>
      <w:r w:rsidRPr="00543F20">
        <w:rPr>
          <w:b w:val="0"/>
        </w:rPr>
        <w:t>Dificultades en la definición de la base de datos</w:t>
      </w:r>
    </w:p>
    <w:p w14:paraId="7884D5CB" w14:textId="37C54D53" w:rsidR="007029B1" w:rsidRDefault="007029B1" w:rsidP="007029B1">
      <w:pPr>
        <w:pStyle w:val="Ttulo3"/>
      </w:pPr>
      <w:r>
        <w:t>Fortalezas</w:t>
      </w:r>
    </w:p>
    <w:p w14:paraId="0F7367D5" w14:textId="77777777" w:rsidR="00543F20" w:rsidRPr="00543F20" w:rsidRDefault="00543F20" w:rsidP="00543F20">
      <w:pPr>
        <w:pStyle w:val="Prrafodelista"/>
        <w:numPr>
          <w:ilvl w:val="0"/>
          <w:numId w:val="33"/>
        </w:numPr>
        <w:rPr>
          <w:b w:val="0"/>
        </w:rPr>
      </w:pPr>
      <w:r w:rsidRPr="00543F20">
        <w:rPr>
          <w:b w:val="0"/>
        </w:rPr>
        <w:t>Buena organización del equipo</w:t>
      </w:r>
    </w:p>
    <w:p w14:paraId="59630116" w14:textId="77777777" w:rsidR="00543F20" w:rsidRPr="00543F20" w:rsidRDefault="00543F20" w:rsidP="00543F20">
      <w:pPr>
        <w:pStyle w:val="Prrafodelista"/>
        <w:numPr>
          <w:ilvl w:val="0"/>
          <w:numId w:val="33"/>
        </w:numPr>
        <w:rPr>
          <w:b w:val="0"/>
        </w:rPr>
      </w:pPr>
      <w:r w:rsidRPr="00543F20">
        <w:rPr>
          <w:b w:val="0"/>
        </w:rPr>
        <w:t>Definición clara de roles</w:t>
      </w:r>
    </w:p>
    <w:p w14:paraId="3501BDC0" w14:textId="7EB03F65" w:rsidR="007029B1" w:rsidRDefault="007029B1" w:rsidP="007029B1">
      <w:pPr>
        <w:pStyle w:val="Ttulo3"/>
      </w:pPr>
      <w:r>
        <w:t>Oportunidades de mejora</w:t>
      </w:r>
    </w:p>
    <w:p w14:paraId="4C8520A9" w14:textId="77777777" w:rsidR="00543F20" w:rsidRPr="00543F20" w:rsidRDefault="00543F20" w:rsidP="00543F20">
      <w:pPr>
        <w:rPr>
          <w:b w:val="0"/>
        </w:rPr>
      </w:pPr>
      <w:r w:rsidRPr="00543F20">
        <w:rPr>
          <w:b w:val="0"/>
        </w:rPr>
        <w:t>Mejorar la planificación del tiempo</w:t>
      </w:r>
    </w:p>
    <w:p w14:paraId="2A42D1F5" w14:textId="77777777" w:rsidR="00543F20" w:rsidRPr="00543F20" w:rsidRDefault="00543F20" w:rsidP="00543F20">
      <w:pPr>
        <w:rPr>
          <w:b w:val="0"/>
        </w:rPr>
      </w:pPr>
      <w:r w:rsidRPr="00543F20">
        <w:rPr>
          <w:b w:val="0"/>
        </w:rPr>
        <w:t>Profundizar en validaciones y seguridad</w:t>
      </w:r>
    </w:p>
    <w:p w14:paraId="5574698F" w14:textId="607D6052" w:rsidR="007029B1" w:rsidRDefault="00543F20" w:rsidP="00543F20">
      <w:pPr>
        <w:sectPr w:rsidR="007029B1" w:rsidSect="00AB02A7"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  <w:r w:rsidRPr="00543F20">
        <w:rPr>
          <w:b w:val="0"/>
        </w:rPr>
        <w:t>Optimizar la estructura del código</w:t>
      </w:r>
    </w:p>
    <w:p w14:paraId="6E02715B" w14:textId="2ECB7058" w:rsidR="007029B1" w:rsidRDefault="007029B1" w:rsidP="00782BB7">
      <w:pPr>
        <w:pStyle w:val="Ttulo2"/>
      </w:pPr>
      <w:proofErr w:type="spellStart"/>
      <w:r>
        <w:lastRenderedPageBreak/>
        <w:t>Product</w:t>
      </w:r>
      <w:proofErr w:type="spellEnd"/>
      <w:r>
        <w:t xml:space="preserve"> Backlog Actualizado</w:t>
      </w:r>
    </w:p>
    <w:tbl>
      <w:tblPr>
        <w:tblStyle w:val="Tablanormal5"/>
        <w:tblW w:w="15433" w:type="dxa"/>
        <w:tblLook w:val="04A0" w:firstRow="1" w:lastRow="0" w:firstColumn="1" w:lastColumn="0" w:noHBand="0" w:noVBand="1"/>
      </w:tblPr>
      <w:tblGrid>
        <w:gridCol w:w="715"/>
        <w:gridCol w:w="2500"/>
        <w:gridCol w:w="2823"/>
        <w:gridCol w:w="4346"/>
        <w:gridCol w:w="1554"/>
        <w:gridCol w:w="1408"/>
        <w:gridCol w:w="2087"/>
      </w:tblGrid>
      <w:tr w:rsidR="007029B1" w14:paraId="03336432" w14:textId="77777777" w:rsidTr="004F4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5" w:type="dxa"/>
          </w:tcPr>
          <w:p w14:paraId="6EC3AB2A" w14:textId="77777777" w:rsidR="007029B1" w:rsidRDefault="007029B1" w:rsidP="00246BDA">
            <w:pPr>
              <w:pStyle w:val="Contenido"/>
            </w:pPr>
            <w:r>
              <w:t>Id</w:t>
            </w:r>
          </w:p>
        </w:tc>
        <w:tc>
          <w:tcPr>
            <w:tcW w:w="2500" w:type="dxa"/>
          </w:tcPr>
          <w:p w14:paraId="638A54E1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Como un…</w:t>
            </w:r>
          </w:p>
        </w:tc>
        <w:tc>
          <w:tcPr>
            <w:tcW w:w="2823" w:type="dxa"/>
          </w:tcPr>
          <w:p w14:paraId="4CE727DC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Necesito…</w:t>
            </w:r>
          </w:p>
        </w:tc>
        <w:tc>
          <w:tcPr>
            <w:tcW w:w="4346" w:type="dxa"/>
          </w:tcPr>
          <w:p w14:paraId="5AF100E1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Para…</w:t>
            </w:r>
          </w:p>
        </w:tc>
        <w:tc>
          <w:tcPr>
            <w:tcW w:w="1554" w:type="dxa"/>
          </w:tcPr>
          <w:p w14:paraId="6ABBAF65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408" w:type="dxa"/>
          </w:tcPr>
          <w:p w14:paraId="3D44B8F7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2087" w:type="dxa"/>
          </w:tcPr>
          <w:p w14:paraId="1078BE90" w14:textId="77777777" w:rsidR="007029B1" w:rsidRDefault="007029B1" w:rsidP="00246BDA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4F4B83" w14:paraId="7BE9B150" w14:textId="77777777" w:rsidTr="004F4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5978962" w14:textId="22AE6761" w:rsidR="004F4B83" w:rsidRDefault="004F4B83" w:rsidP="004F4B83">
            <w:pPr>
              <w:pStyle w:val="Contenido"/>
            </w:pPr>
            <w:r>
              <w:t>HU-1</w:t>
            </w:r>
          </w:p>
        </w:tc>
        <w:tc>
          <w:tcPr>
            <w:tcW w:w="2500" w:type="dxa"/>
          </w:tcPr>
          <w:p w14:paraId="017E6FCA" w14:textId="54BB2B7B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Administrador</w:t>
            </w:r>
          </w:p>
        </w:tc>
        <w:tc>
          <w:tcPr>
            <w:tcW w:w="2823" w:type="dxa"/>
          </w:tcPr>
          <w:p w14:paraId="6A93542C" w14:textId="646ED686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usuarios y roles.</w:t>
            </w:r>
          </w:p>
        </w:tc>
        <w:tc>
          <w:tcPr>
            <w:tcW w:w="4346" w:type="dxa"/>
          </w:tcPr>
          <w:p w14:paraId="31111A3E" w14:textId="3412E91C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el acceso y garantizar la seguridad del sistema.</w:t>
            </w:r>
          </w:p>
        </w:tc>
        <w:tc>
          <w:tcPr>
            <w:tcW w:w="1554" w:type="dxa"/>
          </w:tcPr>
          <w:p w14:paraId="78287DEF" w14:textId="23E53FCE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4474299E" w14:textId="626D8079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376D6C8A" w14:textId="58D02181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4F4B83" w14:paraId="2AB35885" w14:textId="77777777" w:rsidTr="004F4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F443955" w14:textId="3E678A8D" w:rsidR="004F4B83" w:rsidRDefault="004F4B83" w:rsidP="004F4B83">
            <w:pPr>
              <w:pStyle w:val="Contenido"/>
            </w:pPr>
            <w:r>
              <w:t>HU-2</w:t>
            </w:r>
          </w:p>
        </w:tc>
        <w:tc>
          <w:tcPr>
            <w:tcW w:w="2500" w:type="dxa"/>
          </w:tcPr>
          <w:p w14:paraId="075841AE" w14:textId="253B2707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5FDC74D8" w14:textId="69550F48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y gestionar proveedores.</w:t>
            </w:r>
          </w:p>
        </w:tc>
        <w:tc>
          <w:tcPr>
            <w:tcW w:w="4346" w:type="dxa"/>
          </w:tcPr>
          <w:p w14:paraId="277B6AFF" w14:textId="7F3831E4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 correctamente las compras de cacao.</w:t>
            </w:r>
          </w:p>
        </w:tc>
        <w:tc>
          <w:tcPr>
            <w:tcW w:w="1554" w:type="dxa"/>
          </w:tcPr>
          <w:p w14:paraId="44C47B06" w14:textId="29DEF7E2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40B06C79" w14:textId="69D85CE9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4B3E28E3" w14:textId="41E60DDF" w:rsidR="004F4B83" w:rsidRDefault="004F4B83" w:rsidP="004F4B8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4F4B83" w14:paraId="2ADAD0B3" w14:textId="77777777" w:rsidTr="004F4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3D57A7CE" w14:textId="0F941D3F" w:rsidR="004F4B83" w:rsidRDefault="004F4B83" w:rsidP="004F4B83">
            <w:pPr>
              <w:pStyle w:val="Contenido"/>
            </w:pPr>
            <w:r>
              <w:t>HU-3</w:t>
            </w:r>
          </w:p>
        </w:tc>
        <w:tc>
          <w:tcPr>
            <w:tcW w:w="2500" w:type="dxa"/>
          </w:tcPr>
          <w:p w14:paraId="66CD5A3B" w14:textId="4032A6B2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</w:t>
            </w:r>
          </w:p>
        </w:tc>
        <w:tc>
          <w:tcPr>
            <w:tcW w:w="2823" w:type="dxa"/>
          </w:tcPr>
          <w:p w14:paraId="6F0B85D0" w14:textId="7231C5F7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y gestionar clientes.</w:t>
            </w:r>
          </w:p>
        </w:tc>
        <w:tc>
          <w:tcPr>
            <w:tcW w:w="4346" w:type="dxa"/>
          </w:tcPr>
          <w:p w14:paraId="28196A7C" w14:textId="7A84839F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 adecuadamente las ventas.</w:t>
            </w:r>
          </w:p>
        </w:tc>
        <w:tc>
          <w:tcPr>
            <w:tcW w:w="1554" w:type="dxa"/>
          </w:tcPr>
          <w:p w14:paraId="7216DC81" w14:textId="48BA645F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2162950" w14:textId="31A962DC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087" w:type="dxa"/>
          </w:tcPr>
          <w:p w14:paraId="573BC3FE" w14:textId="1ED50252" w:rsidR="004F4B83" w:rsidRDefault="004F4B83" w:rsidP="004F4B8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desarrollo</w:t>
            </w:r>
          </w:p>
        </w:tc>
      </w:tr>
      <w:tr w:rsidR="00543F20" w14:paraId="1C0B8F58" w14:textId="77777777" w:rsidTr="004F4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27ED327" w14:textId="0286E98E" w:rsidR="00543F20" w:rsidRDefault="00543F20" w:rsidP="00543F20">
            <w:pPr>
              <w:pStyle w:val="Contenido"/>
            </w:pPr>
            <w:r>
              <w:t>HU-4</w:t>
            </w:r>
          </w:p>
        </w:tc>
        <w:tc>
          <w:tcPr>
            <w:tcW w:w="2500" w:type="dxa"/>
          </w:tcPr>
          <w:p w14:paraId="36777315" w14:textId="0CBAA41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1F86C665" w14:textId="6F369080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 compras de cacao.</w:t>
            </w:r>
          </w:p>
        </w:tc>
        <w:tc>
          <w:tcPr>
            <w:tcW w:w="4346" w:type="dxa"/>
          </w:tcPr>
          <w:p w14:paraId="1075DB66" w14:textId="1B527687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Mantener actualizado el inventario.</w:t>
            </w:r>
          </w:p>
        </w:tc>
        <w:tc>
          <w:tcPr>
            <w:tcW w:w="1554" w:type="dxa"/>
          </w:tcPr>
          <w:p w14:paraId="146E8F34" w14:textId="4599E34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0788BBD" w14:textId="3BB1B4A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5B95C74C" w14:textId="2B6D1110" w:rsidR="00543F20" w:rsidRPr="006823F2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543F20" w14:paraId="63EB51ED" w14:textId="77777777" w:rsidTr="004F4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055A1D46" w14:textId="55B2E41D" w:rsidR="00543F20" w:rsidRDefault="00543F20" w:rsidP="00543F20">
            <w:pPr>
              <w:pStyle w:val="Contenido"/>
            </w:pPr>
            <w:r>
              <w:t>HU-5</w:t>
            </w:r>
          </w:p>
        </w:tc>
        <w:tc>
          <w:tcPr>
            <w:tcW w:w="2500" w:type="dxa"/>
          </w:tcPr>
          <w:p w14:paraId="6D21BF13" w14:textId="4AE5FF68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Empleado </w:t>
            </w:r>
          </w:p>
        </w:tc>
        <w:tc>
          <w:tcPr>
            <w:tcW w:w="2823" w:type="dxa"/>
          </w:tcPr>
          <w:p w14:paraId="42AC2208" w14:textId="74840E92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ventas de cacao.</w:t>
            </w:r>
          </w:p>
        </w:tc>
        <w:tc>
          <w:tcPr>
            <w:tcW w:w="4346" w:type="dxa"/>
          </w:tcPr>
          <w:p w14:paraId="60A2568F" w14:textId="092FF66C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Controlar ingresos y validar disponibilidad de stock</w:t>
            </w:r>
          </w:p>
        </w:tc>
        <w:tc>
          <w:tcPr>
            <w:tcW w:w="1554" w:type="dxa"/>
          </w:tcPr>
          <w:p w14:paraId="4EDF9AFE" w14:textId="100D389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7349E374" w14:textId="6641E5C1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74A7C988" w14:textId="09180D96" w:rsidR="00543F20" w:rsidRPr="006823F2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543F20" w14:paraId="0B7410A1" w14:textId="77777777" w:rsidTr="004F4B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B4C4DCD" w14:textId="7EAE9DA6" w:rsidR="00543F20" w:rsidRDefault="00543F20" w:rsidP="00543F20">
            <w:pPr>
              <w:pStyle w:val="Contenido"/>
            </w:pPr>
            <w:r>
              <w:t>HU-6</w:t>
            </w:r>
          </w:p>
        </w:tc>
        <w:tc>
          <w:tcPr>
            <w:tcW w:w="2500" w:type="dxa"/>
          </w:tcPr>
          <w:p w14:paraId="4951A16A" w14:textId="0BE2DF4D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Sistema </w:t>
            </w:r>
          </w:p>
        </w:tc>
        <w:tc>
          <w:tcPr>
            <w:tcW w:w="2823" w:type="dxa"/>
          </w:tcPr>
          <w:p w14:paraId="5BAA4795" w14:textId="199D4B8A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automáticamente el inventario.</w:t>
            </w:r>
          </w:p>
        </w:tc>
        <w:tc>
          <w:tcPr>
            <w:tcW w:w="4346" w:type="dxa"/>
          </w:tcPr>
          <w:p w14:paraId="2E89046F" w14:textId="4267BA4F" w:rsidR="00543F20" w:rsidRPr="004D3CF4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CF4">
              <w:t>Mantener la consistencia y trazabilidad del stock</w:t>
            </w:r>
          </w:p>
        </w:tc>
        <w:tc>
          <w:tcPr>
            <w:tcW w:w="1554" w:type="dxa"/>
          </w:tcPr>
          <w:p w14:paraId="597BDFFA" w14:textId="206345FD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004C68DE" w14:textId="1B80B3DC" w:rsidR="00543F20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087" w:type="dxa"/>
          </w:tcPr>
          <w:p w14:paraId="0E5FC778" w14:textId="3380B432" w:rsidR="00543F20" w:rsidRPr="006823F2" w:rsidRDefault="00543F20" w:rsidP="00543F20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  <w:tr w:rsidR="00543F20" w14:paraId="4BF47E73" w14:textId="77777777" w:rsidTr="004F4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918945E" w14:textId="7DA3E594" w:rsidR="00543F20" w:rsidRDefault="00543F20" w:rsidP="00543F20">
            <w:pPr>
              <w:pStyle w:val="Contenido"/>
            </w:pPr>
            <w:r>
              <w:t>HU-7</w:t>
            </w:r>
          </w:p>
        </w:tc>
        <w:tc>
          <w:tcPr>
            <w:tcW w:w="2500" w:type="dxa"/>
          </w:tcPr>
          <w:p w14:paraId="1F00BFD4" w14:textId="13AB5CDF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Gerente</w:t>
            </w:r>
          </w:p>
        </w:tc>
        <w:tc>
          <w:tcPr>
            <w:tcW w:w="2823" w:type="dxa"/>
          </w:tcPr>
          <w:p w14:paraId="7ACBEE25" w14:textId="3016A577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Visualizar reportes del sistema</w:t>
            </w:r>
          </w:p>
        </w:tc>
        <w:tc>
          <w:tcPr>
            <w:tcW w:w="4346" w:type="dxa"/>
          </w:tcPr>
          <w:p w14:paraId="7C7C023D" w14:textId="6FD68086" w:rsidR="00543F20" w:rsidRPr="004D3CF4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CF4">
              <w:t>Analizar información para la toma de decisiones</w:t>
            </w:r>
          </w:p>
        </w:tc>
        <w:tc>
          <w:tcPr>
            <w:tcW w:w="1554" w:type="dxa"/>
          </w:tcPr>
          <w:p w14:paraId="3C6EE7A7" w14:textId="130D7AA9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Alta.</w:t>
            </w:r>
          </w:p>
        </w:tc>
        <w:tc>
          <w:tcPr>
            <w:tcW w:w="1408" w:type="dxa"/>
          </w:tcPr>
          <w:p w14:paraId="05B9D780" w14:textId="0727611E" w:rsidR="00543F20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087" w:type="dxa"/>
          </w:tcPr>
          <w:p w14:paraId="458CF735" w14:textId="0CC56676" w:rsidR="00543F20" w:rsidRPr="006823F2" w:rsidRDefault="00543F20" w:rsidP="00543F20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3F2">
              <w:t>Para Ser Iniciada</w:t>
            </w:r>
          </w:p>
        </w:tc>
      </w:tr>
    </w:tbl>
    <w:p w14:paraId="27852C4F" w14:textId="77777777" w:rsidR="007029B1" w:rsidRDefault="007029B1" w:rsidP="007029B1">
      <w:pPr>
        <w:pStyle w:val="Contenido"/>
        <w:sectPr w:rsidR="007029B1" w:rsidSect="00F757CE"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5C2C3380" w14:textId="66C9B2C8" w:rsidR="00CD528B" w:rsidRDefault="00CD528B" w:rsidP="00D077E9">
      <w:pPr>
        <w:pStyle w:val="Ttulo1"/>
      </w:pPr>
      <w:r>
        <w:lastRenderedPageBreak/>
        <w:t>Referencias</w:t>
      </w:r>
    </w:p>
    <w:p w14:paraId="62DC9FEF" w14:textId="004012E8" w:rsidR="004F4B83" w:rsidRDefault="004F4B83" w:rsidP="00D077E9">
      <w:pPr>
        <w:pStyle w:val="Ttulo1"/>
        <w:rPr>
          <w:noProof/>
        </w:rPr>
      </w:pPr>
      <w:r w:rsidRPr="004F4B83">
        <w:rPr>
          <w:noProof/>
        </w:rPr>
        <w:drawing>
          <wp:inline distT="0" distB="0" distL="0" distR="0" wp14:anchorId="51ADE4A4" wp14:editId="6AE22205">
            <wp:extent cx="5614035" cy="1510030"/>
            <wp:effectExtent l="0" t="0" r="571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4B83" w:rsidSect="00AB02A7"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E829E" w14:textId="77777777" w:rsidR="00233343" w:rsidRDefault="00233343">
      <w:r>
        <w:separator/>
      </w:r>
    </w:p>
    <w:p w14:paraId="7E858A50" w14:textId="77777777" w:rsidR="00233343" w:rsidRDefault="00233343"/>
  </w:endnote>
  <w:endnote w:type="continuationSeparator" w:id="0">
    <w:p w14:paraId="0A691CFE" w14:textId="77777777" w:rsidR="00233343" w:rsidRDefault="00233343">
      <w:r>
        <w:continuationSeparator/>
      </w:r>
    </w:p>
    <w:p w14:paraId="7D89E508" w14:textId="77777777" w:rsidR="00233343" w:rsidRDefault="002333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1715619258"/>
      <w:docPartObj>
        <w:docPartGallery w:val="Page Numbers (Bottom of Page)"/>
        <w:docPartUnique/>
      </w:docPartObj>
    </w:sdtPr>
    <w:sdtEndPr/>
    <w:sdtContent>
      <w:p w14:paraId="7CC10BD6" w14:textId="77777777" w:rsidR="00595A6C" w:rsidRDefault="00595A6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14F01C7D" w14:textId="77777777" w:rsidR="00595A6C" w:rsidRDefault="00595A6C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40A612AB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E270383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78BFE" w14:textId="77777777" w:rsidR="00233343" w:rsidRDefault="00233343">
      <w:r>
        <w:separator/>
      </w:r>
    </w:p>
    <w:p w14:paraId="13D26080" w14:textId="77777777" w:rsidR="00233343" w:rsidRDefault="00233343"/>
  </w:footnote>
  <w:footnote w:type="continuationSeparator" w:id="0">
    <w:p w14:paraId="31A4EC38" w14:textId="77777777" w:rsidR="00233343" w:rsidRDefault="00233343">
      <w:r>
        <w:continuationSeparator/>
      </w:r>
    </w:p>
    <w:p w14:paraId="1F06E9DA" w14:textId="77777777" w:rsidR="00233343" w:rsidRDefault="002333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595A6C" w14:paraId="1769634E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22404A26" w14:textId="77777777" w:rsidR="00595A6C" w:rsidRDefault="00595A6C">
          <w:pPr>
            <w:pStyle w:val="Encabezado"/>
            <w:rPr>
              <w:noProof/>
            </w:rPr>
          </w:pPr>
        </w:p>
      </w:tc>
    </w:tr>
  </w:tbl>
  <w:p w14:paraId="41137676" w14:textId="77777777" w:rsidR="00595A6C" w:rsidRDefault="00595A6C" w:rsidP="00D077E9">
    <w:pPr>
      <w:pStyle w:val="Encabezado"/>
      <w:rPr>
        <w:noProof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081B7CB0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3EA21B2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18B294E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52359"/>
    <w:multiLevelType w:val="hybridMultilevel"/>
    <w:tmpl w:val="B1467DC2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703ED"/>
    <w:multiLevelType w:val="hybridMultilevel"/>
    <w:tmpl w:val="BAA6FFF8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C7A47"/>
    <w:multiLevelType w:val="hybridMultilevel"/>
    <w:tmpl w:val="A8F08D8C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2FBE"/>
    <w:multiLevelType w:val="hybridMultilevel"/>
    <w:tmpl w:val="8E2466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36137"/>
    <w:multiLevelType w:val="hybridMultilevel"/>
    <w:tmpl w:val="82C076E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45EE5"/>
    <w:multiLevelType w:val="hybridMultilevel"/>
    <w:tmpl w:val="73F6465A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9053F"/>
    <w:multiLevelType w:val="hybridMultilevel"/>
    <w:tmpl w:val="F21A9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02FE9"/>
    <w:multiLevelType w:val="hybridMultilevel"/>
    <w:tmpl w:val="9042D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F278CF"/>
    <w:multiLevelType w:val="hybridMultilevel"/>
    <w:tmpl w:val="EC703D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82B59"/>
    <w:multiLevelType w:val="hybridMultilevel"/>
    <w:tmpl w:val="4B5437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755394"/>
    <w:multiLevelType w:val="hybridMultilevel"/>
    <w:tmpl w:val="726C3B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77FDF"/>
    <w:multiLevelType w:val="hybridMultilevel"/>
    <w:tmpl w:val="D638AD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12BEF"/>
    <w:multiLevelType w:val="hybridMultilevel"/>
    <w:tmpl w:val="613A8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20865"/>
    <w:multiLevelType w:val="hybridMultilevel"/>
    <w:tmpl w:val="673013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035C8"/>
    <w:multiLevelType w:val="hybridMultilevel"/>
    <w:tmpl w:val="09185B3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1487B"/>
    <w:multiLevelType w:val="hybridMultilevel"/>
    <w:tmpl w:val="AB2A02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034592"/>
    <w:multiLevelType w:val="hybridMultilevel"/>
    <w:tmpl w:val="6BF85FA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C41A83"/>
    <w:multiLevelType w:val="hybridMultilevel"/>
    <w:tmpl w:val="911E8E3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6C00C1"/>
    <w:multiLevelType w:val="multilevel"/>
    <w:tmpl w:val="224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F5E30"/>
    <w:multiLevelType w:val="hybridMultilevel"/>
    <w:tmpl w:val="4EA8DD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237879"/>
    <w:multiLevelType w:val="hybridMultilevel"/>
    <w:tmpl w:val="3B00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4A477D"/>
    <w:multiLevelType w:val="multilevel"/>
    <w:tmpl w:val="6F50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B315DE"/>
    <w:multiLevelType w:val="hybridMultilevel"/>
    <w:tmpl w:val="490A5BE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3668F3"/>
    <w:multiLevelType w:val="multilevel"/>
    <w:tmpl w:val="1EE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3566F"/>
    <w:multiLevelType w:val="hybridMultilevel"/>
    <w:tmpl w:val="390620CC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90CCD"/>
    <w:multiLevelType w:val="hybridMultilevel"/>
    <w:tmpl w:val="AAC02F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53526"/>
    <w:multiLevelType w:val="hybridMultilevel"/>
    <w:tmpl w:val="0994C07E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B2FC0"/>
    <w:multiLevelType w:val="hybridMultilevel"/>
    <w:tmpl w:val="44527E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5C4B5E"/>
    <w:multiLevelType w:val="hybridMultilevel"/>
    <w:tmpl w:val="4C10987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0475A0"/>
    <w:multiLevelType w:val="hybridMultilevel"/>
    <w:tmpl w:val="84D8E0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6995AC7"/>
    <w:multiLevelType w:val="hybridMultilevel"/>
    <w:tmpl w:val="9AE60C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C9020D6"/>
    <w:multiLevelType w:val="hybridMultilevel"/>
    <w:tmpl w:val="BCB62236"/>
    <w:lvl w:ilvl="0" w:tplc="6BFC2AC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310116"/>
    <w:multiLevelType w:val="hybridMultilevel"/>
    <w:tmpl w:val="A664D4B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19"/>
  </w:num>
  <w:num w:numId="4">
    <w:abstractNumId w:val="8"/>
  </w:num>
  <w:num w:numId="5">
    <w:abstractNumId w:val="10"/>
  </w:num>
  <w:num w:numId="6">
    <w:abstractNumId w:val="17"/>
  </w:num>
  <w:num w:numId="7">
    <w:abstractNumId w:val="22"/>
  </w:num>
  <w:num w:numId="8">
    <w:abstractNumId w:val="15"/>
  </w:num>
  <w:num w:numId="9">
    <w:abstractNumId w:val="9"/>
  </w:num>
  <w:num w:numId="10">
    <w:abstractNumId w:val="30"/>
  </w:num>
  <w:num w:numId="11">
    <w:abstractNumId w:val="32"/>
  </w:num>
  <w:num w:numId="12">
    <w:abstractNumId w:val="16"/>
  </w:num>
  <w:num w:numId="13">
    <w:abstractNumId w:val="13"/>
  </w:num>
  <w:num w:numId="14">
    <w:abstractNumId w:val="7"/>
  </w:num>
  <w:num w:numId="15">
    <w:abstractNumId w:val="27"/>
  </w:num>
  <w:num w:numId="16">
    <w:abstractNumId w:val="11"/>
  </w:num>
  <w:num w:numId="17">
    <w:abstractNumId w:val="14"/>
  </w:num>
  <w:num w:numId="18">
    <w:abstractNumId w:val="1"/>
  </w:num>
  <w:num w:numId="19">
    <w:abstractNumId w:val="29"/>
  </w:num>
  <w:num w:numId="20">
    <w:abstractNumId w:val="28"/>
  </w:num>
  <w:num w:numId="21">
    <w:abstractNumId w:val="6"/>
  </w:num>
  <w:num w:numId="22">
    <w:abstractNumId w:val="3"/>
  </w:num>
  <w:num w:numId="23">
    <w:abstractNumId w:val="26"/>
  </w:num>
  <w:num w:numId="24">
    <w:abstractNumId w:val="25"/>
  </w:num>
  <w:num w:numId="25">
    <w:abstractNumId w:val="2"/>
  </w:num>
  <w:num w:numId="26">
    <w:abstractNumId w:val="5"/>
  </w:num>
  <w:num w:numId="27">
    <w:abstractNumId w:val="0"/>
  </w:num>
  <w:num w:numId="28">
    <w:abstractNumId w:val="31"/>
  </w:num>
  <w:num w:numId="29">
    <w:abstractNumId w:val="18"/>
  </w:num>
  <w:num w:numId="30">
    <w:abstractNumId w:val="21"/>
  </w:num>
  <w:num w:numId="31">
    <w:abstractNumId w:val="23"/>
  </w:num>
  <w:num w:numId="32">
    <w:abstractNumId w:val="4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8B"/>
    <w:rsid w:val="00002335"/>
    <w:rsid w:val="0002482E"/>
    <w:rsid w:val="00050324"/>
    <w:rsid w:val="000747A0"/>
    <w:rsid w:val="000A0150"/>
    <w:rsid w:val="000C2408"/>
    <w:rsid w:val="000E63C9"/>
    <w:rsid w:val="00100FAC"/>
    <w:rsid w:val="00130E9D"/>
    <w:rsid w:val="001402A1"/>
    <w:rsid w:val="00150A6D"/>
    <w:rsid w:val="00185B35"/>
    <w:rsid w:val="001C714F"/>
    <w:rsid w:val="001F2BC8"/>
    <w:rsid w:val="001F5F6B"/>
    <w:rsid w:val="00233343"/>
    <w:rsid w:val="00243EBC"/>
    <w:rsid w:val="00246A35"/>
    <w:rsid w:val="00252174"/>
    <w:rsid w:val="00284348"/>
    <w:rsid w:val="002C32A1"/>
    <w:rsid w:val="002F51F5"/>
    <w:rsid w:val="00312137"/>
    <w:rsid w:val="00330359"/>
    <w:rsid w:val="0033185F"/>
    <w:rsid w:val="0033762F"/>
    <w:rsid w:val="00360494"/>
    <w:rsid w:val="00366C7E"/>
    <w:rsid w:val="00384EA3"/>
    <w:rsid w:val="003A39A1"/>
    <w:rsid w:val="003C2191"/>
    <w:rsid w:val="003C7136"/>
    <w:rsid w:val="003D3863"/>
    <w:rsid w:val="004110DE"/>
    <w:rsid w:val="0044085A"/>
    <w:rsid w:val="004A0B35"/>
    <w:rsid w:val="004B21A5"/>
    <w:rsid w:val="004E5FEE"/>
    <w:rsid w:val="004F4B83"/>
    <w:rsid w:val="005037F0"/>
    <w:rsid w:val="00516A86"/>
    <w:rsid w:val="005275F6"/>
    <w:rsid w:val="00543F20"/>
    <w:rsid w:val="00572102"/>
    <w:rsid w:val="005959D9"/>
    <w:rsid w:val="00595A6C"/>
    <w:rsid w:val="005A5BF4"/>
    <w:rsid w:val="005F1BB0"/>
    <w:rsid w:val="0060219B"/>
    <w:rsid w:val="00635B71"/>
    <w:rsid w:val="00656C4D"/>
    <w:rsid w:val="006823F2"/>
    <w:rsid w:val="00694FC0"/>
    <w:rsid w:val="006E5716"/>
    <w:rsid w:val="006F4E23"/>
    <w:rsid w:val="007029B1"/>
    <w:rsid w:val="007302B3"/>
    <w:rsid w:val="00730733"/>
    <w:rsid w:val="007309A6"/>
    <w:rsid w:val="00730E3A"/>
    <w:rsid w:val="00736AAF"/>
    <w:rsid w:val="00765B2A"/>
    <w:rsid w:val="007826F1"/>
    <w:rsid w:val="00782BB7"/>
    <w:rsid w:val="00783A34"/>
    <w:rsid w:val="007C6B52"/>
    <w:rsid w:val="007D16C5"/>
    <w:rsid w:val="007F1319"/>
    <w:rsid w:val="007F624A"/>
    <w:rsid w:val="00830ED4"/>
    <w:rsid w:val="00862FE4"/>
    <w:rsid w:val="0086389A"/>
    <w:rsid w:val="0087605E"/>
    <w:rsid w:val="008941AE"/>
    <w:rsid w:val="008B1FEE"/>
    <w:rsid w:val="008B328F"/>
    <w:rsid w:val="008D28BE"/>
    <w:rsid w:val="00903C32"/>
    <w:rsid w:val="00916B16"/>
    <w:rsid w:val="009173B9"/>
    <w:rsid w:val="009254C8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1BC9"/>
    <w:rsid w:val="00B231E5"/>
    <w:rsid w:val="00C02B87"/>
    <w:rsid w:val="00C4086D"/>
    <w:rsid w:val="00C83249"/>
    <w:rsid w:val="00C943F5"/>
    <w:rsid w:val="00CA1896"/>
    <w:rsid w:val="00CB5B28"/>
    <w:rsid w:val="00CD528B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E2562"/>
    <w:rsid w:val="00DF027C"/>
    <w:rsid w:val="00E00A32"/>
    <w:rsid w:val="00E22ACD"/>
    <w:rsid w:val="00E30BA5"/>
    <w:rsid w:val="00E620B0"/>
    <w:rsid w:val="00E81B40"/>
    <w:rsid w:val="00EF555B"/>
    <w:rsid w:val="00F027BB"/>
    <w:rsid w:val="00F11DCF"/>
    <w:rsid w:val="00F15EF9"/>
    <w:rsid w:val="00F162EA"/>
    <w:rsid w:val="00F346A3"/>
    <w:rsid w:val="00F52D27"/>
    <w:rsid w:val="00F622A9"/>
    <w:rsid w:val="00F757CE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3F2B32"/>
  <w15:docId w15:val="{16B5634D-73F6-49E9-A70F-BB3C92893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7029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table" w:styleId="Tablanormal5">
    <w:name w:val="Plain Table 5"/>
    <w:basedOn w:val="Tablanormal"/>
    <w:uiPriority w:val="45"/>
    <w:rsid w:val="00CD52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823F2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23F2"/>
    <w:rPr>
      <w:color w:val="605E5C"/>
      <w:shd w:val="clear" w:color="auto" w:fill="E1DFDD"/>
    </w:rPr>
  </w:style>
  <w:style w:type="table" w:styleId="Tabladelista1clara-nfasis4">
    <w:name w:val="List Table 1 Light Accent 4"/>
    <w:basedOn w:val="Tablanormal"/>
    <w:uiPriority w:val="46"/>
    <w:rsid w:val="006823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D0D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D0D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4" w:themeFill="accent4" w:themeFillTint="33"/>
      </w:tcPr>
    </w:tblStylePr>
    <w:tblStylePr w:type="band1Horz">
      <w:tblPr/>
      <w:tcPr>
        <w:shd w:val="clear" w:color="auto" w:fill="E0EFF4" w:themeFill="accent4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5"/>
    <w:rsid w:val="007029B1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Prrafodelista">
    <w:name w:val="List Paragraph"/>
    <w:basedOn w:val="Normal"/>
    <w:uiPriority w:val="34"/>
    <w:unhideWhenUsed/>
    <w:qFormat/>
    <w:rsid w:val="00543F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5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riverar\AppData\Local\Microsoft\Office\16.0\DTS\es-CO%7bF54F2A47-DE06-4F09-B0B2-D3DC67398846%7d\%7bBB43CCB8-5669-4032-B04B-2C4B9A10CD2B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B4550B676949FF846EEBBAF789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AD277-859E-4B42-8A19-FC9BC8798D3C}"/>
      </w:docPartPr>
      <w:docPartBody>
        <w:p w:rsidR="00F547DF" w:rsidRDefault="004C570A">
          <w:pPr>
            <w:pStyle w:val="A9B4550B676949FF846EEBBAF789DB52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junio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78"/>
    <w:rsid w:val="000C50CE"/>
    <w:rsid w:val="00361E76"/>
    <w:rsid w:val="004C570A"/>
    <w:rsid w:val="005C2097"/>
    <w:rsid w:val="006A1884"/>
    <w:rsid w:val="009B0278"/>
    <w:rsid w:val="00AC587D"/>
    <w:rsid w:val="00B266D5"/>
    <w:rsid w:val="00CF5186"/>
    <w:rsid w:val="00F5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lang w:val="es-ES" w:eastAsia="en-US"/>
      <w14:ligatures w14:val="none"/>
    </w:rPr>
  </w:style>
  <w:style w:type="paragraph" w:customStyle="1" w:styleId="A9B4550B676949FF846EEBBAF789DB52">
    <w:name w:val="A9B4550B676949FF846EEBBAF789DB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{BB43CCB8-5669-4032-B04B-2C4B9A10CD2B}tf16392850_win32.dotx</Template>
  <TotalTime>4</TotalTime>
  <Pages>15</Pages>
  <Words>1810</Words>
  <Characters>9955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jriverar</dc:creator>
  <cp:keywords/>
  <cp:lastModifiedBy>Nathalia Mejia Buitrago</cp:lastModifiedBy>
  <cp:revision>3</cp:revision>
  <cp:lastPrinted>2006-08-01T17:47:00Z</cp:lastPrinted>
  <dcterms:created xsi:type="dcterms:W3CDTF">2026-04-25T23:19:00Z</dcterms:created>
  <dcterms:modified xsi:type="dcterms:W3CDTF">2026-04-29T23:19:00Z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